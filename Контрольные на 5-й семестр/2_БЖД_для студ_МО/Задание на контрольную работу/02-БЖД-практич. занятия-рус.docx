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5AF" w:rsidRPr="00BA4DCB" w:rsidRDefault="00C435D4" w:rsidP="001E62CB">
      <w:pPr>
        <w:jc w:val="center"/>
        <w:rPr>
          <w:szCs w:val="22"/>
        </w:rPr>
      </w:pPr>
      <w:r w:rsidRPr="00BA4DCB">
        <w:rPr>
          <w:szCs w:val="22"/>
        </w:rPr>
        <w:t>ГОУВПО</w:t>
      </w:r>
    </w:p>
    <w:p w:rsidR="002C65AF" w:rsidRPr="00BA4DCB" w:rsidRDefault="001C4BB7" w:rsidP="001E62CB">
      <w:pPr>
        <w:jc w:val="center"/>
        <w:rPr>
          <w:sz w:val="20"/>
        </w:rPr>
      </w:pPr>
      <w:r w:rsidRPr="00BA4DCB">
        <w:rPr>
          <w:szCs w:val="22"/>
        </w:rPr>
        <w:t>"ДОНЕЦКИЙ НАЦИОНАЛЬНЫЙ ТЕХНИЧЕСКИЙ УНИВЕРСИТЕТ"</w:t>
      </w:r>
    </w:p>
    <w:p w:rsidR="00307765" w:rsidRPr="00BA4DCB" w:rsidRDefault="001C4BB7" w:rsidP="00307765">
      <w:pPr>
        <w:jc w:val="center"/>
        <w:rPr>
          <w:szCs w:val="22"/>
        </w:rPr>
      </w:pPr>
      <w:r w:rsidRPr="00BA4DCB">
        <w:rPr>
          <w:szCs w:val="22"/>
        </w:rPr>
        <w:t>АВТОМОБИЛЬНО-ДОРОЖНЫЙ ИНСТИТУТ</w:t>
      </w:r>
    </w:p>
    <w:p w:rsidR="00E025D5" w:rsidRPr="00BA4DCB" w:rsidRDefault="001C4BB7" w:rsidP="00033F1E">
      <w:pPr>
        <w:spacing w:before="600"/>
        <w:ind w:firstLine="4536"/>
        <w:jc w:val="center"/>
      </w:pPr>
      <w:r w:rsidRPr="00BA4DCB">
        <w:t>"УТВЕРЖДАЮ"</w:t>
      </w:r>
    </w:p>
    <w:p w:rsidR="00033F1E" w:rsidRPr="00BA4DCB" w:rsidRDefault="001C4BB7" w:rsidP="00033F1E">
      <w:pPr>
        <w:ind w:firstLine="4536"/>
        <w:jc w:val="center"/>
      </w:pPr>
      <w:r w:rsidRPr="00BA4DCB">
        <w:t>Директор АДЕ</w:t>
      </w:r>
      <w:r w:rsidR="00C435D4" w:rsidRPr="00BA4DCB">
        <w:t>И</w:t>
      </w:r>
      <w:r w:rsidRPr="00BA4DCB">
        <w:t xml:space="preserve"> </w:t>
      </w:r>
      <w:r w:rsidR="00C435D4" w:rsidRPr="00BA4DCB">
        <w:t>ГОУВПО</w:t>
      </w:r>
      <w:r w:rsidRPr="00BA4DCB">
        <w:t xml:space="preserve"> "</w:t>
      </w:r>
      <w:proofErr w:type="spellStart"/>
      <w:r w:rsidRPr="00BA4DCB">
        <w:t>ДонНТУ</w:t>
      </w:r>
      <w:proofErr w:type="spellEnd"/>
      <w:r w:rsidRPr="00BA4DCB">
        <w:t>"</w:t>
      </w:r>
    </w:p>
    <w:p w:rsidR="00033F1E" w:rsidRPr="00BA4DCB" w:rsidRDefault="00C435D4" w:rsidP="00033F1E">
      <w:pPr>
        <w:ind w:firstLine="4536"/>
        <w:jc w:val="center"/>
      </w:pPr>
      <w:r w:rsidRPr="00BA4DCB">
        <w:t>______________</w:t>
      </w:r>
      <w:r w:rsidR="001C4BB7" w:rsidRPr="00BA4DCB">
        <w:t xml:space="preserve">М. </w:t>
      </w:r>
      <w:r w:rsidR="003D2592">
        <w:t>Н</w:t>
      </w:r>
      <w:r w:rsidR="001C4BB7" w:rsidRPr="00BA4DCB">
        <w:t xml:space="preserve">. </w:t>
      </w:r>
      <w:proofErr w:type="spellStart"/>
      <w:r w:rsidR="001C4BB7" w:rsidRPr="00BA4DCB">
        <w:t>Чальцев</w:t>
      </w:r>
      <w:proofErr w:type="spellEnd"/>
    </w:p>
    <w:p w:rsidR="00033F1E" w:rsidRPr="00BA4DCB" w:rsidRDefault="00C435D4" w:rsidP="00033F1E">
      <w:pPr>
        <w:ind w:firstLine="4536"/>
        <w:jc w:val="center"/>
      </w:pPr>
      <w:r w:rsidRPr="00BA4DCB">
        <w:t>«___»________20___г.</w:t>
      </w:r>
    </w:p>
    <w:p w:rsidR="00E025D5" w:rsidRPr="00BA4DCB" w:rsidRDefault="001C4BB7" w:rsidP="00C435D4">
      <w:pPr>
        <w:spacing w:before="1320"/>
        <w:ind w:right="567" w:firstLine="709"/>
        <w:jc w:val="center"/>
        <w:rPr>
          <w:b/>
          <w:sz w:val="28"/>
          <w:szCs w:val="28"/>
        </w:rPr>
      </w:pPr>
      <w:r w:rsidRPr="00BA4DCB">
        <w:t>Кафедра "Экология и безопасность жизнедеятельности"</w:t>
      </w:r>
    </w:p>
    <w:p w:rsidR="0077482B" w:rsidRPr="00BA4DCB" w:rsidRDefault="001C4BB7" w:rsidP="0077482B">
      <w:pPr>
        <w:spacing w:before="720" w:after="1920"/>
        <w:jc w:val="center"/>
        <w:rPr>
          <w:b/>
        </w:rPr>
      </w:pPr>
      <w:r w:rsidRPr="00BA4DCB">
        <w:rPr>
          <w:b/>
        </w:rPr>
        <w:t>МЕТОДИЧЕСКИЕ УКАЗАНИЯ</w:t>
      </w:r>
      <w:r w:rsidR="00104CDA">
        <w:rPr>
          <w:b/>
        </w:rPr>
        <w:br/>
      </w:r>
      <w:r w:rsidRPr="00BA4DCB">
        <w:rPr>
          <w:b/>
        </w:rPr>
        <w:t>К ВЫПОЛНЕНИЮ ПРАКТИЧЕСКИХ РАБОТ</w:t>
      </w:r>
      <w:r w:rsidR="00104CDA">
        <w:rPr>
          <w:b/>
        </w:rPr>
        <w:br/>
      </w:r>
      <w:r w:rsidRPr="00BA4DCB">
        <w:rPr>
          <w:b/>
        </w:rPr>
        <w:t>ПО ДИСЦИПЛИНЕ "БЕЗОПАСНОСТЬ ЖИЗНЕДЕЯТЕЛЬНОСТИ" (ДЛЯ СТУДЕНТОВ ВСЕХ СПЕЦИАЛЬНОСТЕЙ)</w:t>
      </w:r>
    </w:p>
    <w:tbl>
      <w:tblPr>
        <w:tblStyle w:val="af7"/>
        <w:tblW w:w="0" w:type="auto"/>
        <w:jc w:val="center"/>
        <w:tblInd w:w="-4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21"/>
        <w:gridCol w:w="3839"/>
      </w:tblGrid>
      <w:tr w:rsidR="00337FEC" w:rsidRPr="00BA4DCB" w:rsidTr="00164E5D">
        <w:trPr>
          <w:jc w:val="center"/>
        </w:trPr>
        <w:tc>
          <w:tcPr>
            <w:tcW w:w="4621" w:type="dxa"/>
          </w:tcPr>
          <w:p w:rsidR="00337FEC" w:rsidRPr="00BA4DCB" w:rsidRDefault="001C4BB7" w:rsidP="00164E5D">
            <w:pPr>
              <w:spacing w:before="80" w:after="0"/>
              <w:jc w:val="left"/>
            </w:pPr>
            <w:r w:rsidRPr="00BA4DCB">
              <w:t>"РЕКОМЕНДОВАНО"</w:t>
            </w:r>
          </w:p>
        </w:tc>
        <w:tc>
          <w:tcPr>
            <w:tcW w:w="3839" w:type="dxa"/>
          </w:tcPr>
          <w:p w:rsidR="00337FEC" w:rsidRPr="00BA4DCB" w:rsidRDefault="001C4BB7" w:rsidP="009A646C">
            <w:pPr>
              <w:spacing w:before="80" w:after="0"/>
              <w:jc w:val="left"/>
            </w:pPr>
            <w:r w:rsidRPr="00BA4DCB">
              <w:t>"РЕКОМЕНДОВАНО"</w:t>
            </w:r>
          </w:p>
        </w:tc>
      </w:tr>
      <w:tr w:rsidR="00337FEC" w:rsidRPr="00BA4DCB" w:rsidTr="00164E5D">
        <w:trPr>
          <w:jc w:val="center"/>
        </w:trPr>
        <w:tc>
          <w:tcPr>
            <w:tcW w:w="4621" w:type="dxa"/>
          </w:tcPr>
          <w:p w:rsidR="00337FEC" w:rsidRPr="00BA4DCB" w:rsidRDefault="001C4BB7" w:rsidP="00164E5D">
            <w:pPr>
              <w:spacing w:before="80" w:after="0"/>
              <w:ind w:right="-534"/>
              <w:jc w:val="left"/>
            </w:pPr>
            <w:r w:rsidRPr="00BA4DCB">
              <w:t>Учебно-методическая комиссия</w:t>
            </w:r>
          </w:p>
        </w:tc>
        <w:tc>
          <w:tcPr>
            <w:tcW w:w="3839" w:type="dxa"/>
          </w:tcPr>
          <w:p w:rsidR="00337FEC" w:rsidRPr="00BA4DCB" w:rsidRDefault="001C4BB7" w:rsidP="009A646C">
            <w:pPr>
              <w:spacing w:before="80" w:after="0"/>
              <w:jc w:val="left"/>
            </w:pPr>
            <w:r w:rsidRPr="00BA4DCB">
              <w:t>Кафедра</w:t>
            </w:r>
          </w:p>
        </w:tc>
      </w:tr>
      <w:tr w:rsidR="00337FEC" w:rsidRPr="00BA4DCB" w:rsidTr="00164E5D">
        <w:trPr>
          <w:jc w:val="center"/>
        </w:trPr>
        <w:tc>
          <w:tcPr>
            <w:tcW w:w="4621" w:type="dxa"/>
          </w:tcPr>
          <w:p w:rsidR="00337FEC" w:rsidRPr="00BA4DCB" w:rsidRDefault="001C4BB7" w:rsidP="000A25D0">
            <w:pPr>
              <w:spacing w:before="80" w:after="0"/>
              <w:jc w:val="left"/>
            </w:pPr>
            <w:r w:rsidRPr="00BA4DCB">
              <w:t>факультету "Автомобильные д</w:t>
            </w:r>
            <w:r w:rsidRPr="00BA4DCB">
              <w:t>о</w:t>
            </w:r>
            <w:r w:rsidRPr="00BA4DCB">
              <w:t>роги"</w:t>
            </w:r>
          </w:p>
        </w:tc>
        <w:tc>
          <w:tcPr>
            <w:tcW w:w="3839" w:type="dxa"/>
          </w:tcPr>
          <w:p w:rsidR="00337FEC" w:rsidRPr="00BA4DCB" w:rsidRDefault="001C4BB7" w:rsidP="000A25D0">
            <w:pPr>
              <w:spacing w:before="80" w:after="0"/>
              <w:jc w:val="left"/>
            </w:pPr>
            <w:r w:rsidRPr="00BA4DCB">
              <w:t>"Экология и безопасность жизнедеятельности"</w:t>
            </w:r>
          </w:p>
        </w:tc>
      </w:tr>
      <w:tr w:rsidR="00337FEC" w:rsidRPr="00BA4DCB" w:rsidTr="00164E5D">
        <w:trPr>
          <w:jc w:val="center"/>
        </w:trPr>
        <w:tc>
          <w:tcPr>
            <w:tcW w:w="4621" w:type="dxa"/>
          </w:tcPr>
          <w:p w:rsidR="00337FEC" w:rsidRPr="00BA4DCB" w:rsidRDefault="001C4BB7" w:rsidP="00164E5D">
            <w:pPr>
              <w:spacing w:before="80" w:after="0"/>
              <w:jc w:val="left"/>
            </w:pPr>
            <w:r w:rsidRPr="00BA4DCB">
              <w:t xml:space="preserve">Протокол № </w:t>
            </w:r>
          </w:p>
        </w:tc>
        <w:tc>
          <w:tcPr>
            <w:tcW w:w="3839" w:type="dxa"/>
          </w:tcPr>
          <w:p w:rsidR="00337FEC" w:rsidRPr="00BA4DCB" w:rsidRDefault="001C4BB7" w:rsidP="009A646C">
            <w:pPr>
              <w:spacing w:before="80" w:after="0"/>
              <w:jc w:val="left"/>
            </w:pPr>
            <w:r w:rsidRPr="00BA4DCB">
              <w:t xml:space="preserve">Протокол №___ </w:t>
            </w:r>
          </w:p>
        </w:tc>
      </w:tr>
      <w:tr w:rsidR="00337FEC" w:rsidRPr="00BA4DCB" w:rsidTr="00164E5D">
        <w:trPr>
          <w:jc w:val="center"/>
        </w:trPr>
        <w:tc>
          <w:tcPr>
            <w:tcW w:w="4621" w:type="dxa"/>
          </w:tcPr>
          <w:p w:rsidR="00337FEC" w:rsidRPr="00BA4DCB" w:rsidRDefault="00C435D4" w:rsidP="00C435D4">
            <w:pPr>
              <w:spacing w:before="80" w:after="0"/>
              <w:jc w:val="left"/>
            </w:pPr>
            <w:r w:rsidRPr="00BA4DCB">
              <w:t>о</w:t>
            </w:r>
            <w:r w:rsidR="001C4BB7" w:rsidRPr="00BA4DCB">
              <w:t>т</w:t>
            </w:r>
            <w:r w:rsidRPr="00BA4DCB">
              <w:t>»___»________20___</w:t>
            </w:r>
            <w:r w:rsidR="001C4BB7" w:rsidRPr="00BA4DCB">
              <w:t xml:space="preserve"> г.</w:t>
            </w:r>
          </w:p>
        </w:tc>
        <w:tc>
          <w:tcPr>
            <w:tcW w:w="3839" w:type="dxa"/>
          </w:tcPr>
          <w:p w:rsidR="00337FEC" w:rsidRPr="00BA4DCB" w:rsidRDefault="00C435D4" w:rsidP="00C435D4">
            <w:pPr>
              <w:spacing w:before="80" w:after="0"/>
              <w:jc w:val="left"/>
            </w:pPr>
            <w:r w:rsidRPr="00BA4DCB">
              <w:t>О</w:t>
            </w:r>
            <w:r w:rsidR="001C4BB7" w:rsidRPr="00BA4DCB">
              <w:t>т</w:t>
            </w:r>
            <w:r w:rsidRPr="00BA4DCB">
              <w:t>»___»________20___</w:t>
            </w:r>
            <w:r w:rsidR="001C4BB7" w:rsidRPr="00BA4DCB">
              <w:t xml:space="preserve"> </w:t>
            </w:r>
            <w:r w:rsidRPr="00BA4DCB">
              <w:t>г.</w:t>
            </w:r>
          </w:p>
        </w:tc>
      </w:tr>
    </w:tbl>
    <w:p w:rsidR="00FD0EFF" w:rsidRPr="00BA4DCB" w:rsidRDefault="00C435D4" w:rsidP="000A25D0">
      <w:pPr>
        <w:spacing w:before="2640"/>
        <w:jc w:val="center"/>
        <w:sectPr w:rsidR="00FD0EFF" w:rsidRPr="00BA4DCB" w:rsidSect="00164E5D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type w:val="continuous"/>
          <w:pgSz w:w="11907" w:h="16840" w:code="9"/>
          <w:pgMar w:top="1134" w:right="1418" w:bottom="1134" w:left="851" w:header="340" w:footer="340" w:gutter="0"/>
          <w:pgNumType w:start="1"/>
          <w:cols w:space="708"/>
          <w:titlePg/>
          <w:docGrid w:linePitch="381"/>
        </w:sectPr>
      </w:pPr>
      <w:r w:rsidRPr="00BA4DCB">
        <w:t>Горло</w:t>
      </w:r>
      <w:r w:rsidR="001C4BB7" w:rsidRPr="00BA4DCB">
        <w:t xml:space="preserve">вка - 2016 </w:t>
      </w:r>
    </w:p>
    <w:p w:rsidR="008D0F4E" w:rsidRPr="00BA4DCB" w:rsidRDefault="001C4BB7" w:rsidP="00D87FE1">
      <w:r w:rsidRPr="00BA4DCB">
        <w:lastRenderedPageBreak/>
        <w:t>УДК 50(07)</w:t>
      </w:r>
    </w:p>
    <w:p w:rsidR="00DF0081" w:rsidRPr="00BA4DCB" w:rsidRDefault="001C4BB7" w:rsidP="003A1C86">
      <w:pPr>
        <w:pStyle w:val="afffffc"/>
        <w:spacing w:before="240"/>
        <w:rPr>
          <w:spacing w:val="-4"/>
          <w:lang w:val="ru-RU"/>
        </w:rPr>
      </w:pPr>
      <w:r w:rsidRPr="00BA4DCB">
        <w:rPr>
          <w:spacing w:val="-4"/>
          <w:szCs w:val="28"/>
          <w:lang w:val="ru-RU"/>
        </w:rPr>
        <w:t>Методические указания к выполнению практических работ по дисциплине "Безопасность жизнедеятельности" (для студентов всех специальн</w:t>
      </w:r>
      <w:r w:rsidRPr="00BA4DCB">
        <w:rPr>
          <w:spacing w:val="-4"/>
          <w:szCs w:val="28"/>
          <w:lang w:val="ru-RU"/>
        </w:rPr>
        <w:t>о</w:t>
      </w:r>
      <w:r w:rsidRPr="00BA4DCB">
        <w:rPr>
          <w:spacing w:val="-4"/>
          <w:szCs w:val="28"/>
          <w:lang w:val="ru-RU"/>
        </w:rPr>
        <w:t>стей</w:t>
      </w:r>
      <w:proofErr w:type="gramStart"/>
      <w:r w:rsidRPr="00BA4DCB">
        <w:rPr>
          <w:spacing w:val="-4"/>
          <w:szCs w:val="28"/>
          <w:lang w:val="ru-RU"/>
        </w:rPr>
        <w:t>)[</w:t>
      </w:r>
      <w:proofErr w:type="gramEnd"/>
      <w:r w:rsidRPr="00BA4DCB">
        <w:rPr>
          <w:spacing w:val="-4"/>
          <w:szCs w:val="28"/>
          <w:lang w:val="ru-RU"/>
        </w:rPr>
        <w:t xml:space="preserve">Электронный ресурс] / составители: </w:t>
      </w:r>
      <w:r w:rsidR="00C435D4" w:rsidRPr="00BA4DCB">
        <w:rPr>
          <w:spacing w:val="-4"/>
          <w:szCs w:val="28"/>
          <w:lang w:val="ru-RU"/>
        </w:rPr>
        <w:t xml:space="preserve">В.А. </w:t>
      </w:r>
      <w:proofErr w:type="spellStart"/>
      <w:r w:rsidR="00C435D4" w:rsidRPr="00BA4DCB">
        <w:rPr>
          <w:spacing w:val="-4"/>
          <w:szCs w:val="28"/>
          <w:lang w:val="ru-RU"/>
        </w:rPr>
        <w:t>Кутовой</w:t>
      </w:r>
      <w:proofErr w:type="spellEnd"/>
      <w:r w:rsidR="00C435D4" w:rsidRPr="00BA4DCB">
        <w:rPr>
          <w:spacing w:val="-4"/>
          <w:szCs w:val="28"/>
          <w:lang w:val="ru-RU"/>
        </w:rPr>
        <w:t>, Е. В. Грабарь</w:t>
      </w:r>
      <w:r w:rsidR="00EC595C" w:rsidRPr="00BA4DCB">
        <w:rPr>
          <w:spacing w:val="-4"/>
          <w:szCs w:val="28"/>
          <w:lang w:val="ru-RU"/>
        </w:rPr>
        <w:t xml:space="preserve">, </w:t>
      </w:r>
      <w:r w:rsidRPr="00BA4DCB">
        <w:rPr>
          <w:spacing w:val="-4"/>
          <w:szCs w:val="28"/>
          <w:lang w:val="ru-RU"/>
        </w:rPr>
        <w:t>- Эле</w:t>
      </w:r>
      <w:r w:rsidRPr="00BA4DCB">
        <w:rPr>
          <w:spacing w:val="-4"/>
          <w:szCs w:val="28"/>
          <w:lang w:val="ru-RU"/>
        </w:rPr>
        <w:t>к</w:t>
      </w:r>
      <w:r w:rsidRPr="00BA4DCB">
        <w:rPr>
          <w:spacing w:val="-4"/>
          <w:szCs w:val="28"/>
          <w:lang w:val="ru-RU"/>
        </w:rPr>
        <w:t>трон</w:t>
      </w:r>
      <w:proofErr w:type="gramStart"/>
      <w:r w:rsidRPr="00BA4DCB">
        <w:rPr>
          <w:spacing w:val="-4"/>
          <w:szCs w:val="28"/>
          <w:lang w:val="ru-RU"/>
        </w:rPr>
        <w:t>.</w:t>
      </w:r>
      <w:proofErr w:type="gramEnd"/>
      <w:r w:rsidRPr="00BA4DCB">
        <w:rPr>
          <w:spacing w:val="-4"/>
          <w:szCs w:val="28"/>
          <w:lang w:val="ru-RU"/>
        </w:rPr>
        <w:t xml:space="preserve"> </w:t>
      </w:r>
      <w:proofErr w:type="gramStart"/>
      <w:r w:rsidRPr="00BA4DCB">
        <w:rPr>
          <w:spacing w:val="-4"/>
          <w:szCs w:val="28"/>
          <w:lang w:val="ru-RU"/>
        </w:rPr>
        <w:t>д</w:t>
      </w:r>
      <w:proofErr w:type="gramEnd"/>
      <w:r w:rsidRPr="00BA4DCB">
        <w:rPr>
          <w:spacing w:val="-4"/>
          <w:szCs w:val="28"/>
          <w:lang w:val="ru-RU"/>
        </w:rPr>
        <w:t>ан</w:t>
      </w:r>
      <w:r w:rsidR="00A53319" w:rsidRPr="00BA4DCB">
        <w:rPr>
          <w:spacing w:val="-4"/>
          <w:szCs w:val="28"/>
          <w:lang w:val="ru-RU"/>
        </w:rPr>
        <w:t>н</w:t>
      </w:r>
      <w:r w:rsidRPr="00BA4DCB">
        <w:rPr>
          <w:spacing w:val="-4"/>
          <w:szCs w:val="28"/>
          <w:lang w:val="ru-RU"/>
        </w:rPr>
        <w:t>ы</w:t>
      </w:r>
      <w:r w:rsidR="00A53319" w:rsidRPr="00BA4DCB">
        <w:rPr>
          <w:spacing w:val="-4"/>
          <w:szCs w:val="28"/>
          <w:lang w:val="ru-RU"/>
        </w:rPr>
        <w:t>е</w:t>
      </w:r>
      <w:r w:rsidRPr="00BA4DCB">
        <w:rPr>
          <w:spacing w:val="-4"/>
          <w:szCs w:val="28"/>
          <w:lang w:val="ru-RU"/>
        </w:rPr>
        <w:t>: - Горл</w:t>
      </w:r>
      <w:r w:rsidR="00A53319" w:rsidRPr="00BA4DCB">
        <w:rPr>
          <w:spacing w:val="-4"/>
          <w:szCs w:val="28"/>
          <w:lang w:val="ru-RU"/>
        </w:rPr>
        <w:t>о</w:t>
      </w:r>
      <w:r w:rsidRPr="00BA4DCB">
        <w:rPr>
          <w:spacing w:val="-4"/>
          <w:szCs w:val="28"/>
          <w:lang w:val="ru-RU"/>
        </w:rPr>
        <w:t xml:space="preserve">вка: </w:t>
      </w:r>
      <w:r w:rsidR="00A53319" w:rsidRPr="00BA4DCB">
        <w:rPr>
          <w:spacing w:val="-4"/>
          <w:szCs w:val="28"/>
          <w:lang w:val="ru-RU"/>
        </w:rPr>
        <w:t>ГОУВПО</w:t>
      </w:r>
      <w:r w:rsidRPr="00BA4DCB">
        <w:rPr>
          <w:spacing w:val="-4"/>
          <w:szCs w:val="28"/>
          <w:lang w:val="ru-RU"/>
        </w:rPr>
        <w:t xml:space="preserve"> "</w:t>
      </w:r>
      <w:proofErr w:type="spellStart"/>
      <w:r w:rsidRPr="00BA4DCB">
        <w:rPr>
          <w:spacing w:val="-4"/>
          <w:szCs w:val="28"/>
          <w:lang w:val="ru-RU"/>
        </w:rPr>
        <w:t>ДонНТУ</w:t>
      </w:r>
      <w:proofErr w:type="spellEnd"/>
      <w:r w:rsidRPr="00BA4DCB">
        <w:rPr>
          <w:spacing w:val="-4"/>
          <w:szCs w:val="28"/>
          <w:lang w:val="ru-RU"/>
        </w:rPr>
        <w:t>" АД</w:t>
      </w:r>
      <w:r w:rsidR="00A53319" w:rsidRPr="00BA4DCB">
        <w:rPr>
          <w:spacing w:val="-4"/>
          <w:szCs w:val="28"/>
          <w:lang w:val="ru-RU"/>
        </w:rPr>
        <w:t>И</w:t>
      </w:r>
      <w:r w:rsidRPr="00BA4DCB">
        <w:rPr>
          <w:spacing w:val="-4"/>
          <w:szCs w:val="28"/>
          <w:lang w:val="ru-RU"/>
        </w:rPr>
        <w:t>,  2016. - 1 электрон</w:t>
      </w:r>
      <w:proofErr w:type="gramStart"/>
      <w:r w:rsidRPr="00BA4DCB">
        <w:rPr>
          <w:spacing w:val="-4"/>
          <w:szCs w:val="28"/>
          <w:lang w:val="ru-RU"/>
        </w:rPr>
        <w:t>.</w:t>
      </w:r>
      <w:proofErr w:type="gramEnd"/>
      <w:r w:rsidRPr="00BA4DCB">
        <w:rPr>
          <w:spacing w:val="-4"/>
          <w:szCs w:val="28"/>
          <w:lang w:val="ru-RU"/>
        </w:rPr>
        <w:t xml:space="preserve"> </w:t>
      </w:r>
      <w:proofErr w:type="gramStart"/>
      <w:r w:rsidRPr="00BA4DCB">
        <w:rPr>
          <w:spacing w:val="-4"/>
          <w:szCs w:val="28"/>
          <w:lang w:val="ru-RU"/>
        </w:rPr>
        <w:t>о</w:t>
      </w:r>
      <w:proofErr w:type="gramEnd"/>
      <w:r w:rsidRPr="00BA4DCB">
        <w:rPr>
          <w:spacing w:val="-4"/>
          <w:szCs w:val="28"/>
          <w:lang w:val="ru-RU"/>
        </w:rPr>
        <w:t>пт. диск (CD</w:t>
      </w:r>
      <w:r w:rsidR="003E4CAF" w:rsidRPr="00BA4DCB">
        <w:rPr>
          <w:spacing w:val="-4"/>
          <w:szCs w:val="28"/>
          <w:lang w:val="ru-RU"/>
        </w:rPr>
        <w:t>-</w:t>
      </w:r>
      <w:r w:rsidRPr="00BA4DCB">
        <w:rPr>
          <w:spacing w:val="-4"/>
          <w:szCs w:val="28"/>
          <w:lang w:val="ru-RU"/>
        </w:rPr>
        <w:t xml:space="preserve">R); 12 см. - Системные требования: </w:t>
      </w:r>
      <w:proofErr w:type="spellStart"/>
      <w:r w:rsidRPr="00BA4DCB">
        <w:rPr>
          <w:spacing w:val="-4"/>
          <w:szCs w:val="28"/>
          <w:lang w:val="ru-RU"/>
        </w:rPr>
        <w:t>Pentium</w:t>
      </w:r>
      <w:proofErr w:type="spellEnd"/>
      <w:r w:rsidRPr="00BA4DCB">
        <w:rPr>
          <w:spacing w:val="-4"/>
          <w:szCs w:val="28"/>
          <w:lang w:val="ru-RU"/>
        </w:rPr>
        <w:t xml:space="preserve">; 32 </w:t>
      </w:r>
      <w:proofErr w:type="gramStart"/>
      <w:r w:rsidRPr="00BA4DCB">
        <w:rPr>
          <w:spacing w:val="-4"/>
          <w:szCs w:val="28"/>
          <w:lang w:val="ru-RU"/>
        </w:rPr>
        <w:t>M</w:t>
      </w:r>
      <w:proofErr w:type="gramEnd"/>
      <w:r w:rsidRPr="00BA4DCB">
        <w:rPr>
          <w:spacing w:val="-4"/>
          <w:szCs w:val="28"/>
          <w:lang w:val="ru-RU"/>
        </w:rPr>
        <w:t xml:space="preserve">В RAM; WINDOWS 98/2000/NT/XP; MS </w:t>
      </w:r>
      <w:proofErr w:type="spellStart"/>
      <w:r w:rsidRPr="00BA4DCB">
        <w:rPr>
          <w:spacing w:val="-4"/>
          <w:szCs w:val="28"/>
          <w:lang w:val="ru-RU"/>
        </w:rPr>
        <w:t>Word</w:t>
      </w:r>
      <w:proofErr w:type="spellEnd"/>
      <w:r w:rsidRPr="00BA4DCB">
        <w:rPr>
          <w:spacing w:val="-4"/>
          <w:szCs w:val="28"/>
          <w:lang w:val="ru-RU"/>
        </w:rPr>
        <w:t xml:space="preserve"> 97(2000. - Название </w:t>
      </w:r>
      <w:r w:rsidR="00A53319" w:rsidRPr="00BA4DCB">
        <w:rPr>
          <w:spacing w:val="-4"/>
          <w:szCs w:val="28"/>
          <w:lang w:val="ru-RU"/>
        </w:rPr>
        <w:t>с</w:t>
      </w:r>
      <w:r w:rsidRPr="00BA4DCB">
        <w:rPr>
          <w:spacing w:val="-4"/>
          <w:szCs w:val="28"/>
          <w:lang w:val="ru-RU"/>
        </w:rPr>
        <w:t xml:space="preserve"> титул</w:t>
      </w:r>
      <w:proofErr w:type="gramStart"/>
      <w:r w:rsidRPr="00BA4DCB">
        <w:rPr>
          <w:spacing w:val="-4"/>
          <w:szCs w:val="28"/>
          <w:lang w:val="ru-RU"/>
        </w:rPr>
        <w:t>.</w:t>
      </w:r>
      <w:proofErr w:type="gramEnd"/>
      <w:r w:rsidRPr="00BA4DCB">
        <w:rPr>
          <w:spacing w:val="-4"/>
          <w:szCs w:val="28"/>
          <w:lang w:val="ru-RU"/>
        </w:rPr>
        <w:t xml:space="preserve"> </w:t>
      </w:r>
      <w:proofErr w:type="gramStart"/>
      <w:r w:rsidRPr="00BA4DCB">
        <w:rPr>
          <w:spacing w:val="-4"/>
          <w:szCs w:val="28"/>
          <w:lang w:val="ru-RU"/>
        </w:rPr>
        <w:t>э</w:t>
      </w:r>
      <w:proofErr w:type="gramEnd"/>
      <w:r w:rsidRPr="00BA4DCB">
        <w:rPr>
          <w:spacing w:val="-4"/>
          <w:szCs w:val="28"/>
          <w:lang w:val="ru-RU"/>
        </w:rPr>
        <w:t>кран</w:t>
      </w:r>
      <w:r w:rsidR="00A53319" w:rsidRPr="00BA4DCB">
        <w:rPr>
          <w:spacing w:val="-4"/>
          <w:szCs w:val="28"/>
          <w:lang w:val="ru-RU"/>
        </w:rPr>
        <w:t>а</w:t>
      </w:r>
      <w:r w:rsidRPr="00BA4DCB">
        <w:rPr>
          <w:spacing w:val="-4"/>
          <w:szCs w:val="28"/>
          <w:lang w:val="ru-RU"/>
        </w:rPr>
        <w:t>.</w:t>
      </w:r>
    </w:p>
    <w:p w:rsidR="00FD12DC" w:rsidRPr="00BA4DCB" w:rsidRDefault="001C4BB7" w:rsidP="00A53319">
      <w:pPr>
        <w:tabs>
          <w:tab w:val="left" w:pos="5670"/>
        </w:tabs>
        <w:spacing w:before="2520"/>
        <w:ind w:left="5670" w:hanging="5670"/>
        <w:rPr>
          <w:spacing w:val="-4"/>
          <w:szCs w:val="22"/>
        </w:rPr>
      </w:pPr>
      <w:r w:rsidRPr="00BA4DCB">
        <w:rPr>
          <w:szCs w:val="22"/>
        </w:rPr>
        <w:t>Составители:</w:t>
      </w:r>
      <w:r w:rsidRPr="00BA4DCB">
        <w:rPr>
          <w:szCs w:val="22"/>
        </w:rPr>
        <w:tab/>
      </w:r>
      <w:r w:rsidRPr="00BA4DCB">
        <w:rPr>
          <w:spacing w:val="-4"/>
          <w:szCs w:val="22"/>
        </w:rPr>
        <w:tab/>
      </w:r>
      <w:proofErr w:type="spellStart"/>
      <w:r w:rsidR="00C44CFA" w:rsidRPr="00BA4DCB">
        <w:rPr>
          <w:spacing w:val="-4"/>
          <w:szCs w:val="22"/>
        </w:rPr>
        <w:t>Кутовой</w:t>
      </w:r>
      <w:proofErr w:type="spellEnd"/>
      <w:r w:rsidR="00C44CFA" w:rsidRPr="00BA4DCB">
        <w:rPr>
          <w:spacing w:val="-4"/>
          <w:szCs w:val="22"/>
        </w:rPr>
        <w:t xml:space="preserve"> В.А.</w:t>
      </w:r>
      <w:r w:rsidR="00A53319" w:rsidRPr="00BA4DCB">
        <w:rPr>
          <w:spacing w:val="-4"/>
          <w:szCs w:val="22"/>
        </w:rPr>
        <w:t>, ст. преп.,</w:t>
      </w:r>
    </w:p>
    <w:p w:rsidR="00A53319" w:rsidRPr="00BA4DCB" w:rsidRDefault="00A53319" w:rsidP="00A53319">
      <w:pPr>
        <w:tabs>
          <w:tab w:val="left" w:pos="5670"/>
        </w:tabs>
        <w:ind w:left="5670"/>
        <w:rPr>
          <w:szCs w:val="22"/>
        </w:rPr>
      </w:pPr>
      <w:r w:rsidRPr="00BA4DCB">
        <w:rPr>
          <w:szCs w:val="22"/>
        </w:rPr>
        <w:t>Грабарь О. В., к.т.н., доц.</w:t>
      </w:r>
      <w:r w:rsidR="0077482B" w:rsidRPr="00BA4DCB">
        <w:rPr>
          <w:szCs w:val="22"/>
        </w:rPr>
        <w:t>,</w:t>
      </w:r>
    </w:p>
    <w:p w:rsidR="0077482B" w:rsidRPr="00BA4DCB" w:rsidRDefault="0077482B" w:rsidP="00A53319">
      <w:pPr>
        <w:tabs>
          <w:tab w:val="left" w:pos="5670"/>
        </w:tabs>
        <w:ind w:left="5670"/>
        <w:rPr>
          <w:szCs w:val="22"/>
        </w:rPr>
      </w:pPr>
      <w:r w:rsidRPr="00BA4DCB">
        <w:rPr>
          <w:szCs w:val="22"/>
        </w:rPr>
        <w:t>Коновальчик М.В., к.т.н.</w:t>
      </w:r>
    </w:p>
    <w:p w:rsidR="00DF0081" w:rsidRPr="00BA4DCB" w:rsidRDefault="001C4BB7" w:rsidP="00830BFB">
      <w:pPr>
        <w:tabs>
          <w:tab w:val="left" w:pos="5670"/>
        </w:tabs>
        <w:spacing w:before="1200"/>
        <w:ind w:left="5670" w:hanging="5670"/>
        <w:jc w:val="left"/>
        <w:rPr>
          <w:szCs w:val="22"/>
        </w:rPr>
      </w:pPr>
      <w:proofErr w:type="gramStart"/>
      <w:r w:rsidRPr="00BA4DCB">
        <w:rPr>
          <w:szCs w:val="22"/>
        </w:rPr>
        <w:t>Ответственный за выпуск:</w:t>
      </w:r>
      <w:proofErr w:type="gramEnd"/>
      <w:r w:rsidRPr="00BA4DCB">
        <w:rPr>
          <w:szCs w:val="22"/>
        </w:rPr>
        <w:t xml:space="preserve"> </w:t>
      </w:r>
      <w:r w:rsidRPr="00BA4DCB">
        <w:rPr>
          <w:szCs w:val="22"/>
        </w:rPr>
        <w:tab/>
      </w:r>
      <w:proofErr w:type="spellStart"/>
      <w:r w:rsidR="00A53319" w:rsidRPr="00BA4DCB">
        <w:rPr>
          <w:spacing w:val="-4"/>
          <w:szCs w:val="22"/>
        </w:rPr>
        <w:t>Кутовой</w:t>
      </w:r>
      <w:proofErr w:type="spellEnd"/>
      <w:r w:rsidR="00A53319" w:rsidRPr="00BA4DCB">
        <w:rPr>
          <w:spacing w:val="-4"/>
          <w:szCs w:val="22"/>
        </w:rPr>
        <w:t xml:space="preserve"> В.А., ст. преп.,</w:t>
      </w:r>
    </w:p>
    <w:p w:rsidR="00FD12DC" w:rsidRPr="00BA4DCB" w:rsidRDefault="001C4BB7" w:rsidP="00C44CFA">
      <w:pPr>
        <w:tabs>
          <w:tab w:val="left" w:pos="5670"/>
        </w:tabs>
        <w:spacing w:before="1440"/>
        <w:ind w:left="5670" w:hanging="5670"/>
        <w:jc w:val="left"/>
        <w:rPr>
          <w:szCs w:val="22"/>
        </w:rPr>
      </w:pPr>
      <w:r w:rsidRPr="00BA4DCB">
        <w:rPr>
          <w:szCs w:val="22"/>
        </w:rPr>
        <w:t xml:space="preserve">Рецензент: </w:t>
      </w:r>
      <w:r w:rsidRPr="00BA4DCB">
        <w:rPr>
          <w:szCs w:val="22"/>
        </w:rPr>
        <w:tab/>
        <w:t xml:space="preserve"> </w:t>
      </w:r>
    </w:p>
    <w:p w:rsidR="00E025D5" w:rsidRPr="00BA4DCB" w:rsidRDefault="001C4BB7" w:rsidP="00D1143D">
      <w:pPr>
        <w:spacing w:before="2880"/>
        <w:ind w:left="2977"/>
        <w:jc w:val="left"/>
      </w:pPr>
      <w:r w:rsidRPr="00BA4DCB">
        <w:t>© Г</w:t>
      </w:r>
      <w:r w:rsidR="00A53319" w:rsidRPr="00BA4DCB">
        <w:t>ОУВПО</w:t>
      </w:r>
    </w:p>
    <w:p w:rsidR="00E025D5" w:rsidRPr="00BA4DCB" w:rsidRDefault="001C4BB7" w:rsidP="00D1143D">
      <w:pPr>
        <w:ind w:left="2977"/>
        <w:jc w:val="left"/>
      </w:pPr>
      <w:r w:rsidRPr="00BA4DCB">
        <w:t>"Донецкий национальный технический универси</w:t>
      </w:r>
      <w:r w:rsidR="00D1143D">
        <w:t>тет"</w:t>
      </w:r>
    </w:p>
    <w:p w:rsidR="00E025D5" w:rsidRPr="00BA4DCB" w:rsidRDefault="001C4BB7" w:rsidP="00D1143D">
      <w:pPr>
        <w:ind w:left="2977"/>
        <w:jc w:val="left"/>
        <w:rPr>
          <w:szCs w:val="22"/>
        </w:rPr>
      </w:pPr>
      <w:r w:rsidRPr="00BA4DCB">
        <w:t>Автомобильно-дорожный институт, 2016</w:t>
      </w:r>
    </w:p>
    <w:p w:rsidR="00BA2EAC" w:rsidRPr="00BA4DCB" w:rsidRDefault="00BA2EAC">
      <w:pPr>
        <w:widowControl/>
        <w:ind w:left="238" w:firstLine="329"/>
        <w:rPr>
          <w:b/>
          <w:szCs w:val="22"/>
        </w:rPr>
      </w:pPr>
      <w:r w:rsidRPr="00BA4DCB">
        <w:rPr>
          <w:b/>
          <w:szCs w:val="22"/>
        </w:rPr>
        <w:br w:type="page"/>
      </w:r>
    </w:p>
    <w:p w:rsidR="00422AA5" w:rsidRPr="00BA4DCB" w:rsidRDefault="001C4BB7" w:rsidP="00BA2EAC">
      <w:pPr>
        <w:jc w:val="center"/>
        <w:rPr>
          <w:b/>
          <w:szCs w:val="22"/>
        </w:rPr>
      </w:pPr>
      <w:r w:rsidRPr="00BA4DCB">
        <w:rPr>
          <w:b/>
          <w:szCs w:val="22"/>
        </w:rPr>
        <w:lastRenderedPageBreak/>
        <w:t>СОДЕРЖАНИЕ</w:t>
      </w:r>
    </w:p>
    <w:p w:rsidR="001D0810" w:rsidRPr="00BA4DCB" w:rsidRDefault="00AA4914" w:rsidP="00E34853">
      <w:pPr>
        <w:ind w:right="-1"/>
        <w:jc w:val="right"/>
        <w:rPr>
          <w:szCs w:val="22"/>
        </w:rPr>
      </w:pPr>
      <w:r w:rsidRPr="00BA4DCB">
        <w:rPr>
          <w:szCs w:val="22"/>
        </w:rPr>
        <w:t xml:space="preserve"> </w:t>
      </w:r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r w:rsidRPr="00083ABD">
        <w:rPr>
          <w:rFonts w:ascii="Times New Roman" w:hAnsi="Times New Roman"/>
          <w:b w:val="0"/>
          <w:smallCaps/>
          <w:sz w:val="30"/>
          <w:szCs w:val="30"/>
        </w:rPr>
        <w:fldChar w:fldCharType="begin"/>
      </w:r>
      <w:r w:rsidR="000E59B4" w:rsidRPr="00104CDA">
        <w:rPr>
          <w:rFonts w:ascii="Times New Roman" w:hAnsi="Times New Roman"/>
          <w:b w:val="0"/>
          <w:sz w:val="30"/>
          <w:szCs w:val="30"/>
        </w:rPr>
        <w:instrText xml:space="preserve"> TOC \o "1-5" \h \z \u </w:instrText>
      </w:r>
      <w:r w:rsidRPr="00083ABD">
        <w:rPr>
          <w:rFonts w:ascii="Times New Roman" w:hAnsi="Times New Roman"/>
          <w:b w:val="0"/>
          <w:smallCaps/>
          <w:sz w:val="30"/>
          <w:szCs w:val="30"/>
        </w:rPr>
        <w:fldChar w:fldCharType="separate"/>
      </w:r>
      <w:hyperlink w:anchor="_Toc474411854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 1 "ЕСТЕСТВЕННОЕ ОСВЕЩЕНИЕ"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_Toc474411854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4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55" w:history="1">
        <w:r w:rsidR="00BA2EAC" w:rsidRPr="00104CDA">
          <w:rPr>
            <w:rStyle w:val="afa"/>
            <w:noProof/>
            <w:szCs w:val="30"/>
          </w:rPr>
          <w:t>1.1 Вступление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_Toc474411855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4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56" w:history="1">
        <w:r w:rsidR="00BA2EAC" w:rsidRPr="00104CDA">
          <w:rPr>
            <w:rStyle w:val="afa"/>
            <w:noProof/>
            <w:szCs w:val="30"/>
          </w:rPr>
          <w:t>1.2 Определение абсолютного и относительного освещения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_Toc474411856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4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57" w:history="1">
        <w:r w:rsidR="00BA2EAC" w:rsidRPr="00104CDA">
          <w:rPr>
            <w:rStyle w:val="afa"/>
            <w:noProof/>
            <w:szCs w:val="30"/>
          </w:rPr>
          <w:t>1.3 Определение необходимой площади окон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_Toc474411857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7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58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 2 "ИСКУССТВЕННОЕ ОСВЕЩЕНИЕ"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_Toc474411858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12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59" w:history="1">
        <w:r w:rsidR="00BA2EAC" w:rsidRPr="00104CDA">
          <w:rPr>
            <w:rStyle w:val="afa"/>
            <w:noProof/>
            <w:szCs w:val="30"/>
          </w:rPr>
          <w:t>2.1 Основные положения расчета искусственного освещения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_Toc474411859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12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0" w:history="1">
        <w:r w:rsidR="00BA2EAC" w:rsidRPr="00104CDA">
          <w:rPr>
            <w:rStyle w:val="afa"/>
            <w:noProof/>
            <w:szCs w:val="30"/>
          </w:rPr>
          <w:t>2.2 Пример расчета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_Toc474411860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17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61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№3 ИССЛЕДОВАНИЕ ЭВАКУАЦИОННЫХ ВОЗМОЖНОСТЕЙ ПРОИЗВОДСТВЕННЫХ ЗДАНИЙ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_Toc474411861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19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2" w:history="1">
        <w:r w:rsidR="00BA2EAC" w:rsidRPr="00104CDA">
          <w:rPr>
            <w:rStyle w:val="afa"/>
            <w:noProof/>
            <w:szCs w:val="30"/>
          </w:rPr>
          <w:t>3.1 Вступление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_Toc474411862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19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3" w:history="1">
        <w:r w:rsidR="00BA2EAC" w:rsidRPr="00104CDA">
          <w:rPr>
            <w:rStyle w:val="afa"/>
            <w:noProof/>
            <w:szCs w:val="30"/>
          </w:rPr>
          <w:t>3.2 Определение расчетного времени эвакуации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_Toc474411863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19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4" w:history="1">
        <w:r w:rsidR="00BA2EAC" w:rsidRPr="00104CDA">
          <w:rPr>
            <w:rStyle w:val="afa"/>
            <w:noProof/>
            <w:szCs w:val="30"/>
          </w:rPr>
          <w:t>3.3 Определение необходимого времени эвакуации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_Toc474411864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23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5" w:history="1">
        <w:r w:rsidR="00BA2EAC" w:rsidRPr="00104CDA">
          <w:rPr>
            <w:rStyle w:val="afa"/>
            <w:noProof/>
            <w:szCs w:val="30"/>
          </w:rPr>
          <w:t>3.4 Пример расчета эвакуации людей из помещений зданий разного назначения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_Toc474411865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24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66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№4 ИССЛЕДОВАНИЕ ЭВАКУАЦИОННЫХ ВОЗМОЖНОСТЕЙ БЫТОВЫХ ПОМЕЩЕНИЙ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_Toc474411866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28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67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№5 ПРЕДУПРЕЖДЕНИЕ ВЗРЫВОВ, ПОЖАРОВ И ОТРАВЛЕНИЯ ЛЮДЕЙ ПРИ РАЗЛИВЕ ЛЕГКОВОСПЛАМЕНЯЮЩИХСЯ ВЕЩЕСТВ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_Toc474411867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32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8" w:history="1">
        <w:r w:rsidR="00BA2EAC" w:rsidRPr="00104CDA">
          <w:rPr>
            <w:rStyle w:val="afa"/>
            <w:noProof/>
            <w:szCs w:val="30"/>
          </w:rPr>
          <w:t>5.1 Основные положения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_Toc474411868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32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21"/>
        <w:rPr>
          <w:rFonts w:asciiTheme="minorHAnsi" w:eastAsiaTheme="minorEastAsia" w:hAnsiTheme="minorHAnsi" w:cstheme="minorBidi"/>
          <w:smallCaps w:val="0"/>
          <w:noProof/>
          <w:szCs w:val="30"/>
        </w:rPr>
      </w:pPr>
      <w:hyperlink w:anchor="_Toc474411869" w:history="1">
        <w:r w:rsidR="00BA2EAC" w:rsidRPr="00104CDA">
          <w:rPr>
            <w:rStyle w:val="afa"/>
            <w:noProof/>
            <w:szCs w:val="30"/>
          </w:rPr>
          <w:t>5.2 Пример расчета</w:t>
        </w:r>
        <w:r w:rsidR="00BA2EAC" w:rsidRPr="00104CDA">
          <w:rPr>
            <w:noProof/>
            <w:webHidden/>
            <w:szCs w:val="30"/>
          </w:rPr>
          <w:tab/>
        </w:r>
        <w:r w:rsidRPr="00104CDA">
          <w:rPr>
            <w:noProof/>
            <w:webHidden/>
            <w:szCs w:val="30"/>
          </w:rPr>
          <w:fldChar w:fldCharType="begin"/>
        </w:r>
        <w:r w:rsidR="00BA2EAC" w:rsidRPr="00104CDA">
          <w:rPr>
            <w:noProof/>
            <w:webHidden/>
            <w:szCs w:val="30"/>
          </w:rPr>
          <w:instrText xml:space="preserve"> PAGEREF _Toc474411869 \h </w:instrText>
        </w:r>
        <w:r w:rsidRPr="00104CDA">
          <w:rPr>
            <w:noProof/>
            <w:webHidden/>
            <w:szCs w:val="30"/>
          </w:rPr>
        </w:r>
        <w:r w:rsidRPr="00104CDA">
          <w:rPr>
            <w:noProof/>
            <w:webHidden/>
            <w:szCs w:val="30"/>
          </w:rPr>
          <w:fldChar w:fldCharType="separate"/>
        </w:r>
        <w:r w:rsidR="00BA2EAC" w:rsidRPr="00104CDA">
          <w:rPr>
            <w:noProof/>
            <w:webHidden/>
            <w:szCs w:val="30"/>
          </w:rPr>
          <w:t>36</w:t>
        </w:r>
        <w:r w:rsidRPr="00104CDA">
          <w:rPr>
            <w:noProof/>
            <w:webHidden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70" w:history="1">
        <w:r w:rsidR="00BA2EAC" w:rsidRPr="00104CDA">
          <w:rPr>
            <w:rStyle w:val="afa"/>
            <w:noProof/>
            <w:sz w:val="30"/>
            <w:szCs w:val="30"/>
          </w:rPr>
          <w:t>ПРАКТИЧЕСКОЕ ЗАНЯТИЕ 6 РАСЧЕТ ОБЩЕОБМЕННОЙ ВЕНТИЛЯЦИИ ПРОИЗВОДСТВЕННОГО ПОМЕЩЕНИЯ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_Toc474411870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38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71" w:history="1">
        <w:r w:rsidR="00BA2EAC" w:rsidRPr="00104CDA">
          <w:rPr>
            <w:rStyle w:val="afa"/>
            <w:noProof/>
            <w:sz w:val="30"/>
            <w:szCs w:val="30"/>
          </w:rPr>
          <w:t>ПРАКТИЧЕСКАЯ РАБОТА №7 РАСЧЕТ ВЕНТИЛЯЦИОННОГО ОБЪЕМА ВОЗДУХА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_Toc474411871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41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BA2EAC" w:rsidRPr="00104CDA" w:rsidRDefault="00083ABD">
      <w:pPr>
        <w:pStyle w:val="13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30"/>
          <w:szCs w:val="30"/>
        </w:rPr>
      </w:pPr>
      <w:hyperlink w:anchor="_Toc474411872" w:history="1">
        <w:r w:rsidR="00BA2EAC" w:rsidRPr="00104CDA">
          <w:rPr>
            <w:rStyle w:val="afa"/>
            <w:noProof/>
            <w:sz w:val="30"/>
            <w:szCs w:val="30"/>
          </w:rPr>
          <w:t>ПЕРЕЧЕНЬ ССЫЛОК</w:t>
        </w:r>
        <w:r w:rsidR="00BA2EAC" w:rsidRPr="00104CDA">
          <w:rPr>
            <w:noProof/>
            <w:webHidden/>
            <w:sz w:val="30"/>
            <w:szCs w:val="30"/>
          </w:rPr>
          <w:tab/>
        </w:r>
        <w:r w:rsidRPr="00104CDA">
          <w:rPr>
            <w:noProof/>
            <w:webHidden/>
            <w:sz w:val="30"/>
            <w:szCs w:val="30"/>
          </w:rPr>
          <w:fldChar w:fldCharType="begin"/>
        </w:r>
        <w:r w:rsidR="00BA2EAC" w:rsidRPr="00104CDA">
          <w:rPr>
            <w:noProof/>
            <w:webHidden/>
            <w:sz w:val="30"/>
            <w:szCs w:val="30"/>
          </w:rPr>
          <w:instrText xml:space="preserve"> PAGEREF _Toc474411872 \h </w:instrText>
        </w:r>
        <w:r w:rsidRPr="00104CDA">
          <w:rPr>
            <w:noProof/>
            <w:webHidden/>
            <w:sz w:val="30"/>
            <w:szCs w:val="30"/>
          </w:rPr>
        </w:r>
        <w:r w:rsidRPr="00104CDA">
          <w:rPr>
            <w:noProof/>
            <w:webHidden/>
            <w:sz w:val="30"/>
            <w:szCs w:val="30"/>
          </w:rPr>
          <w:fldChar w:fldCharType="separate"/>
        </w:r>
        <w:r w:rsidR="00BA2EAC" w:rsidRPr="00104CDA">
          <w:rPr>
            <w:noProof/>
            <w:webHidden/>
            <w:sz w:val="30"/>
            <w:szCs w:val="30"/>
          </w:rPr>
          <w:t>44</w:t>
        </w:r>
        <w:r w:rsidRPr="00104CDA">
          <w:rPr>
            <w:noProof/>
            <w:webHidden/>
            <w:sz w:val="30"/>
            <w:szCs w:val="30"/>
          </w:rPr>
          <w:fldChar w:fldCharType="end"/>
        </w:r>
      </w:hyperlink>
    </w:p>
    <w:p w:rsidR="001D0810" w:rsidRPr="00BA4DCB" w:rsidRDefault="00083ABD" w:rsidP="00E34853">
      <w:pPr>
        <w:ind w:right="-1"/>
        <w:rPr>
          <w:szCs w:val="30"/>
        </w:rPr>
      </w:pPr>
      <w:r w:rsidRPr="00104CDA">
        <w:rPr>
          <w:szCs w:val="30"/>
        </w:rPr>
        <w:fldChar w:fldCharType="end"/>
      </w:r>
    </w:p>
    <w:p w:rsidR="003128C5" w:rsidRPr="00BA4DCB" w:rsidRDefault="001C4BB7" w:rsidP="00FA316C">
      <w:pPr>
        <w:pStyle w:val="10"/>
      </w:pPr>
      <w:bookmarkStart w:id="0" w:name="_Toc474411854"/>
      <w:r w:rsidRPr="00BA4DCB">
        <w:lastRenderedPageBreak/>
        <w:t>ПРАКТИЧЕСКАЯ РАБОТА № 1</w:t>
      </w:r>
      <w:r w:rsidR="003E4CAF" w:rsidRPr="00BA4DCB">
        <w:br/>
      </w:r>
      <w:r w:rsidRPr="00BA4DCB">
        <w:t>"ЕСТЕСТВЕННОЕ ОСВЕЩЕНИЕ"</w:t>
      </w:r>
      <w:bookmarkEnd w:id="0"/>
    </w:p>
    <w:p w:rsidR="003128C5" w:rsidRPr="00BA4DCB" w:rsidRDefault="00FD60E3" w:rsidP="003128C5">
      <w:pPr>
        <w:pStyle w:val="afffffc"/>
        <w:rPr>
          <w:szCs w:val="20"/>
          <w:lang w:val="ru-RU"/>
        </w:rPr>
      </w:pPr>
      <w:r w:rsidRPr="00BA4DCB">
        <w:rPr>
          <w:b/>
          <w:lang w:val="ru-RU"/>
        </w:rPr>
        <w:t>Цель работы</w:t>
      </w:r>
      <w:r w:rsidR="001C4BB7" w:rsidRPr="00BA4DCB">
        <w:rPr>
          <w:b/>
          <w:lang w:val="ru-RU"/>
        </w:rPr>
        <w:t xml:space="preserve">: </w:t>
      </w:r>
      <w:r w:rsidR="001C4BB7" w:rsidRPr="00BA4DCB">
        <w:rPr>
          <w:lang w:val="ru-RU"/>
        </w:rPr>
        <w:t>освоить методику выполнения расчетов светотехни</w:t>
      </w:r>
      <w:r w:rsidR="00210C34" w:rsidRPr="00BA4DCB">
        <w:rPr>
          <w:lang w:val="ru-RU"/>
        </w:rPr>
        <w:t>ч</w:t>
      </w:r>
      <w:r w:rsidR="00210C34" w:rsidRPr="00BA4DCB">
        <w:rPr>
          <w:lang w:val="ru-RU"/>
        </w:rPr>
        <w:t>е</w:t>
      </w:r>
      <w:r w:rsidR="00210C34" w:rsidRPr="00BA4DCB">
        <w:rPr>
          <w:lang w:val="ru-RU"/>
        </w:rPr>
        <w:t>ских расчетов</w:t>
      </w:r>
      <w:r w:rsidR="001C4BB7" w:rsidRPr="00BA4DCB">
        <w:rPr>
          <w:lang w:val="ru-RU"/>
        </w:rPr>
        <w:t xml:space="preserve"> естественного производственного освещения.</w:t>
      </w:r>
    </w:p>
    <w:p w:rsidR="003128C5" w:rsidRPr="00BA4DCB" w:rsidRDefault="001C4BB7" w:rsidP="009F1B47">
      <w:pPr>
        <w:pStyle w:val="2"/>
      </w:pPr>
      <w:bookmarkStart w:id="1" w:name="_Toc474411855"/>
      <w:r w:rsidRPr="00BA4DCB">
        <w:t>1.1 Вступление</w:t>
      </w:r>
      <w:bookmarkEnd w:id="1"/>
    </w:p>
    <w:p w:rsidR="003128C5" w:rsidRPr="00BA4DCB" w:rsidRDefault="001C4BB7" w:rsidP="00FA316C">
      <w:pPr>
        <w:pStyle w:val="afffffc"/>
        <w:rPr>
          <w:lang w:val="ru-RU"/>
        </w:rPr>
      </w:pPr>
      <w:r w:rsidRPr="00BA4DCB">
        <w:rPr>
          <w:lang w:val="ru-RU"/>
        </w:rPr>
        <w:t>Проектирование производственного освещения разделяется на три ча</w:t>
      </w:r>
      <w:r w:rsidRPr="00BA4DCB">
        <w:rPr>
          <w:lang w:val="ru-RU"/>
        </w:rPr>
        <w:t>с</w:t>
      </w:r>
      <w:r w:rsidRPr="00BA4DCB">
        <w:rPr>
          <w:lang w:val="ru-RU"/>
        </w:rPr>
        <w:t>ти: светотехни</w:t>
      </w:r>
      <w:r w:rsidR="00FD60E3" w:rsidRPr="00BA4DCB">
        <w:rPr>
          <w:lang w:val="ru-RU"/>
        </w:rPr>
        <w:t>ческую</w:t>
      </w:r>
      <w:r w:rsidRPr="00BA4DCB">
        <w:rPr>
          <w:lang w:val="ru-RU"/>
        </w:rPr>
        <w:t xml:space="preserve">, электрическую и сметно-экономическую. Основными задачами </w:t>
      </w:r>
      <w:r w:rsidR="00210C34" w:rsidRPr="00BA4DCB">
        <w:rPr>
          <w:lang w:val="ru-RU"/>
        </w:rPr>
        <w:t>светотехнического расчета</w:t>
      </w:r>
      <w:r w:rsidRPr="00BA4DCB">
        <w:rPr>
          <w:lang w:val="ru-RU"/>
        </w:rPr>
        <w:t xml:space="preserve"> является выбор системы освещения, вида светильников и источника </w:t>
      </w:r>
      <w:r w:rsidR="00210C34" w:rsidRPr="00BA4DCB">
        <w:rPr>
          <w:lang w:val="ru-RU"/>
        </w:rPr>
        <w:t>света</w:t>
      </w:r>
      <w:r w:rsidRPr="00BA4DCB">
        <w:rPr>
          <w:lang w:val="ru-RU"/>
        </w:rPr>
        <w:t>, определения их рационального кол</w:t>
      </w:r>
      <w:r w:rsidRPr="00BA4DCB">
        <w:rPr>
          <w:lang w:val="ru-RU"/>
        </w:rPr>
        <w:t>и</w:t>
      </w:r>
      <w:r w:rsidRPr="00BA4DCB">
        <w:rPr>
          <w:lang w:val="ru-RU"/>
        </w:rPr>
        <w:t xml:space="preserve">чества, мощности, </w:t>
      </w:r>
      <w:proofErr w:type="spellStart"/>
      <w:r w:rsidR="00473E30" w:rsidRPr="00BA4DCB">
        <w:rPr>
          <w:lang w:val="ru-RU"/>
        </w:rPr>
        <w:t>светораспределения</w:t>
      </w:r>
      <w:proofErr w:type="spellEnd"/>
      <w:r w:rsidRPr="00BA4DCB">
        <w:rPr>
          <w:lang w:val="ru-RU"/>
        </w:rPr>
        <w:t xml:space="preserve"> и размещения в производственных помещениях.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Рационально спроектированное освещение помещений позволяет пов</w:t>
      </w:r>
      <w:r w:rsidRPr="00BA4DCB">
        <w:rPr>
          <w:lang w:val="ru-RU"/>
        </w:rPr>
        <w:t>ы</w:t>
      </w:r>
      <w:r w:rsidRPr="00BA4DCB">
        <w:rPr>
          <w:lang w:val="ru-RU"/>
        </w:rPr>
        <w:t>сить качество, производительность и безопасность труда. Правильно спр</w:t>
      </w:r>
      <w:r w:rsidRPr="00BA4DCB">
        <w:rPr>
          <w:lang w:val="ru-RU"/>
        </w:rPr>
        <w:t>о</w:t>
      </w:r>
      <w:r w:rsidRPr="00BA4DCB">
        <w:rPr>
          <w:lang w:val="ru-RU"/>
        </w:rPr>
        <w:t>ектированное освещение уменьшает количество несчастных случаев. Иссл</w:t>
      </w:r>
      <w:r w:rsidRPr="00BA4DCB">
        <w:rPr>
          <w:lang w:val="ru-RU"/>
        </w:rPr>
        <w:t>е</w:t>
      </w:r>
      <w:r w:rsidRPr="00BA4DCB">
        <w:rPr>
          <w:lang w:val="ru-RU"/>
        </w:rPr>
        <w:t>дования показывают, что при правильном освещении производительность труда повышается приблизительно на 15 %.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Неправильное освещение </w:t>
      </w:r>
      <w:r w:rsidR="00473E30" w:rsidRPr="00BA4DCB">
        <w:rPr>
          <w:lang w:val="ru-RU"/>
        </w:rPr>
        <w:t>наносит</w:t>
      </w:r>
      <w:r w:rsidRPr="00BA4DCB">
        <w:rPr>
          <w:lang w:val="ru-RU"/>
        </w:rPr>
        <w:t xml:space="preserve"> вред зрения работающих, может быть причиной таких заболеваний, как близорукость, резь в глазах, катаракта, г</w:t>
      </w:r>
      <w:r w:rsidRPr="00BA4DCB">
        <w:rPr>
          <w:lang w:val="ru-RU"/>
        </w:rPr>
        <w:t>о</w:t>
      </w:r>
      <w:r w:rsidRPr="00BA4DCB">
        <w:rPr>
          <w:lang w:val="ru-RU"/>
        </w:rPr>
        <w:t>ловные боли; снижает умственную и физическую работоспособность, ув</w:t>
      </w:r>
      <w:r w:rsidRPr="00BA4DCB">
        <w:rPr>
          <w:lang w:val="ru-RU"/>
        </w:rPr>
        <w:t>е</w:t>
      </w:r>
      <w:r w:rsidRPr="00BA4DCB">
        <w:rPr>
          <w:lang w:val="ru-RU"/>
        </w:rPr>
        <w:t>личивает количество ошибок в производственных процессах, аварий и н</w:t>
      </w:r>
      <w:r w:rsidRPr="00BA4DCB">
        <w:rPr>
          <w:lang w:val="ru-RU"/>
        </w:rPr>
        <w:t>е</w:t>
      </w:r>
      <w:r w:rsidRPr="00BA4DCB">
        <w:rPr>
          <w:lang w:val="ru-RU"/>
        </w:rPr>
        <w:t>счастных случаев, особенно в осенне-зимние месяцы, по мере увеличения использования искусств</w:t>
      </w:r>
      <w:r w:rsidR="00473E30" w:rsidRPr="00BA4DCB">
        <w:rPr>
          <w:lang w:val="ru-RU"/>
        </w:rPr>
        <w:t>енного освещения. Освещение,</w:t>
      </w:r>
      <w:r w:rsidRPr="00BA4DCB">
        <w:rPr>
          <w:lang w:val="ru-RU"/>
        </w:rPr>
        <w:t xml:space="preserve"> удовлетворя</w:t>
      </w:r>
      <w:r w:rsidR="00473E30" w:rsidRPr="00BA4DCB">
        <w:rPr>
          <w:lang w:val="ru-RU"/>
        </w:rPr>
        <w:t xml:space="preserve">ющее </w:t>
      </w:r>
      <w:r w:rsidRPr="00BA4DCB">
        <w:rPr>
          <w:lang w:val="ru-RU"/>
        </w:rPr>
        <w:t>техническим и санитарно-гигиеническим нормам, называется рационал</w:t>
      </w:r>
      <w:r w:rsidRPr="00BA4DCB">
        <w:rPr>
          <w:lang w:val="ru-RU"/>
        </w:rPr>
        <w:t>ь</w:t>
      </w:r>
      <w:r w:rsidRPr="00BA4DCB">
        <w:rPr>
          <w:lang w:val="ru-RU"/>
        </w:rPr>
        <w:t>ным.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В производственных помещениях используется естественное и искусс</w:t>
      </w:r>
      <w:r w:rsidRPr="00BA4DCB">
        <w:rPr>
          <w:lang w:val="ru-RU"/>
        </w:rPr>
        <w:t>т</w:t>
      </w:r>
      <w:r w:rsidRPr="00BA4DCB">
        <w:rPr>
          <w:lang w:val="ru-RU"/>
        </w:rPr>
        <w:t>венное освещение. Естественное освещение заключается в проникновении внутрь здания солнечного света через окна и верхние световые фонари и существен</w:t>
      </w:r>
      <w:r w:rsidR="00473E30" w:rsidRPr="00BA4DCB">
        <w:rPr>
          <w:lang w:val="ru-RU"/>
        </w:rPr>
        <w:t xml:space="preserve">но отличается </w:t>
      </w:r>
      <w:proofErr w:type="gramStart"/>
      <w:r w:rsidR="00473E30" w:rsidRPr="00BA4DCB">
        <w:rPr>
          <w:lang w:val="ru-RU"/>
        </w:rPr>
        <w:t>от</w:t>
      </w:r>
      <w:proofErr w:type="gramEnd"/>
      <w:r w:rsidR="00473E30" w:rsidRPr="00BA4DCB">
        <w:rPr>
          <w:lang w:val="ru-RU"/>
        </w:rPr>
        <w:t xml:space="preserve"> искусственного</w:t>
      </w:r>
      <w:r w:rsidRPr="00BA4DCB">
        <w:rPr>
          <w:lang w:val="ru-RU"/>
        </w:rPr>
        <w:t xml:space="preserve"> своей интенсивност</w:t>
      </w:r>
      <w:r w:rsidR="00473E30" w:rsidRPr="00BA4DCB">
        <w:rPr>
          <w:lang w:val="ru-RU"/>
        </w:rPr>
        <w:t>ью</w:t>
      </w:r>
      <w:r w:rsidRPr="00BA4DCB">
        <w:rPr>
          <w:lang w:val="ru-RU"/>
        </w:rPr>
        <w:t>, спе</w:t>
      </w:r>
      <w:r w:rsidRPr="00BA4DCB">
        <w:rPr>
          <w:lang w:val="ru-RU"/>
        </w:rPr>
        <w:t>к</w:t>
      </w:r>
      <w:r w:rsidRPr="00BA4DCB">
        <w:rPr>
          <w:lang w:val="ru-RU"/>
        </w:rPr>
        <w:t xml:space="preserve">тральным составом, а также более благоприятным биологическим влиянием на человека и бактерицидным действием на </w:t>
      </w:r>
      <w:r w:rsidR="00473E30" w:rsidRPr="00BA4DCB">
        <w:rPr>
          <w:lang w:val="ru-RU"/>
        </w:rPr>
        <w:t xml:space="preserve">освещаемое </w:t>
      </w:r>
      <w:r w:rsidRPr="00BA4DCB">
        <w:rPr>
          <w:lang w:val="ru-RU"/>
        </w:rPr>
        <w:t>помещение</w:t>
      </w:r>
      <w:r w:rsidR="00473E30" w:rsidRPr="00BA4DCB">
        <w:rPr>
          <w:lang w:val="ru-RU"/>
        </w:rPr>
        <w:t>.</w:t>
      </w:r>
    </w:p>
    <w:p w:rsidR="003128C5" w:rsidRPr="00BA4DCB" w:rsidRDefault="001C4BB7" w:rsidP="003128C5">
      <w:pPr>
        <w:pStyle w:val="2"/>
      </w:pPr>
      <w:bookmarkStart w:id="2" w:name="_Toc474411856"/>
      <w:r w:rsidRPr="00BA4DCB">
        <w:t>1.2 Определение абсолютного и относительного освещения</w:t>
      </w:r>
      <w:bookmarkEnd w:id="2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Внешнее освещение не постоянно и определятся высотой солнца над горизонтом, состоянием облачности, прозрачностью атмосферы и состоян</w:t>
      </w:r>
      <w:r w:rsidRPr="00BA4DCB">
        <w:rPr>
          <w:lang w:val="ru-RU"/>
        </w:rPr>
        <w:t>и</w:t>
      </w:r>
      <w:r w:rsidRPr="00BA4DCB">
        <w:rPr>
          <w:lang w:val="ru-RU"/>
        </w:rPr>
        <w:t>ем земного покрова (</w:t>
      </w:r>
      <w:r w:rsidR="00473E30" w:rsidRPr="00BA4DCB">
        <w:rPr>
          <w:lang w:val="ru-RU"/>
        </w:rPr>
        <w:t>наличием</w:t>
      </w:r>
      <w:r w:rsidRPr="00BA4DCB">
        <w:rPr>
          <w:lang w:val="ru-RU"/>
        </w:rPr>
        <w:t xml:space="preserve"> снега, зелени и так далее). Величина внешн</w:t>
      </w:r>
      <w:r w:rsidRPr="00BA4DCB">
        <w:rPr>
          <w:lang w:val="ru-RU"/>
        </w:rPr>
        <w:t>е</w:t>
      </w:r>
      <w:r w:rsidRPr="00BA4DCB">
        <w:rPr>
          <w:lang w:val="ru-RU"/>
        </w:rPr>
        <w:lastRenderedPageBreak/>
        <w:t>го освещения (не учитывая самих ранн</w:t>
      </w:r>
      <w:r w:rsidR="00473E30" w:rsidRPr="00BA4DCB">
        <w:rPr>
          <w:lang w:val="ru-RU"/>
        </w:rPr>
        <w:t>его</w:t>
      </w:r>
      <w:r w:rsidRPr="00BA4DCB">
        <w:rPr>
          <w:lang w:val="ru-RU"/>
        </w:rPr>
        <w:t xml:space="preserve"> и поздн</w:t>
      </w:r>
      <w:r w:rsidR="00473E30" w:rsidRPr="00BA4DCB">
        <w:rPr>
          <w:lang w:val="ru-RU"/>
        </w:rPr>
        <w:t>его</w:t>
      </w:r>
      <w:r w:rsidRPr="00BA4DCB">
        <w:rPr>
          <w:lang w:val="ru-RU"/>
        </w:rPr>
        <w:t xml:space="preserve"> времен</w:t>
      </w:r>
      <w:r w:rsidR="00473E30" w:rsidRPr="00BA4DCB">
        <w:rPr>
          <w:lang w:val="ru-RU"/>
        </w:rPr>
        <w:t>и</w:t>
      </w:r>
      <w:r w:rsidRPr="00BA4DCB">
        <w:rPr>
          <w:lang w:val="ru-RU"/>
        </w:rPr>
        <w:t>) ра</w:t>
      </w:r>
      <w:r w:rsidR="00473E30" w:rsidRPr="00BA4DCB">
        <w:rPr>
          <w:lang w:val="ru-RU"/>
        </w:rPr>
        <w:t xml:space="preserve">вняется для зимних месяцев от </w:t>
      </w:r>
      <w:r w:rsidRPr="00BA4DCB">
        <w:rPr>
          <w:lang w:val="ru-RU"/>
        </w:rPr>
        <w:t>2 до 25000 лк, для летних - от 5 до 25000 лк. По</w:t>
      </w:r>
      <w:r w:rsidR="00477E22" w:rsidRPr="00BA4DCB">
        <w:rPr>
          <w:lang w:val="ru-RU"/>
        </w:rPr>
        <w:t>э</w:t>
      </w:r>
      <w:r w:rsidRPr="00BA4DCB">
        <w:rPr>
          <w:lang w:val="ru-RU"/>
        </w:rPr>
        <w:t xml:space="preserve">тому освещенность в </w:t>
      </w:r>
      <w:r w:rsidR="00477E22" w:rsidRPr="00BA4DCB">
        <w:rPr>
          <w:lang w:val="ru-RU"/>
        </w:rPr>
        <w:t>помещении</w:t>
      </w:r>
      <w:r w:rsidRPr="00BA4DCB">
        <w:rPr>
          <w:lang w:val="ru-RU"/>
        </w:rPr>
        <w:t xml:space="preserve"> нормируется не по абсолютной величине, а по относительной - коэффициенту естественной освещенности К</w:t>
      </w:r>
      <w:r w:rsidR="00477E22" w:rsidRPr="00BA4DCB">
        <w:rPr>
          <w:lang w:val="ru-RU"/>
        </w:rPr>
        <w:t>Е</w:t>
      </w:r>
      <w:r w:rsidRPr="00BA4DCB">
        <w:rPr>
          <w:lang w:val="ru-RU"/>
        </w:rPr>
        <w:t>О.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В закрытых помещениях световая среда существенно денатурирована, а естественные оптические факторы ослаблены, так как </w:t>
      </w:r>
      <w:r w:rsidR="00477E22" w:rsidRPr="00BA4DCB">
        <w:rPr>
          <w:lang w:val="ru-RU"/>
        </w:rPr>
        <w:t>световые проемы</w:t>
      </w:r>
      <w:r w:rsidRPr="00BA4DCB">
        <w:rPr>
          <w:lang w:val="ru-RU"/>
        </w:rPr>
        <w:t xml:space="preserve"> с</w:t>
      </w:r>
      <w:r w:rsidR="00477E22" w:rsidRPr="00BA4DCB">
        <w:rPr>
          <w:lang w:val="ru-RU"/>
        </w:rPr>
        <w:t>о</w:t>
      </w:r>
      <w:r w:rsidR="00477E22" w:rsidRPr="00BA4DCB">
        <w:rPr>
          <w:lang w:val="ru-RU"/>
        </w:rPr>
        <w:t>ставля</w:t>
      </w:r>
      <w:r w:rsidRPr="00BA4DCB">
        <w:rPr>
          <w:lang w:val="ru-RU"/>
        </w:rPr>
        <w:t xml:space="preserve">ют относительно небольшую часть ограждений, пропуская около 50 % света, который падает на них, и только незначительную </w:t>
      </w:r>
      <w:r w:rsidR="00477E22" w:rsidRPr="00BA4DCB">
        <w:rPr>
          <w:lang w:val="ru-RU"/>
        </w:rPr>
        <w:t xml:space="preserve">долю </w:t>
      </w:r>
      <w:r w:rsidRPr="00BA4DCB">
        <w:rPr>
          <w:lang w:val="ru-RU"/>
        </w:rPr>
        <w:t>ультрафи</w:t>
      </w:r>
      <w:r w:rsidRPr="00BA4DCB">
        <w:rPr>
          <w:lang w:val="ru-RU"/>
        </w:rPr>
        <w:t>о</w:t>
      </w:r>
      <w:r w:rsidRPr="00BA4DCB">
        <w:rPr>
          <w:lang w:val="ru-RU"/>
        </w:rPr>
        <w:t xml:space="preserve">летового излучения, которое </w:t>
      </w:r>
      <w:r w:rsidR="00477E22" w:rsidRPr="00BA4DCB">
        <w:rPr>
          <w:lang w:val="ru-RU"/>
        </w:rPr>
        <w:t>обладает</w:t>
      </w:r>
      <w:r w:rsidRPr="00BA4DCB">
        <w:rPr>
          <w:lang w:val="ru-RU"/>
        </w:rPr>
        <w:t xml:space="preserve"> бактерицидным действием.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Степень освещенности естественным светом </w:t>
      </w:r>
      <w:r w:rsidR="004778BB">
        <w:rPr>
          <w:lang w:val="ru-RU"/>
        </w:rPr>
        <w:t>внутри помещений зависит от времени</w:t>
      </w:r>
      <w:r w:rsidRPr="00BA4DCB">
        <w:rPr>
          <w:lang w:val="ru-RU"/>
        </w:rPr>
        <w:t xml:space="preserve"> дня и года, состояния погоды, а также места расположения п</w:t>
      </w:r>
      <w:r w:rsidRPr="00BA4DCB">
        <w:rPr>
          <w:lang w:val="ru-RU"/>
        </w:rPr>
        <w:t>о</w:t>
      </w:r>
      <w:r w:rsidRPr="00BA4DCB">
        <w:rPr>
          <w:lang w:val="ru-RU"/>
        </w:rPr>
        <w:t>мещения и планиров</w:t>
      </w:r>
      <w:r w:rsidR="00477E22" w:rsidRPr="00BA4DCB">
        <w:rPr>
          <w:lang w:val="ru-RU"/>
        </w:rPr>
        <w:t>ки</w:t>
      </w:r>
      <w:r w:rsidRPr="00BA4DCB">
        <w:rPr>
          <w:lang w:val="ru-RU"/>
        </w:rPr>
        <w:t xml:space="preserve"> здания, ориентации окон, числа и величины оконных </w:t>
      </w:r>
      <w:r w:rsidR="00477E22" w:rsidRPr="00BA4DCB">
        <w:rPr>
          <w:lang w:val="ru-RU"/>
        </w:rPr>
        <w:t>проемов</w:t>
      </w:r>
      <w:r w:rsidRPr="00BA4DCB">
        <w:rPr>
          <w:lang w:val="ru-RU"/>
        </w:rPr>
        <w:t>.</w:t>
      </w:r>
    </w:p>
    <w:p w:rsidR="003128C5" w:rsidRPr="00BA4DCB" w:rsidRDefault="001C4BB7" w:rsidP="003128C5">
      <w:pPr>
        <w:pStyle w:val="afffffc"/>
        <w:rPr>
          <w:lang w:val="ru-RU"/>
        </w:rPr>
      </w:pPr>
      <w:proofErr w:type="gramStart"/>
      <w:r w:rsidRPr="00BA4DCB">
        <w:rPr>
          <w:lang w:val="ru-RU"/>
        </w:rPr>
        <w:t>Для обеспечения полноценной световой среды в производственных п</w:t>
      </w:r>
      <w:r w:rsidRPr="00BA4DCB">
        <w:rPr>
          <w:lang w:val="ru-RU"/>
        </w:rPr>
        <w:t>о</w:t>
      </w:r>
      <w:r w:rsidR="004778BB">
        <w:rPr>
          <w:lang w:val="ru-RU"/>
        </w:rPr>
        <w:t>мещениях действуют нормы и правила</w:t>
      </w:r>
      <w:r w:rsidRPr="00BA4DCB">
        <w:rPr>
          <w:lang w:val="ru-RU"/>
        </w:rPr>
        <w:t xml:space="preserve"> (</w:t>
      </w:r>
      <w:proofErr w:type="spellStart"/>
      <w:r w:rsidRPr="00BA4DCB">
        <w:rPr>
          <w:lang w:val="ru-RU"/>
        </w:rPr>
        <w:t>С</w:t>
      </w:r>
      <w:r w:rsidR="00477E22" w:rsidRPr="00BA4DCB">
        <w:rPr>
          <w:lang w:val="ru-RU"/>
        </w:rPr>
        <w:t>НиП</w:t>
      </w:r>
      <w:proofErr w:type="spellEnd"/>
      <w:r w:rsidRPr="00BA4DCB">
        <w:rPr>
          <w:lang w:val="ru-RU"/>
        </w:rPr>
        <w:t xml:space="preserve"> 11-4-79</w:t>
      </w:r>
      <w:r w:rsidR="00477E22" w:rsidRPr="00BA4DCB">
        <w:rPr>
          <w:lang w:val="ru-RU"/>
        </w:rPr>
        <w:t>.</w:t>
      </w:r>
      <w:proofErr w:type="gramEnd"/>
      <w:r w:rsidRPr="00BA4DCB">
        <w:rPr>
          <w:lang w:val="ru-RU"/>
        </w:rPr>
        <w:t xml:space="preserve"> "Естественное и и</w:t>
      </w:r>
      <w:r w:rsidRPr="00BA4DCB">
        <w:rPr>
          <w:lang w:val="ru-RU"/>
        </w:rPr>
        <w:t>с</w:t>
      </w:r>
      <w:r w:rsidRPr="00BA4DCB">
        <w:rPr>
          <w:lang w:val="ru-RU"/>
        </w:rPr>
        <w:t xml:space="preserve">кусственное освещение. </w:t>
      </w:r>
      <w:proofErr w:type="gramStart"/>
      <w:r w:rsidRPr="00BA4DCB">
        <w:rPr>
          <w:lang w:val="ru-RU"/>
        </w:rPr>
        <w:t>Нормы проектирования")</w:t>
      </w:r>
      <w:r w:rsidR="004778BB">
        <w:rPr>
          <w:lang w:val="ru-RU"/>
        </w:rPr>
        <w:t>, которые</w:t>
      </w:r>
      <w:r w:rsidRPr="00BA4DCB">
        <w:rPr>
          <w:lang w:val="ru-RU"/>
        </w:rPr>
        <w:t xml:space="preserve"> регламентиру</w:t>
      </w:r>
      <w:r w:rsidR="004778BB">
        <w:rPr>
          <w:lang w:val="ru-RU"/>
        </w:rPr>
        <w:t>ю</w:t>
      </w:r>
      <w:r w:rsidR="00A3686F">
        <w:rPr>
          <w:lang w:val="ru-RU"/>
        </w:rPr>
        <w:t>т</w:t>
      </w:r>
      <w:r w:rsidRPr="00BA4DCB">
        <w:rPr>
          <w:lang w:val="ru-RU"/>
        </w:rPr>
        <w:t xml:space="preserve"> мини</w:t>
      </w:r>
      <w:r w:rsidR="00A3686F">
        <w:rPr>
          <w:lang w:val="ru-RU"/>
        </w:rPr>
        <w:t>мальную величину</w:t>
      </w:r>
      <w:r w:rsidRPr="00BA4DCB">
        <w:rPr>
          <w:lang w:val="ru-RU"/>
        </w:rPr>
        <w:t xml:space="preserve"> коэффициента естественной освещенности (К</w:t>
      </w:r>
      <w:r w:rsidR="00477E22" w:rsidRPr="00BA4DCB">
        <w:rPr>
          <w:lang w:val="ru-RU"/>
        </w:rPr>
        <w:t>Е</w:t>
      </w:r>
      <w:r w:rsidRPr="00BA4DCB">
        <w:rPr>
          <w:lang w:val="ru-RU"/>
        </w:rPr>
        <w:t>О), режим и длительность инсоляции.</w:t>
      </w:r>
      <w:proofErr w:type="gramEnd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Коэффициент естественной освещенности в любой точке помещения</w:t>
      </w:r>
      <w:r w:rsidR="003D2592">
        <w:rPr>
          <w:lang w:val="ru-RU"/>
        </w:rPr>
        <w:t xml:space="preserve"> </w:t>
      </w:r>
      <w:r w:rsidR="00477E22" w:rsidRPr="00BA4DCB">
        <w:rPr>
          <w:lang w:val="ru-RU"/>
        </w:rPr>
        <w:t>-</w:t>
      </w:r>
      <w:r w:rsidRPr="00BA4DCB">
        <w:rPr>
          <w:lang w:val="ru-RU"/>
        </w:rPr>
        <w:t xml:space="preserve"> величина постоянна</w:t>
      </w:r>
      <w:r w:rsidR="00477E22" w:rsidRPr="00BA4DCB">
        <w:rPr>
          <w:lang w:val="ru-RU"/>
        </w:rPr>
        <w:t>я</w:t>
      </w:r>
      <w:r w:rsidRPr="00BA4DCB">
        <w:rPr>
          <w:lang w:val="ru-RU"/>
        </w:rPr>
        <w:t>, так как естественная освещенность в этой точке, при любых внешних условиях, находится в прямой и постоянной зависимости от внешнего освещения.</w:t>
      </w:r>
    </w:p>
    <w:p w:rsidR="003128C5" w:rsidRPr="00BA4DCB" w:rsidRDefault="00BC7AAF" w:rsidP="00BC7AAF">
      <w:pPr>
        <w:pStyle w:val="ac"/>
        <w:rPr>
          <w:lang w:val="ru-RU"/>
        </w:rPr>
      </w:pPr>
      <w:r w:rsidRPr="00BA4DCB">
        <w:rPr>
          <w:rStyle w:val="ae"/>
          <w:lang w:val="ru-RU"/>
        </w:rPr>
        <w:tab/>
      </w:r>
      <w:r w:rsidR="00E44F7D" w:rsidRPr="00BA4DCB">
        <w:rPr>
          <w:rStyle w:val="ae"/>
          <w:lang w:val="ru-RU"/>
        </w:rPr>
        <w:object w:dxaOrig="274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95pt;height:42.25pt" o:ole="">
            <v:imagedata r:id="rId13" o:title=""/>
          </v:shape>
          <o:OLEObject Type="Embed" ProgID="Equation.DSMT4" ShapeID="_x0000_i1025" DrawAspect="Content" ObjectID="_1549196534" r:id="rId14"/>
        </w:object>
      </w:r>
      <w:r w:rsidR="003128C5" w:rsidRPr="00BA4DCB">
        <w:rPr>
          <w:lang w:val="ru-RU"/>
        </w:rPr>
        <w:t>,</w:t>
      </w:r>
      <w:r w:rsidR="003128C5" w:rsidRPr="00BA4DCB">
        <w:rPr>
          <w:lang w:val="ru-RU"/>
        </w:rPr>
        <w:tab/>
        <w:t>(1.1)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spellStart"/>
      <w:r w:rsidRPr="00BA4DCB">
        <w:rPr>
          <w:i/>
          <w:lang w:val="ru-RU"/>
        </w:rPr>
        <w:t>Е</w:t>
      </w:r>
      <w:r w:rsidR="00E44F7D" w:rsidRPr="00BA4DCB">
        <w:rPr>
          <w:i/>
          <w:vertAlign w:val="subscript"/>
          <w:lang w:val="ru-RU"/>
        </w:rPr>
        <w:t>внут</w:t>
      </w:r>
      <w:proofErr w:type="spellEnd"/>
      <w:r w:rsidRPr="00BA4DCB">
        <w:rPr>
          <w:lang w:val="ru-RU"/>
        </w:rPr>
        <w:t xml:space="preserve"> - освещение в данной точке помещения, лк;</w:t>
      </w:r>
    </w:p>
    <w:p w:rsidR="003128C5" w:rsidRPr="00BA4DCB" w:rsidRDefault="00E44F7D" w:rsidP="00477E22">
      <w:pPr>
        <w:pStyle w:val="afffffc"/>
        <w:spacing w:after="200"/>
        <w:rPr>
          <w:lang w:val="ru-RU"/>
        </w:rPr>
      </w:pPr>
      <w:proofErr w:type="spellStart"/>
      <w:r w:rsidRPr="00BA4DCB">
        <w:rPr>
          <w:i/>
          <w:lang w:val="ru-RU"/>
        </w:rPr>
        <w:t>Е</w:t>
      </w:r>
      <w:r w:rsidRPr="00BA4DCB">
        <w:rPr>
          <w:i/>
          <w:vertAlign w:val="subscript"/>
          <w:lang w:val="ru-RU"/>
        </w:rPr>
        <w:t>вне</w:t>
      </w:r>
      <w:proofErr w:type="gramStart"/>
      <w:r w:rsidRPr="00BA4DCB">
        <w:rPr>
          <w:i/>
          <w:vertAlign w:val="subscript"/>
          <w:lang w:val="ru-RU"/>
        </w:rPr>
        <w:t>ш</w:t>
      </w:r>
      <w:proofErr w:type="spellEnd"/>
      <w:r w:rsidR="001C4BB7" w:rsidRPr="00BA4DCB">
        <w:rPr>
          <w:i/>
          <w:lang w:val="ru-RU"/>
        </w:rPr>
        <w:t>-</w:t>
      </w:r>
      <w:proofErr w:type="gramEnd"/>
      <w:r w:rsidR="001C4BB7" w:rsidRPr="00BA4DCB">
        <w:rPr>
          <w:i/>
          <w:lang w:val="ru-RU"/>
        </w:rPr>
        <w:t xml:space="preserve"> </w:t>
      </w:r>
      <w:r w:rsidR="001C4BB7" w:rsidRPr="00BA4DCB">
        <w:rPr>
          <w:lang w:val="ru-RU"/>
        </w:rPr>
        <w:t>одновременная освещенность внешней точки, ко</w:t>
      </w:r>
      <w:r w:rsidR="00E50D8A" w:rsidRPr="00BA4DCB">
        <w:rPr>
          <w:lang w:val="ru-RU"/>
        </w:rPr>
        <w:t>торая находится на го</w:t>
      </w:r>
      <w:r w:rsidR="00477E22" w:rsidRPr="00BA4DCB">
        <w:rPr>
          <w:lang w:val="ru-RU"/>
        </w:rPr>
        <w:t>ризонтально</w:t>
      </w:r>
      <w:r w:rsidR="001C4BB7" w:rsidRPr="00BA4DCB">
        <w:rPr>
          <w:lang w:val="ru-RU"/>
        </w:rPr>
        <w:t xml:space="preserve">й плоскости, которая освещена рассеянным </w:t>
      </w:r>
      <w:r w:rsidR="00E50D8A" w:rsidRPr="00BA4DCB">
        <w:rPr>
          <w:lang w:val="ru-RU"/>
        </w:rPr>
        <w:t>светом</w:t>
      </w:r>
      <w:r w:rsidR="001C4BB7" w:rsidRPr="00BA4DCB">
        <w:rPr>
          <w:lang w:val="ru-RU"/>
        </w:rPr>
        <w:t xml:space="preserve"> всего небосвода, лк.</w:t>
      </w:r>
    </w:p>
    <w:p w:rsidR="003128C5" w:rsidRPr="00BA4DCB" w:rsidRDefault="001C4BB7" w:rsidP="00477E22">
      <w:pPr>
        <w:pStyle w:val="afffffc"/>
        <w:spacing w:after="200"/>
        <w:rPr>
          <w:lang w:val="ru-RU"/>
        </w:rPr>
      </w:pPr>
      <w:r w:rsidRPr="00BA4DCB">
        <w:rPr>
          <w:lang w:val="ru-RU"/>
        </w:rPr>
        <w:t>Норм</w:t>
      </w:r>
      <w:r w:rsidR="00737279" w:rsidRPr="00BA4DCB">
        <w:rPr>
          <w:lang w:val="ru-RU"/>
        </w:rPr>
        <w:t>ированн</w:t>
      </w:r>
      <w:r w:rsidRPr="00BA4DCB">
        <w:rPr>
          <w:lang w:val="ru-RU"/>
        </w:rPr>
        <w:t xml:space="preserve">ое значение </w:t>
      </w:r>
      <w:r w:rsidRPr="00BA4DCB">
        <w:rPr>
          <w:i/>
          <w:lang w:val="ru-RU"/>
        </w:rPr>
        <w:t>К</w:t>
      </w:r>
      <w:r w:rsidR="00E50D8A" w:rsidRPr="00BA4DCB">
        <w:rPr>
          <w:i/>
          <w:vertAlign w:val="subscript"/>
          <w:lang w:val="ru-RU"/>
        </w:rPr>
        <w:t>ЕО</w:t>
      </w:r>
      <w:r w:rsidRPr="00BA4DCB">
        <w:rPr>
          <w:lang w:val="ru-RU"/>
        </w:rPr>
        <w:t xml:space="preserve"> для помещений, расположенных в I, II, IV, V световых поясах определяются </w:t>
      </w:r>
      <w:r w:rsidR="00E50D8A" w:rsidRPr="00BA4DCB">
        <w:rPr>
          <w:lang w:val="ru-RU"/>
        </w:rPr>
        <w:t>по</w:t>
      </w:r>
      <w:r w:rsidRPr="00BA4DCB">
        <w:rPr>
          <w:lang w:val="ru-RU"/>
        </w:rPr>
        <w:t xml:space="preserve"> формул</w:t>
      </w:r>
      <w:r w:rsidR="00E50D8A" w:rsidRPr="00BA4DCB">
        <w:rPr>
          <w:lang w:val="ru-RU"/>
        </w:rPr>
        <w:t>е</w:t>
      </w:r>
    </w:p>
    <w:p w:rsidR="003128C5" w:rsidRPr="00BA4DCB" w:rsidRDefault="00BC7AAF" w:rsidP="00C61FAD">
      <w:pPr>
        <w:pStyle w:val="ac"/>
        <w:rPr>
          <w:lang w:val="ru-RU"/>
        </w:rPr>
      </w:pPr>
      <w:r w:rsidRPr="00BA4DCB">
        <w:rPr>
          <w:lang w:val="ru-RU"/>
        </w:rPr>
        <w:tab/>
      </w:r>
      <w:r w:rsidR="00E44F7D" w:rsidRPr="00BA4DCB">
        <w:rPr>
          <w:rStyle w:val="ae"/>
          <w:lang w:val="ru-RU"/>
        </w:rPr>
        <w:object w:dxaOrig="3440" w:dyaOrig="460">
          <v:shape id="_x0000_i1026" type="#_x0000_t75" style="width:172.95pt;height:23.5pt" o:ole="">
            <v:imagedata r:id="rId15" o:title=""/>
          </v:shape>
          <o:OLEObject Type="Embed" ProgID="Equation.DSMT4" ShapeID="_x0000_i1026" DrawAspect="Content" ObjectID="_1549196535" r:id="rId16"/>
        </w:object>
      </w:r>
      <w:r w:rsidR="003128C5" w:rsidRPr="00BA4DCB">
        <w:rPr>
          <w:lang w:val="ru-RU"/>
        </w:rPr>
        <w:t>,</w:t>
      </w:r>
      <w:r w:rsidR="003479EB" w:rsidRPr="00BA4DCB">
        <w:rPr>
          <w:rStyle w:val="ae"/>
          <w:lang w:val="ru-RU"/>
        </w:rPr>
        <w:object w:dxaOrig="320" w:dyaOrig="320">
          <v:shape id="_x0000_i1027" type="#_x0000_t75" style="width:15.65pt;height:15.65pt" o:ole="">
            <v:imagedata r:id="rId17" o:title=""/>
          </v:shape>
          <o:OLEObject Type="Embed" ProgID="Equation.DSMT4" ShapeID="_x0000_i1027" DrawAspect="Content" ObjectID="_1549196536" r:id="rId18"/>
        </w:object>
      </w:r>
      <w:r w:rsidR="003128C5" w:rsidRPr="00BA4DCB">
        <w:rPr>
          <w:lang w:val="ru-RU"/>
        </w:rPr>
        <w:tab/>
        <w:t>(1.2)</w:t>
      </w:r>
    </w:p>
    <w:p w:rsidR="003128C5" w:rsidRPr="00BA4DCB" w:rsidRDefault="001C4BB7" w:rsidP="00ED3F2F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="00E44F7D" w:rsidRPr="00BA4DCB">
        <w:rPr>
          <w:position w:val="-12"/>
          <w:lang w:val="ru-RU"/>
        </w:rPr>
        <w:object w:dxaOrig="760" w:dyaOrig="460">
          <v:shape id="_x0000_i1028" type="#_x0000_t75" style="width:38.35pt;height:23.5pt" o:ole="">
            <v:imagedata r:id="rId19" o:title=""/>
          </v:shape>
          <o:OLEObject Type="Embed" ProgID="Equation.DSMT4" ShapeID="_x0000_i1028" DrawAspect="Content" ObjectID="_1549196537" r:id="rId20"/>
        </w:object>
      </w:r>
      <w:r w:rsidRPr="00BA4DCB">
        <w:rPr>
          <w:lang w:val="ru-RU"/>
        </w:rPr>
        <w:t xml:space="preserve"> - нормируемое значение для III пояса светового климата (та</w:t>
      </w:r>
      <w:r w:rsidRPr="00BA4DCB">
        <w:rPr>
          <w:lang w:val="ru-RU"/>
        </w:rPr>
        <w:t>б</w:t>
      </w:r>
      <w:r w:rsidRPr="00BA4DCB">
        <w:rPr>
          <w:lang w:val="ru-RU"/>
        </w:rPr>
        <w:t>лица 1.1);</w:t>
      </w:r>
    </w:p>
    <w:p w:rsidR="003128C5" w:rsidRPr="00BA4DCB" w:rsidRDefault="001C4BB7" w:rsidP="00ED3F2F">
      <w:pPr>
        <w:pStyle w:val="afffffc"/>
        <w:rPr>
          <w:lang w:val="ru-RU"/>
        </w:rPr>
      </w:pPr>
      <w:proofErr w:type="spellStart"/>
      <w:r w:rsidRPr="00BA4DCB">
        <w:rPr>
          <w:i/>
          <w:lang w:val="ru-RU"/>
        </w:rPr>
        <w:t>m</w:t>
      </w:r>
      <w:proofErr w:type="spellEnd"/>
      <w:r w:rsidRPr="00BA4DCB">
        <w:rPr>
          <w:i/>
          <w:lang w:val="ru-RU"/>
        </w:rPr>
        <w:t xml:space="preserve"> - </w:t>
      </w:r>
      <w:r w:rsidRPr="00BA4DCB">
        <w:rPr>
          <w:lang w:val="ru-RU"/>
        </w:rPr>
        <w:t>коэффициент светового климата, который равняе</w:t>
      </w:r>
      <w:r w:rsidR="00737279" w:rsidRPr="00BA4DCB">
        <w:rPr>
          <w:lang w:val="ru-RU"/>
        </w:rPr>
        <w:t>тся:</w:t>
      </w:r>
    </w:p>
    <w:p w:rsidR="003128C5" w:rsidRPr="00BA4DCB" w:rsidRDefault="00E50D8A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I </w:t>
      </w:r>
      <w:r w:rsidR="001C4BB7" w:rsidRPr="00BA4DCB">
        <w:rPr>
          <w:lang w:val="ru-RU"/>
        </w:rPr>
        <w:t xml:space="preserve">пояс - </w:t>
      </w:r>
      <w:proofErr w:type="spellStart"/>
      <w:r w:rsidR="001C4BB7" w:rsidRPr="00BA4DCB">
        <w:rPr>
          <w:i/>
          <w:lang w:val="ru-RU"/>
        </w:rPr>
        <w:t>m</w:t>
      </w:r>
      <w:proofErr w:type="spellEnd"/>
      <w:r w:rsidR="001C4BB7" w:rsidRPr="00BA4DCB">
        <w:rPr>
          <w:lang w:val="ru-RU"/>
        </w:rPr>
        <w:t xml:space="preserve"> = 1,2;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II пояс - </w:t>
      </w:r>
      <w:proofErr w:type="spellStart"/>
      <w:r w:rsidRPr="00BA4DCB">
        <w:rPr>
          <w:i/>
          <w:lang w:val="ru-RU"/>
        </w:rPr>
        <w:t>m</w:t>
      </w:r>
      <w:proofErr w:type="spellEnd"/>
      <w:r w:rsidRPr="00BA4DCB">
        <w:rPr>
          <w:lang w:val="ru-RU"/>
        </w:rPr>
        <w:t xml:space="preserve"> = 1,1;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IV пояс - </w:t>
      </w:r>
      <w:proofErr w:type="spellStart"/>
      <w:r w:rsidRPr="00BA4DCB">
        <w:rPr>
          <w:i/>
          <w:lang w:val="ru-RU"/>
        </w:rPr>
        <w:t>m</w:t>
      </w:r>
      <w:proofErr w:type="spellEnd"/>
      <w:r w:rsidRPr="00BA4DCB">
        <w:rPr>
          <w:lang w:val="ru-RU"/>
        </w:rPr>
        <w:t xml:space="preserve"> = 0,9; 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V пояс - </w:t>
      </w:r>
      <w:proofErr w:type="spellStart"/>
      <w:r w:rsidRPr="00BA4DCB">
        <w:rPr>
          <w:i/>
          <w:lang w:val="ru-RU"/>
        </w:rPr>
        <w:t>m</w:t>
      </w:r>
      <w:proofErr w:type="spellEnd"/>
      <w:r w:rsidRPr="00BA4DCB">
        <w:rPr>
          <w:lang w:val="ru-RU"/>
        </w:rPr>
        <w:t xml:space="preserve"> = 0,8.</w:t>
      </w:r>
    </w:p>
    <w:p w:rsidR="00F3387F" w:rsidRPr="00BA4DCB" w:rsidRDefault="00A00CBB" w:rsidP="00737279">
      <w:pPr>
        <w:pStyle w:val="afffffc"/>
        <w:rPr>
          <w:lang w:val="ru-RU"/>
        </w:rPr>
      </w:pPr>
      <w:r w:rsidRPr="00BA4DCB">
        <w:rPr>
          <w:i/>
          <w:position w:val="-20"/>
          <w:lang w:val="ru-RU"/>
        </w:rPr>
        <w:object w:dxaOrig="400" w:dyaOrig="460">
          <v:shape id="_x0000_i1029" type="#_x0000_t75" style="width:20.35pt;height:22.7pt" o:ole="">
            <v:imagedata r:id="rId21" o:title=""/>
          </v:shape>
          <o:OLEObject Type="Embed" ProgID="Equation.DSMT4" ShapeID="_x0000_i1029" DrawAspect="Content" ObjectID="_1549196538" r:id="rId22"/>
        </w:object>
      </w:r>
      <w:r w:rsidR="00162052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- коэффициент солнечности климата (табл. 1.2).</w:t>
      </w:r>
    </w:p>
    <w:p w:rsidR="00BA2EAC" w:rsidRPr="00BA4DCB" w:rsidRDefault="00BA2EAC" w:rsidP="00BA2EAC">
      <w:pPr>
        <w:pStyle w:val="afffffc"/>
        <w:spacing w:after="200"/>
        <w:rPr>
          <w:lang w:val="ru-RU"/>
        </w:rPr>
      </w:pPr>
    </w:p>
    <w:p w:rsidR="00F3387F" w:rsidRPr="00BA4DCB" w:rsidRDefault="001C4BB7" w:rsidP="00BA2EAC">
      <w:pPr>
        <w:pStyle w:val="afffffc"/>
        <w:spacing w:after="200"/>
        <w:rPr>
          <w:i/>
          <w:vertAlign w:val="subscript"/>
          <w:lang w:val="ru-RU"/>
        </w:rPr>
      </w:pPr>
      <w:r w:rsidRPr="00BA4DCB">
        <w:rPr>
          <w:lang w:val="ru-RU"/>
        </w:rPr>
        <w:t xml:space="preserve">Таблица 1.1 - Нормируемые значения </w:t>
      </w:r>
      <w:r w:rsidRPr="00BA4DCB">
        <w:rPr>
          <w:i/>
          <w:lang w:val="ru-RU"/>
        </w:rPr>
        <w:t>К</w:t>
      </w:r>
      <w:r w:rsidR="00E44F7D" w:rsidRPr="00811EDA">
        <w:rPr>
          <w:i/>
          <w:vertAlign w:val="subscript"/>
          <w:lang w:val="ru-RU"/>
        </w:rPr>
        <w:t>ЕО</w:t>
      </w:r>
      <w:r w:rsidR="00811EDA">
        <w:rPr>
          <w:i/>
          <w:vertAlign w:val="subscript"/>
          <w:lang w:val="ru-RU"/>
        </w:rPr>
        <w:t>Н</w:t>
      </w:r>
    </w:p>
    <w:tbl>
      <w:tblPr>
        <w:tblW w:w="9884" w:type="dxa"/>
        <w:jc w:val="right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740"/>
        <w:gridCol w:w="2183"/>
        <w:gridCol w:w="1093"/>
        <w:gridCol w:w="2450"/>
        <w:gridCol w:w="1418"/>
      </w:tblGrid>
      <w:tr w:rsidR="00F3387F" w:rsidRPr="00BA4DCB" w:rsidTr="006D5304">
        <w:trPr>
          <w:cantSplit/>
          <w:trHeight w:val="495"/>
          <w:jc w:val="right"/>
        </w:trPr>
        <w:tc>
          <w:tcPr>
            <w:tcW w:w="2740" w:type="dxa"/>
            <w:vMerge w:val="restart"/>
            <w:shd w:val="clear" w:color="auto" w:fill="auto"/>
            <w:vAlign w:val="center"/>
          </w:tcPr>
          <w:p w:rsidR="00F3387F" w:rsidRPr="00BA4DCB" w:rsidRDefault="001C4BB7" w:rsidP="00800959">
            <w:pPr>
              <w:pStyle w:val="afff6"/>
            </w:pPr>
            <w:r w:rsidRPr="00BA4DCB">
              <w:t>Помещение, посты и производственные участки</w:t>
            </w:r>
          </w:p>
        </w:tc>
        <w:tc>
          <w:tcPr>
            <w:tcW w:w="2183" w:type="dxa"/>
            <w:vMerge w:val="restart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</w:pPr>
            <w:r w:rsidRPr="00BA4DCB">
              <w:t>Характеристика зрительной р</w:t>
            </w:r>
            <w:r w:rsidRPr="00BA4DCB">
              <w:t>а</w:t>
            </w:r>
            <w:r w:rsidRPr="00BA4DCB">
              <w:t>боты</w:t>
            </w:r>
          </w:p>
        </w:tc>
        <w:tc>
          <w:tcPr>
            <w:tcW w:w="1093" w:type="dxa"/>
            <w:vMerge w:val="restart"/>
            <w:shd w:val="clear" w:color="auto" w:fill="auto"/>
            <w:vAlign w:val="center"/>
          </w:tcPr>
          <w:p w:rsidR="00F3387F" w:rsidRPr="00BA4DCB" w:rsidRDefault="001C4BB7" w:rsidP="00BA4DCB">
            <w:pPr>
              <w:pStyle w:val="afff6"/>
            </w:pPr>
            <w:r w:rsidRPr="00BA4DCB">
              <w:t>Разряд зр</w:t>
            </w:r>
            <w:r w:rsidRPr="00BA4DCB">
              <w:t>и</w:t>
            </w:r>
            <w:r w:rsidRPr="00BA4DCB">
              <w:t>тельной работы</w:t>
            </w:r>
          </w:p>
        </w:tc>
        <w:tc>
          <w:tcPr>
            <w:tcW w:w="3868" w:type="dxa"/>
            <w:gridSpan w:val="2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</w:pPr>
            <w:r w:rsidRPr="00BA4DCB">
              <w:t>Нормируемое значение</w:t>
            </w:r>
            <w:proofErr w:type="gramStart"/>
            <w:r w:rsidRPr="00BA4DCB">
              <w:t xml:space="preserve"> ,</w:t>
            </w:r>
            <w:proofErr w:type="gramEnd"/>
            <w:r w:rsidRPr="00BA4DCB">
              <w:t>%</w:t>
            </w:r>
          </w:p>
        </w:tc>
      </w:tr>
      <w:tr w:rsidR="00F3387F" w:rsidRPr="00BA4DCB" w:rsidTr="006D5304">
        <w:trPr>
          <w:cantSplit/>
          <w:trHeight w:val="580"/>
          <w:jc w:val="right"/>
        </w:trPr>
        <w:tc>
          <w:tcPr>
            <w:tcW w:w="2740" w:type="dxa"/>
            <w:vMerge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</w:pPr>
          </w:p>
        </w:tc>
        <w:tc>
          <w:tcPr>
            <w:tcW w:w="2183" w:type="dxa"/>
            <w:vMerge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</w:pPr>
          </w:p>
        </w:tc>
        <w:tc>
          <w:tcPr>
            <w:tcW w:w="1093" w:type="dxa"/>
            <w:vMerge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</w:pPr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1C4BB7" w:rsidP="00BA4DCB">
            <w:pPr>
              <w:pStyle w:val="afff6"/>
              <w:jc w:val="left"/>
            </w:pPr>
            <w:r w:rsidRPr="00BA4DCB">
              <w:rPr>
                <w:spacing w:val="-3"/>
              </w:rPr>
              <w:t>При верхнем или верхнем и бок</w:t>
            </w:r>
            <w:r w:rsidRPr="00BA4DCB">
              <w:rPr>
                <w:spacing w:val="-3"/>
              </w:rPr>
              <w:t>о</w:t>
            </w:r>
            <w:r w:rsidRPr="00BA4DCB">
              <w:rPr>
                <w:spacing w:val="-3"/>
              </w:rPr>
              <w:t>вом освещении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1C4BB7" w:rsidP="00BA4DCB">
            <w:pPr>
              <w:pStyle w:val="afff6"/>
              <w:jc w:val="left"/>
            </w:pPr>
            <w:r w:rsidRPr="00BA4DCB">
              <w:rPr>
                <w:spacing w:val="-13"/>
              </w:rPr>
              <w:t>При бок</w:t>
            </w:r>
            <w:r w:rsidRPr="00BA4DCB">
              <w:rPr>
                <w:spacing w:val="-13"/>
              </w:rPr>
              <w:t>о</w:t>
            </w:r>
            <w:r w:rsidRPr="00BA4DCB">
              <w:rPr>
                <w:spacing w:val="-13"/>
              </w:rPr>
              <w:t>вом осв</w:t>
            </w:r>
            <w:r w:rsidRPr="00BA4DCB">
              <w:rPr>
                <w:spacing w:val="-13"/>
              </w:rPr>
              <w:t>е</w:t>
            </w:r>
            <w:r w:rsidRPr="00BA4DCB">
              <w:rPr>
                <w:spacing w:val="-13"/>
              </w:rPr>
              <w:t>щении</w:t>
            </w:r>
          </w:p>
        </w:tc>
      </w:tr>
      <w:tr w:rsidR="00F3387F" w:rsidRPr="00BA4DCB" w:rsidTr="006D5304">
        <w:trPr>
          <w:trHeight w:val="428"/>
          <w:jc w:val="right"/>
        </w:trPr>
        <w:tc>
          <w:tcPr>
            <w:tcW w:w="2740" w:type="dxa"/>
            <w:shd w:val="clear" w:color="auto" w:fill="auto"/>
            <w:vAlign w:val="center"/>
          </w:tcPr>
          <w:p w:rsidR="00F3387F" w:rsidRPr="00BA4DCB" w:rsidRDefault="001C4BB7" w:rsidP="00737279">
            <w:pPr>
              <w:pStyle w:val="afff6"/>
              <w:jc w:val="left"/>
            </w:pPr>
            <w:r w:rsidRPr="00BA4DCB">
              <w:rPr>
                <w:spacing w:val="2"/>
              </w:rPr>
              <w:t xml:space="preserve">Мойка и </w:t>
            </w:r>
            <w:r w:rsidR="00E44F7D" w:rsidRPr="00BA4DCB">
              <w:rPr>
                <w:spacing w:val="2"/>
              </w:rPr>
              <w:t>уборка</w:t>
            </w:r>
            <w:r w:rsidRPr="00BA4DCB">
              <w:rPr>
                <w:spacing w:val="2"/>
              </w:rPr>
              <w:t xml:space="preserve"> а</w:t>
            </w:r>
            <w:r w:rsidRPr="00BA4DCB">
              <w:rPr>
                <w:spacing w:val="2"/>
              </w:rPr>
              <w:t>в</w:t>
            </w:r>
            <w:r w:rsidRPr="00BA4DCB">
              <w:rPr>
                <w:spacing w:val="2"/>
              </w:rPr>
              <w:t>томобилей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</w:pPr>
            <w:r w:rsidRPr="00BA4DCB">
              <w:t>Грубая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  <w:jc w:val="center"/>
            </w:pPr>
            <w:r w:rsidRPr="00BA4DCB">
              <w:t>VI</w:t>
            </w:r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2,0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0,5</w:t>
            </w:r>
          </w:p>
        </w:tc>
      </w:tr>
      <w:tr w:rsidR="00F3387F" w:rsidRPr="00BA4DCB" w:rsidTr="006D5304">
        <w:trPr>
          <w:trHeight w:val="920"/>
          <w:jc w:val="right"/>
        </w:trPr>
        <w:tc>
          <w:tcPr>
            <w:tcW w:w="2740" w:type="dxa"/>
            <w:shd w:val="clear" w:color="auto" w:fill="auto"/>
            <w:vAlign w:val="center"/>
          </w:tcPr>
          <w:p w:rsidR="00F3387F" w:rsidRPr="00BA4DCB" w:rsidRDefault="00E44F7D" w:rsidP="00737279">
            <w:pPr>
              <w:pStyle w:val="afff6"/>
              <w:jc w:val="left"/>
            </w:pPr>
            <w:r w:rsidRPr="00BA4DCB">
              <w:rPr>
                <w:spacing w:val="8"/>
              </w:rPr>
              <w:t>ЕО</w:t>
            </w:r>
            <w:r w:rsidR="001C4BB7" w:rsidRPr="00BA4DCB">
              <w:rPr>
                <w:spacing w:val="8"/>
              </w:rPr>
              <w:t xml:space="preserve"> (ежедневное обслуживание) а</w:t>
            </w:r>
            <w:r w:rsidR="001C4BB7" w:rsidRPr="00BA4DCB">
              <w:rPr>
                <w:spacing w:val="8"/>
              </w:rPr>
              <w:t>в</w:t>
            </w:r>
            <w:r w:rsidR="001C4BB7" w:rsidRPr="00BA4DCB">
              <w:rPr>
                <w:spacing w:val="8"/>
              </w:rPr>
              <w:t>томобилей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F3387F" w:rsidRPr="00BA4DCB" w:rsidRDefault="001C4BB7" w:rsidP="00BA4DCB">
            <w:pPr>
              <w:pStyle w:val="afff6"/>
              <w:jc w:val="left"/>
            </w:pPr>
            <w:r w:rsidRPr="00BA4DCB">
              <w:t xml:space="preserve">Общее </w:t>
            </w:r>
            <w:r w:rsidR="00737279" w:rsidRPr="00BA4DCB">
              <w:t>набл</w:t>
            </w:r>
            <w:r w:rsidR="00737279" w:rsidRPr="00BA4DCB">
              <w:t>ю</w:t>
            </w:r>
            <w:r w:rsidR="00737279" w:rsidRPr="00BA4DCB">
              <w:t xml:space="preserve">дение </w:t>
            </w:r>
            <w:r w:rsidRPr="00BA4DCB">
              <w:t xml:space="preserve">за ходом </w:t>
            </w:r>
            <w:r w:rsidR="00737279" w:rsidRPr="00BA4DCB">
              <w:t>производстве</w:t>
            </w:r>
            <w:r w:rsidR="00737279" w:rsidRPr="00BA4DCB">
              <w:t>н</w:t>
            </w:r>
            <w:r w:rsidR="00737279" w:rsidRPr="00BA4DCB">
              <w:t xml:space="preserve">ного </w:t>
            </w:r>
            <w:r w:rsidRPr="00BA4DCB">
              <w:t xml:space="preserve"> процесса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  <w:jc w:val="center"/>
            </w:pPr>
            <w:r w:rsidRPr="00BA4DCB">
              <w:rPr>
                <w:spacing w:val="-7"/>
              </w:rPr>
              <w:t>VIII</w:t>
            </w:r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0,3</w:t>
            </w:r>
          </w:p>
        </w:tc>
      </w:tr>
      <w:tr w:rsidR="00F3387F" w:rsidRPr="00BA4DCB" w:rsidTr="006D5304">
        <w:trPr>
          <w:trHeight w:val="852"/>
          <w:jc w:val="right"/>
        </w:trPr>
        <w:tc>
          <w:tcPr>
            <w:tcW w:w="2740" w:type="dxa"/>
            <w:shd w:val="clear" w:color="auto" w:fill="auto"/>
            <w:vAlign w:val="center"/>
          </w:tcPr>
          <w:p w:rsidR="00F3387F" w:rsidRPr="00BA4DCB" w:rsidRDefault="001C4BB7" w:rsidP="00BA4DCB">
            <w:pPr>
              <w:pStyle w:val="afff6"/>
              <w:jc w:val="left"/>
            </w:pPr>
            <w:r w:rsidRPr="00BA4DCB">
              <w:rPr>
                <w:spacing w:val="-6"/>
              </w:rPr>
              <w:t xml:space="preserve">ТО и </w:t>
            </w:r>
            <w:proofErr w:type="gramStart"/>
            <w:r w:rsidR="00737279" w:rsidRPr="00BA4DCB">
              <w:rPr>
                <w:spacing w:val="-6"/>
              </w:rPr>
              <w:t>Т</w:t>
            </w:r>
            <w:r w:rsidRPr="00BA4DCB">
              <w:rPr>
                <w:spacing w:val="-6"/>
              </w:rPr>
              <w:t>Р</w:t>
            </w:r>
            <w:proofErr w:type="gramEnd"/>
            <w:r w:rsidRPr="00BA4DCB">
              <w:rPr>
                <w:spacing w:val="-6"/>
              </w:rPr>
              <w:t xml:space="preserve"> (технич</w:t>
            </w:r>
            <w:r w:rsidRPr="00BA4DCB">
              <w:rPr>
                <w:spacing w:val="-6"/>
              </w:rPr>
              <w:t>е</w:t>
            </w:r>
            <w:r w:rsidRPr="00BA4DCB">
              <w:rPr>
                <w:spacing w:val="-6"/>
              </w:rPr>
              <w:t>ского обслуживания и текущего ремонта), деревообрабат</w:t>
            </w:r>
            <w:r w:rsidRPr="00BA4DCB">
              <w:rPr>
                <w:spacing w:val="-6"/>
              </w:rPr>
              <w:t>ы</w:t>
            </w:r>
            <w:r w:rsidRPr="00BA4DCB">
              <w:rPr>
                <w:spacing w:val="-6"/>
              </w:rPr>
              <w:t>вающ</w:t>
            </w:r>
            <w:r w:rsidR="00737279" w:rsidRPr="00BA4DCB">
              <w:rPr>
                <w:spacing w:val="-6"/>
              </w:rPr>
              <w:t>ий</w:t>
            </w:r>
            <w:r w:rsidRPr="00BA4DCB">
              <w:rPr>
                <w:spacing w:val="-6"/>
              </w:rPr>
              <w:t>, об</w:t>
            </w:r>
            <w:r w:rsidR="00737279" w:rsidRPr="00BA4DCB">
              <w:rPr>
                <w:spacing w:val="-6"/>
              </w:rPr>
              <w:t>ойный</w:t>
            </w:r>
            <w:r w:rsidRPr="00BA4DCB">
              <w:rPr>
                <w:spacing w:val="-6"/>
              </w:rPr>
              <w:t>, ши</w:t>
            </w:r>
            <w:r w:rsidR="00737279" w:rsidRPr="00BA4DCB">
              <w:rPr>
                <w:spacing w:val="-6"/>
              </w:rPr>
              <w:t>номонтажны</w:t>
            </w:r>
            <w:r w:rsidRPr="00BA4DCB">
              <w:rPr>
                <w:spacing w:val="-6"/>
              </w:rPr>
              <w:t>й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</w:pPr>
            <w:r w:rsidRPr="00BA4DCB">
              <w:rPr>
                <w:spacing w:val="-6"/>
              </w:rPr>
              <w:t>Малой точности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  <w:jc w:val="center"/>
            </w:pPr>
            <w:proofErr w:type="spellStart"/>
            <w:proofErr w:type="gramStart"/>
            <w:r w:rsidRPr="00BA4DCB">
              <w:rPr>
                <w:spacing w:val="-7"/>
              </w:rPr>
              <w:t>V</w:t>
            </w:r>
            <w:proofErr w:type="gramEnd"/>
            <w:r w:rsidRPr="00BA4DCB">
              <w:rPr>
                <w:spacing w:val="-7"/>
              </w:rPr>
              <w:t>а</w:t>
            </w:r>
            <w:proofErr w:type="spellEnd"/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3,0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1,0</w:t>
            </w:r>
          </w:p>
        </w:tc>
      </w:tr>
      <w:tr w:rsidR="00F3387F" w:rsidRPr="00BA4DCB" w:rsidTr="006D5304">
        <w:trPr>
          <w:trHeight w:val="1364"/>
          <w:jc w:val="right"/>
        </w:trPr>
        <w:tc>
          <w:tcPr>
            <w:tcW w:w="2740" w:type="dxa"/>
            <w:shd w:val="clear" w:color="auto" w:fill="auto"/>
            <w:vAlign w:val="center"/>
          </w:tcPr>
          <w:p w:rsidR="00F3387F" w:rsidRPr="00BA4DCB" w:rsidRDefault="001C4BB7" w:rsidP="00B577D4">
            <w:pPr>
              <w:pStyle w:val="afff6"/>
              <w:jc w:val="left"/>
            </w:pPr>
            <w:r w:rsidRPr="00BA4DCB">
              <w:rPr>
                <w:spacing w:val="-6"/>
              </w:rPr>
              <w:t>Ремонт</w:t>
            </w:r>
            <w:r w:rsidR="00D37430" w:rsidRPr="00BA4DCB">
              <w:rPr>
                <w:spacing w:val="-6"/>
              </w:rPr>
              <w:t>а</w:t>
            </w:r>
            <w:r w:rsidRPr="00BA4DCB">
              <w:rPr>
                <w:spacing w:val="-6"/>
              </w:rPr>
              <w:t xml:space="preserve"> </w:t>
            </w:r>
            <w:r w:rsidR="00D37430" w:rsidRPr="00BA4DCB">
              <w:rPr>
                <w:spacing w:val="-6"/>
              </w:rPr>
              <w:t>электро</w:t>
            </w:r>
            <w:r w:rsidRPr="00BA4DCB">
              <w:rPr>
                <w:spacing w:val="-6"/>
              </w:rPr>
              <w:t>об</w:t>
            </w:r>
            <w:r w:rsidR="00D37430" w:rsidRPr="00BA4DCB">
              <w:rPr>
                <w:spacing w:val="-6"/>
              </w:rPr>
              <w:t>о</w:t>
            </w:r>
            <w:r w:rsidR="00D37430" w:rsidRPr="00BA4DCB">
              <w:rPr>
                <w:spacing w:val="-6"/>
              </w:rPr>
              <w:t>рудования</w:t>
            </w:r>
            <w:r w:rsidRPr="00BA4DCB">
              <w:rPr>
                <w:spacing w:val="-6"/>
              </w:rPr>
              <w:t>, ремонт</w:t>
            </w:r>
            <w:r w:rsidR="00D37430" w:rsidRPr="00BA4DCB">
              <w:rPr>
                <w:spacing w:val="-6"/>
              </w:rPr>
              <w:t>а</w:t>
            </w:r>
            <w:r w:rsidRPr="00BA4DCB">
              <w:rPr>
                <w:spacing w:val="-6"/>
              </w:rPr>
              <w:t xml:space="preserve"> прибор</w:t>
            </w:r>
            <w:r w:rsidR="00D37430" w:rsidRPr="00BA4DCB">
              <w:rPr>
                <w:spacing w:val="-6"/>
              </w:rPr>
              <w:t>о</w:t>
            </w:r>
            <w:r w:rsidRPr="00BA4DCB">
              <w:rPr>
                <w:spacing w:val="-6"/>
              </w:rPr>
              <w:t xml:space="preserve">в питания, </w:t>
            </w:r>
            <w:proofErr w:type="gramStart"/>
            <w:r w:rsidR="00D37430" w:rsidRPr="00BA4DCB">
              <w:rPr>
                <w:spacing w:val="-6"/>
              </w:rPr>
              <w:t>мото</w:t>
            </w:r>
            <w:r w:rsidRPr="00BA4DCB">
              <w:rPr>
                <w:spacing w:val="-6"/>
              </w:rPr>
              <w:t>рный</w:t>
            </w:r>
            <w:proofErr w:type="gramEnd"/>
            <w:r w:rsidRPr="00BA4DCB">
              <w:rPr>
                <w:spacing w:val="-6"/>
              </w:rPr>
              <w:t>, агрега</w:t>
            </w:r>
            <w:r w:rsidRPr="00BA4DCB">
              <w:rPr>
                <w:spacing w:val="-6"/>
              </w:rPr>
              <w:t>т</w:t>
            </w:r>
            <w:r w:rsidRPr="00BA4DCB">
              <w:rPr>
                <w:spacing w:val="-6"/>
              </w:rPr>
              <w:t>ный, слесарно-меха</w:t>
            </w:r>
            <w:r w:rsidR="00B577D4">
              <w:rPr>
                <w:spacing w:val="-6"/>
              </w:rPr>
              <w:t>н</w:t>
            </w:r>
            <w:r w:rsidRPr="00BA4DCB">
              <w:rPr>
                <w:spacing w:val="-6"/>
              </w:rPr>
              <w:t>ический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F3387F" w:rsidRPr="00BA4DCB" w:rsidRDefault="00D37430" w:rsidP="00B577D4">
            <w:pPr>
              <w:pStyle w:val="afff6"/>
              <w:jc w:val="left"/>
            </w:pPr>
            <w:r w:rsidRPr="00BA4DCB">
              <w:rPr>
                <w:spacing w:val="-8"/>
              </w:rPr>
              <w:t>Средней точ</w:t>
            </w:r>
            <w:r w:rsidR="001C4BB7" w:rsidRPr="00BA4DCB">
              <w:rPr>
                <w:spacing w:val="-8"/>
              </w:rPr>
              <w:t>н</w:t>
            </w:r>
            <w:r w:rsidR="001C4BB7" w:rsidRPr="00BA4DCB">
              <w:rPr>
                <w:spacing w:val="-8"/>
              </w:rPr>
              <w:t>о</w:t>
            </w:r>
            <w:r w:rsidR="001C4BB7" w:rsidRPr="00BA4DCB">
              <w:rPr>
                <w:spacing w:val="-8"/>
              </w:rPr>
              <w:t>ст</w:t>
            </w:r>
            <w:r w:rsidRPr="00BA4DCB">
              <w:rPr>
                <w:spacing w:val="-8"/>
              </w:rPr>
              <w:t>и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  <w:jc w:val="center"/>
            </w:pPr>
            <w:proofErr w:type="spellStart"/>
            <w:r w:rsidRPr="00BA4DCB">
              <w:rPr>
                <w:spacing w:val="-7"/>
              </w:rPr>
              <w:t>IV</w:t>
            </w:r>
            <w:proofErr w:type="gramStart"/>
            <w:r w:rsidRPr="00BA4DCB">
              <w:rPr>
                <w:spacing w:val="-7"/>
              </w:rPr>
              <w:t>а</w:t>
            </w:r>
            <w:proofErr w:type="spellEnd"/>
            <w:proofErr w:type="gramEnd"/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4,0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1,5</w:t>
            </w:r>
          </w:p>
        </w:tc>
      </w:tr>
      <w:tr w:rsidR="00F3387F" w:rsidRPr="00BA4DCB" w:rsidTr="006D5304">
        <w:trPr>
          <w:trHeight w:val="1408"/>
          <w:jc w:val="right"/>
        </w:trPr>
        <w:tc>
          <w:tcPr>
            <w:tcW w:w="2740" w:type="dxa"/>
            <w:shd w:val="clear" w:color="auto" w:fill="auto"/>
            <w:vAlign w:val="center"/>
          </w:tcPr>
          <w:p w:rsidR="00F3387F" w:rsidRPr="00BA4DCB" w:rsidRDefault="001C4BB7" w:rsidP="00B577D4">
            <w:pPr>
              <w:pStyle w:val="afff6"/>
              <w:jc w:val="left"/>
            </w:pPr>
            <w:proofErr w:type="gramStart"/>
            <w:r w:rsidRPr="00BA4DCB">
              <w:t>К</w:t>
            </w:r>
            <w:r w:rsidR="00D37430" w:rsidRPr="00BA4DCB">
              <w:t>узнечно</w:t>
            </w:r>
            <w:r w:rsidRPr="00BA4DCB">
              <w:t>-рессорный</w:t>
            </w:r>
            <w:proofErr w:type="gramEnd"/>
            <w:r w:rsidRPr="00BA4DCB">
              <w:t>, сваро</w:t>
            </w:r>
            <w:r w:rsidRPr="00BA4DCB">
              <w:t>ч</w:t>
            </w:r>
            <w:r w:rsidRPr="00BA4DCB">
              <w:t>ный, жестян</w:t>
            </w:r>
            <w:r w:rsidR="00D37430" w:rsidRPr="00BA4DCB">
              <w:t>ицкий</w:t>
            </w:r>
            <w:r w:rsidRPr="00BA4DCB">
              <w:t>, аккумуляторный, ремонт</w:t>
            </w:r>
            <w:r w:rsidR="00D37430" w:rsidRPr="00BA4DCB">
              <w:t>а</w:t>
            </w:r>
            <w:r w:rsidRPr="00BA4DCB">
              <w:t xml:space="preserve"> приборов питания, компре</w:t>
            </w:r>
            <w:r w:rsidRPr="00BA4DCB">
              <w:t>с</w:t>
            </w:r>
            <w:r w:rsidRPr="00BA4DCB">
              <w:t>сорная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F3387F" w:rsidRPr="00BA4DCB" w:rsidRDefault="00D37430" w:rsidP="00B577D4">
            <w:pPr>
              <w:pStyle w:val="afff6"/>
              <w:jc w:val="left"/>
            </w:pPr>
            <w:r w:rsidRPr="00BA4DCB">
              <w:rPr>
                <w:spacing w:val="-8"/>
              </w:rPr>
              <w:t>Средней точ</w:t>
            </w:r>
            <w:r w:rsidR="001C4BB7" w:rsidRPr="00BA4DCB">
              <w:rPr>
                <w:spacing w:val="-8"/>
              </w:rPr>
              <w:t>н</w:t>
            </w:r>
            <w:r w:rsidR="001C4BB7" w:rsidRPr="00BA4DCB">
              <w:rPr>
                <w:spacing w:val="-8"/>
              </w:rPr>
              <w:t>о</w:t>
            </w:r>
            <w:r w:rsidR="001C4BB7" w:rsidRPr="00BA4DCB">
              <w:rPr>
                <w:spacing w:val="-8"/>
              </w:rPr>
              <w:t>ст</w:t>
            </w:r>
            <w:r w:rsidRPr="00BA4DCB">
              <w:rPr>
                <w:spacing w:val="-8"/>
              </w:rPr>
              <w:t>и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F3387F" w:rsidRPr="00BA4DCB" w:rsidRDefault="001C4BB7" w:rsidP="006D5304">
            <w:pPr>
              <w:pStyle w:val="afff6"/>
              <w:jc w:val="center"/>
            </w:pPr>
            <w:proofErr w:type="spellStart"/>
            <w:r w:rsidRPr="00BA4DCB">
              <w:t>IV</w:t>
            </w:r>
            <w:proofErr w:type="gramStart"/>
            <w:r w:rsidRPr="00BA4DCB">
              <w:t>б</w:t>
            </w:r>
            <w:proofErr w:type="spellEnd"/>
            <w:proofErr w:type="gramEnd"/>
          </w:p>
        </w:tc>
        <w:tc>
          <w:tcPr>
            <w:tcW w:w="2450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4,0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387F" w:rsidRPr="00BA4DCB" w:rsidRDefault="00F3387F" w:rsidP="006D5304">
            <w:pPr>
              <w:pStyle w:val="afff6"/>
              <w:jc w:val="center"/>
            </w:pPr>
            <w:r w:rsidRPr="00BA4DCB">
              <w:t>1,5</w:t>
            </w:r>
          </w:p>
        </w:tc>
      </w:tr>
    </w:tbl>
    <w:p w:rsidR="00BC7AAF" w:rsidRPr="00BA4DCB" w:rsidRDefault="001C4BB7" w:rsidP="00E50D8A">
      <w:pPr>
        <w:pStyle w:val="afffffc"/>
        <w:rPr>
          <w:lang w:val="ru-RU"/>
        </w:rPr>
      </w:pPr>
      <w:r w:rsidRPr="00BA4DCB">
        <w:rPr>
          <w:lang w:val="ru-RU"/>
        </w:rPr>
        <w:t xml:space="preserve">Примечание: данные таблицы рассчитаны при </w:t>
      </w:r>
      <w:proofErr w:type="spellStart"/>
      <w:r w:rsidRPr="00BA4DCB">
        <w:rPr>
          <w:i/>
          <w:lang w:val="ru-RU"/>
        </w:rPr>
        <w:t>Е</w:t>
      </w:r>
      <w:r w:rsidR="00E50D8A" w:rsidRPr="00BA4DCB">
        <w:rPr>
          <w:i/>
          <w:vertAlign w:val="subscript"/>
          <w:lang w:val="ru-RU"/>
        </w:rPr>
        <w:t>внеш</w:t>
      </w:r>
      <w:proofErr w:type="spellEnd"/>
      <w:r w:rsidRPr="00BA4DCB">
        <w:rPr>
          <w:lang w:val="ru-RU"/>
        </w:rPr>
        <w:t xml:space="preserve"> = 5000 лк</w:t>
      </w:r>
    </w:p>
    <w:p w:rsidR="00D37430" w:rsidRPr="00BA4DCB" w:rsidRDefault="00D37430" w:rsidP="00BA2EAC">
      <w:pPr>
        <w:pStyle w:val="afffffc"/>
        <w:rPr>
          <w:lang w:val="ru-RU"/>
        </w:rPr>
      </w:pPr>
    </w:p>
    <w:p w:rsidR="00BA2EAC" w:rsidRPr="00BA4DCB" w:rsidRDefault="00BA2EAC" w:rsidP="00BA2EAC"/>
    <w:p w:rsidR="00BA2EAC" w:rsidRPr="00BA4DCB" w:rsidRDefault="00BA2EAC" w:rsidP="00BA2EAC"/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lastRenderedPageBreak/>
        <w:t xml:space="preserve">Таблица 1.2 - Значение коэффициента солнечности климата </w:t>
      </w:r>
    </w:p>
    <w:tbl>
      <w:tblPr>
        <w:tblW w:w="9771" w:type="dxa"/>
        <w:jc w:val="center"/>
        <w:tblInd w:w="134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92"/>
        <w:gridCol w:w="1781"/>
        <w:gridCol w:w="728"/>
        <w:gridCol w:w="1252"/>
        <w:gridCol w:w="708"/>
        <w:gridCol w:w="1276"/>
        <w:gridCol w:w="1276"/>
        <w:gridCol w:w="1276"/>
        <w:gridCol w:w="982"/>
      </w:tblGrid>
      <w:tr w:rsidR="003128C5" w:rsidRPr="00BA4DCB" w:rsidTr="00D37430">
        <w:trPr>
          <w:trHeight w:val="20"/>
          <w:jc w:val="center"/>
        </w:trPr>
        <w:tc>
          <w:tcPr>
            <w:tcW w:w="2273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C92B38">
            <w:pPr>
              <w:pStyle w:val="afff6"/>
            </w:pPr>
            <w:r w:rsidRPr="00BA4DCB">
              <w:t>Пояс светового климата</w:t>
            </w:r>
          </w:p>
        </w:tc>
        <w:tc>
          <w:tcPr>
            <w:tcW w:w="651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D37430">
            <w:pPr>
              <w:pStyle w:val="afff6"/>
            </w:pPr>
            <w:r w:rsidRPr="00BA4DCB">
              <w:rPr>
                <w:spacing w:val="-3"/>
              </w:rPr>
              <w:t xml:space="preserve">При световых </w:t>
            </w:r>
            <w:r w:rsidR="00D37430" w:rsidRPr="00BA4DCB">
              <w:rPr>
                <w:spacing w:val="-3"/>
              </w:rPr>
              <w:t>проемах</w:t>
            </w:r>
            <w:r w:rsidRPr="00BA4DCB">
              <w:rPr>
                <w:spacing w:val="-3"/>
              </w:rPr>
              <w:t>, которые ориентированы по сторонам горизонта (азимут)</w:t>
            </w:r>
          </w:p>
        </w:tc>
        <w:tc>
          <w:tcPr>
            <w:tcW w:w="98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B577D4">
            <w:pPr>
              <w:pStyle w:val="afff6"/>
              <w:jc w:val="left"/>
            </w:pPr>
            <w:r w:rsidRPr="00BA4DCB">
              <w:rPr>
                <w:spacing w:val="3"/>
              </w:rPr>
              <w:t>В з</w:t>
            </w:r>
            <w:r w:rsidRPr="00BA4DCB">
              <w:rPr>
                <w:spacing w:val="3"/>
              </w:rPr>
              <w:t>е</w:t>
            </w:r>
            <w:r w:rsidRPr="00BA4DCB">
              <w:rPr>
                <w:spacing w:val="3"/>
              </w:rPr>
              <w:t>н</w:t>
            </w:r>
            <w:r w:rsidR="0026017F" w:rsidRPr="00BA4DCB">
              <w:rPr>
                <w:spacing w:val="3"/>
              </w:rPr>
              <w:t>и</w:t>
            </w:r>
            <w:r w:rsidRPr="00BA4DCB">
              <w:rPr>
                <w:spacing w:val="3"/>
              </w:rPr>
              <w:t>т</w:t>
            </w:r>
            <w:r w:rsidRPr="00BA4DCB">
              <w:rPr>
                <w:spacing w:val="3"/>
              </w:rPr>
              <w:t>н</w:t>
            </w:r>
            <w:r w:rsidR="0026017F" w:rsidRPr="00BA4DCB">
              <w:rPr>
                <w:spacing w:val="3"/>
              </w:rPr>
              <w:t>ы</w:t>
            </w:r>
            <w:r w:rsidRPr="00BA4DCB">
              <w:rPr>
                <w:spacing w:val="3"/>
              </w:rPr>
              <w:t>х фон</w:t>
            </w:r>
            <w:r w:rsidRPr="00BA4DCB">
              <w:rPr>
                <w:spacing w:val="3"/>
              </w:rPr>
              <w:t>а</w:t>
            </w:r>
            <w:r w:rsidRPr="00BA4DCB">
              <w:rPr>
                <w:spacing w:val="3"/>
              </w:rPr>
              <w:t>рях</w:t>
            </w:r>
          </w:p>
        </w:tc>
      </w:tr>
      <w:tr w:rsidR="003128C5" w:rsidRPr="00BA4DCB" w:rsidTr="00D37430">
        <w:trPr>
          <w:trHeight w:val="20"/>
          <w:jc w:val="center"/>
        </w:trPr>
        <w:tc>
          <w:tcPr>
            <w:tcW w:w="2273" w:type="dxa"/>
            <w:gridSpan w:val="2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C92B38">
            <w:pPr>
              <w:pStyle w:val="afff6"/>
            </w:pPr>
          </w:p>
        </w:tc>
        <w:tc>
          <w:tcPr>
            <w:tcW w:w="268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D37430">
            <w:pPr>
              <w:pStyle w:val="afff6"/>
              <w:jc w:val="left"/>
            </w:pPr>
            <w:r w:rsidRPr="00BA4DCB">
              <w:t>Во внешних стенах зданий</w:t>
            </w:r>
          </w:p>
        </w:tc>
        <w:tc>
          <w:tcPr>
            <w:tcW w:w="38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B577D4">
            <w:pPr>
              <w:pStyle w:val="afff6"/>
              <w:jc w:val="left"/>
            </w:pPr>
            <w:r w:rsidRPr="00BA4DCB">
              <w:rPr>
                <w:spacing w:val="-1"/>
              </w:rPr>
              <w:t>В прямоугольных и трап</w:t>
            </w:r>
            <w:r w:rsidRPr="00BA4DCB">
              <w:rPr>
                <w:spacing w:val="-1"/>
              </w:rPr>
              <w:t>е</w:t>
            </w:r>
            <w:r w:rsidRPr="00BA4DCB">
              <w:rPr>
                <w:spacing w:val="-1"/>
              </w:rPr>
              <w:t>ц</w:t>
            </w:r>
            <w:r w:rsidR="00D37430" w:rsidRPr="00BA4DCB">
              <w:rPr>
                <w:spacing w:val="-1"/>
              </w:rPr>
              <w:t>иевидных</w:t>
            </w:r>
            <w:r w:rsidRPr="00BA4DCB">
              <w:rPr>
                <w:spacing w:val="-1"/>
              </w:rPr>
              <w:t xml:space="preserve"> фонарях</w:t>
            </w:r>
          </w:p>
        </w:tc>
        <w:tc>
          <w:tcPr>
            <w:tcW w:w="98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C92B38">
            <w:pPr>
              <w:pStyle w:val="afff6"/>
            </w:pPr>
          </w:p>
        </w:tc>
      </w:tr>
      <w:tr w:rsidR="00461331" w:rsidRPr="00BA4DCB" w:rsidTr="00D37430">
        <w:trPr>
          <w:trHeight w:val="20"/>
          <w:jc w:val="center"/>
        </w:trPr>
        <w:tc>
          <w:tcPr>
            <w:tcW w:w="2273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C92B38">
            <w:pPr>
              <w:pStyle w:val="afff6"/>
            </w:pPr>
          </w:p>
        </w:tc>
        <w:tc>
          <w:tcPr>
            <w:tcW w:w="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rPr>
                <w:spacing w:val="-9"/>
              </w:rPr>
              <w:t>136(225°</w:t>
            </w:r>
            <w:proofErr w:type="gramEnd"/>
          </w:p>
        </w:tc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rPr>
                <w:spacing w:val="-1"/>
              </w:rPr>
              <w:t>226(315° 46(135°</w:t>
            </w:r>
            <w:proofErr w:type="gramEnd"/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rPr>
                <w:spacing w:val="-7"/>
              </w:rPr>
              <w:t>316 (45°</w:t>
            </w:r>
            <w:proofErr w:type="gram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rPr>
                <w:spacing w:val="-3"/>
              </w:rPr>
              <w:t>69(113° 249(293°</w:t>
            </w:r>
            <w:proofErr w:type="gram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C92B38">
            <w:pPr>
              <w:pStyle w:val="afff6"/>
            </w:pPr>
            <w:proofErr w:type="gramStart"/>
            <w:r w:rsidRPr="00BA4DCB">
              <w:rPr>
                <w:spacing w:val="-5"/>
              </w:rPr>
              <w:t>24(68° 114(158°</w:t>
            </w:r>
            <w:proofErr w:type="gramEnd"/>
          </w:p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t>204(248° 294(338°</w:t>
            </w:r>
            <w:proofErr w:type="gram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F3387F">
            <w:pPr>
              <w:pStyle w:val="afff6"/>
            </w:pPr>
            <w:proofErr w:type="gramStart"/>
            <w:r w:rsidRPr="00BA4DCB">
              <w:t>159(203° 339(203°</w:t>
            </w:r>
            <w:proofErr w:type="gramEnd"/>
          </w:p>
        </w:tc>
        <w:tc>
          <w:tcPr>
            <w:tcW w:w="98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C92B38">
            <w:pPr>
              <w:pStyle w:val="afff6"/>
            </w:pPr>
          </w:p>
        </w:tc>
      </w:tr>
      <w:tr w:rsidR="00461331" w:rsidRPr="00BA4DCB" w:rsidTr="00D37430">
        <w:trPr>
          <w:trHeight w:val="20"/>
          <w:jc w:val="center"/>
        </w:trPr>
        <w:tc>
          <w:tcPr>
            <w:tcW w:w="227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944827">
            <w:pPr>
              <w:pStyle w:val="afff6"/>
              <w:jc w:val="center"/>
            </w:pPr>
            <w:r w:rsidRPr="00BA4DCB">
              <w:t>I</w:t>
            </w:r>
          </w:p>
        </w:tc>
        <w:tc>
          <w:tcPr>
            <w:tcW w:w="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0,9</w:t>
            </w:r>
          </w:p>
        </w:tc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0,95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</w:tr>
      <w:tr w:rsidR="00461331" w:rsidRPr="00BA4DCB" w:rsidTr="00D37430">
        <w:trPr>
          <w:trHeight w:val="20"/>
          <w:jc w:val="center"/>
        </w:trPr>
        <w:tc>
          <w:tcPr>
            <w:tcW w:w="227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1C4BB7" w:rsidP="00944827">
            <w:pPr>
              <w:pStyle w:val="afff6"/>
              <w:jc w:val="center"/>
            </w:pPr>
            <w:r w:rsidRPr="00BA4DCB">
              <w:t>II</w:t>
            </w:r>
          </w:p>
        </w:tc>
        <w:tc>
          <w:tcPr>
            <w:tcW w:w="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0</w:t>
            </w:r>
            <w:r w:rsidR="00DF356C" w:rsidRPr="00BA4DCB">
              <w:t>,</w:t>
            </w:r>
            <w:r w:rsidRPr="00BA4DCB">
              <w:t>85</w:t>
            </w:r>
          </w:p>
        </w:tc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0,9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0,95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3128C5" w:rsidRPr="00BA4DCB" w:rsidRDefault="003128C5" w:rsidP="00461331">
            <w:pPr>
              <w:pStyle w:val="afff6"/>
              <w:jc w:val="center"/>
            </w:pPr>
            <w:r w:rsidRPr="00BA4DCB">
              <w:t>1</w:t>
            </w:r>
          </w:p>
        </w:tc>
      </w:tr>
      <w:tr w:rsidR="00461331" w:rsidRPr="00BA4DCB" w:rsidTr="0026017F">
        <w:trPr>
          <w:trHeight w:val="20"/>
          <w:jc w:val="center"/>
        </w:trPr>
        <w:tc>
          <w:tcPr>
            <w:tcW w:w="49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1C4BB7" w:rsidP="009D285B">
            <w:pPr>
              <w:pStyle w:val="afff6"/>
            </w:pPr>
            <w:r w:rsidRPr="00BA4DCB">
              <w:t>IV</w:t>
            </w:r>
          </w:p>
        </w:tc>
        <w:tc>
          <w:tcPr>
            <w:tcW w:w="1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1C4BB7" w:rsidP="0026017F">
            <w:pPr>
              <w:pStyle w:val="afff6"/>
              <w:jc w:val="left"/>
            </w:pPr>
            <w:r w:rsidRPr="00BA4DCB">
              <w:t xml:space="preserve">Севернее 50° </w:t>
            </w:r>
            <w:r w:rsidR="0026017F" w:rsidRPr="00BA4DCB">
              <w:t>с</w:t>
            </w:r>
            <w:r w:rsidRPr="00BA4DCB">
              <w:t xml:space="preserve">. </w:t>
            </w:r>
            <w:proofErr w:type="spellStart"/>
            <w:r w:rsidRPr="00BA4DCB">
              <w:t>ш</w:t>
            </w:r>
            <w:proofErr w:type="spellEnd"/>
            <w:r w:rsidRPr="00BA4DCB">
              <w:t>.</w:t>
            </w:r>
          </w:p>
        </w:tc>
        <w:tc>
          <w:tcPr>
            <w:tcW w:w="7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0,75</w:t>
            </w:r>
          </w:p>
        </w:tc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0,8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0,85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0,95</w:t>
            </w:r>
          </w:p>
        </w:tc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0,9</w:t>
            </w:r>
          </w:p>
        </w:tc>
      </w:tr>
      <w:tr w:rsidR="00461331" w:rsidRPr="00BA4DCB" w:rsidTr="0026017F">
        <w:trPr>
          <w:trHeight w:val="20"/>
          <w:jc w:val="center"/>
        </w:trPr>
        <w:tc>
          <w:tcPr>
            <w:tcW w:w="49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C92B38">
            <w:pPr>
              <w:pStyle w:val="afff6"/>
            </w:pPr>
          </w:p>
        </w:tc>
        <w:tc>
          <w:tcPr>
            <w:tcW w:w="1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1C4BB7" w:rsidP="0026017F">
            <w:pPr>
              <w:pStyle w:val="afff6"/>
              <w:jc w:val="left"/>
            </w:pPr>
            <w:r w:rsidRPr="00BA4DCB">
              <w:rPr>
                <w:spacing w:val="1"/>
              </w:rPr>
              <w:t xml:space="preserve">50º </w:t>
            </w:r>
            <w:r w:rsidR="0026017F" w:rsidRPr="00BA4DCB">
              <w:rPr>
                <w:spacing w:val="1"/>
              </w:rPr>
              <w:t>с</w:t>
            </w:r>
            <w:r w:rsidRPr="00BA4DCB">
              <w:rPr>
                <w:spacing w:val="1"/>
              </w:rPr>
              <w:t xml:space="preserve">. </w:t>
            </w:r>
            <w:proofErr w:type="spellStart"/>
            <w:r w:rsidRPr="00BA4DCB">
              <w:rPr>
                <w:spacing w:val="1"/>
              </w:rPr>
              <w:t>ш</w:t>
            </w:r>
            <w:proofErr w:type="spellEnd"/>
            <w:r w:rsidRPr="00BA4DCB">
              <w:rPr>
                <w:spacing w:val="1"/>
              </w:rPr>
              <w:t>. но    южнее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0,7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0,75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0,95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0,99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9D285B" w:rsidRPr="00BA4DCB" w:rsidRDefault="009D285B" w:rsidP="00461331">
            <w:pPr>
              <w:pStyle w:val="afff6"/>
              <w:jc w:val="center"/>
            </w:pPr>
            <w:r w:rsidRPr="00BA4DCB">
              <w:t>0,85</w:t>
            </w:r>
          </w:p>
        </w:tc>
      </w:tr>
      <w:tr w:rsidR="00461331" w:rsidRPr="00BA4DCB" w:rsidTr="0026017F">
        <w:trPr>
          <w:trHeight w:val="20"/>
          <w:jc w:val="center"/>
        </w:trPr>
        <w:tc>
          <w:tcPr>
            <w:tcW w:w="49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1C4BB7" w:rsidP="009D285B">
            <w:pPr>
              <w:pStyle w:val="afff6"/>
            </w:pPr>
            <w:r w:rsidRPr="00BA4DCB">
              <w:rPr>
                <w:spacing w:val="-1"/>
              </w:rPr>
              <w:t>V</w:t>
            </w:r>
          </w:p>
        </w:tc>
        <w:tc>
          <w:tcPr>
            <w:tcW w:w="1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1C4BB7" w:rsidP="0026017F">
            <w:pPr>
              <w:pStyle w:val="afff6"/>
              <w:jc w:val="left"/>
            </w:pPr>
            <w:r w:rsidRPr="00BA4DCB">
              <w:t xml:space="preserve">Севернее 40° </w:t>
            </w:r>
            <w:r w:rsidR="0026017F" w:rsidRPr="00BA4DCB">
              <w:t>с</w:t>
            </w:r>
            <w:r w:rsidRPr="00BA4DCB">
              <w:t xml:space="preserve">. </w:t>
            </w:r>
            <w:proofErr w:type="spellStart"/>
            <w:r w:rsidRPr="00BA4DCB">
              <w:t>ш</w:t>
            </w:r>
            <w:proofErr w:type="spellEnd"/>
            <w:r w:rsidRPr="00BA4DCB">
              <w:t>.</w:t>
            </w:r>
          </w:p>
        </w:tc>
        <w:tc>
          <w:tcPr>
            <w:tcW w:w="7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0,65</w:t>
            </w:r>
          </w:p>
        </w:tc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0,7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0,75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0,85</w:t>
            </w:r>
          </w:p>
        </w:tc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0,75</w:t>
            </w:r>
          </w:p>
        </w:tc>
      </w:tr>
      <w:tr w:rsidR="00461331" w:rsidRPr="00BA4DCB" w:rsidTr="0026017F">
        <w:trPr>
          <w:trHeight w:val="20"/>
          <w:jc w:val="center"/>
        </w:trPr>
        <w:tc>
          <w:tcPr>
            <w:tcW w:w="49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C92B38">
            <w:pPr>
              <w:pStyle w:val="afff6"/>
              <w:rPr>
                <w:spacing w:val="-1"/>
              </w:rPr>
            </w:pPr>
          </w:p>
        </w:tc>
        <w:tc>
          <w:tcPr>
            <w:tcW w:w="1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1C4BB7" w:rsidP="0026017F">
            <w:pPr>
              <w:pStyle w:val="afff6"/>
              <w:jc w:val="left"/>
              <w:rPr>
                <w:spacing w:val="-1"/>
              </w:rPr>
            </w:pPr>
            <w:r w:rsidRPr="00BA4DCB">
              <w:t xml:space="preserve">40° </w:t>
            </w:r>
            <w:r w:rsidR="0026017F" w:rsidRPr="00BA4DCB">
              <w:t>с</w:t>
            </w:r>
            <w:r w:rsidRPr="00BA4DCB">
              <w:t xml:space="preserve">. </w:t>
            </w:r>
            <w:proofErr w:type="spellStart"/>
            <w:r w:rsidRPr="00BA4DCB">
              <w:t>ш</w:t>
            </w:r>
            <w:proofErr w:type="spellEnd"/>
            <w:r w:rsidRPr="00BA4DCB">
              <w:t>. но       южнее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0,6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0,65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2C216E" w:rsidRPr="00BA4DCB" w:rsidRDefault="002C216E" w:rsidP="00461331">
            <w:pPr>
              <w:pStyle w:val="afff6"/>
              <w:jc w:val="center"/>
            </w:pPr>
            <w:r w:rsidRPr="00BA4DCB">
              <w:t>0,65</w:t>
            </w:r>
          </w:p>
        </w:tc>
      </w:tr>
    </w:tbl>
    <w:p w:rsidR="00E50D8A" w:rsidRPr="00BA4DCB" w:rsidRDefault="00E50D8A" w:rsidP="00BA2EAC">
      <w:pPr>
        <w:pStyle w:val="afffffc"/>
        <w:ind w:firstLine="709"/>
        <w:rPr>
          <w:rFonts w:eastAsiaTheme="majorEastAsia" w:cstheme="majorBidi"/>
          <w:bCs/>
          <w:szCs w:val="26"/>
          <w:lang w:val="ru-RU"/>
        </w:rPr>
      </w:pPr>
      <w:r w:rsidRPr="00BA4DCB">
        <w:rPr>
          <w:rFonts w:eastAsiaTheme="majorEastAsia" w:cstheme="majorBidi"/>
          <w:bCs/>
          <w:i/>
          <w:szCs w:val="26"/>
          <w:u w:val="single"/>
          <w:lang w:val="ru-RU"/>
        </w:rPr>
        <w:t>Примечание</w:t>
      </w:r>
      <w:r w:rsidRPr="00BA4DCB">
        <w:rPr>
          <w:rFonts w:eastAsiaTheme="majorEastAsia" w:cstheme="majorBidi"/>
          <w:bCs/>
          <w:szCs w:val="26"/>
          <w:u w:val="single"/>
          <w:lang w:val="ru-RU"/>
        </w:rPr>
        <w:t>:</w:t>
      </w:r>
      <w:r w:rsidRPr="00BA4DCB">
        <w:rPr>
          <w:rFonts w:eastAsiaTheme="majorEastAsia" w:cstheme="majorBidi"/>
          <w:bCs/>
          <w:szCs w:val="26"/>
          <w:lang w:val="ru-RU"/>
        </w:rPr>
        <w:t xml:space="preserve"> географические координаты г. Горловка</w:t>
      </w:r>
      <w:proofErr w:type="gramStart"/>
      <w:r w:rsidRPr="00BA4DCB">
        <w:rPr>
          <w:rFonts w:eastAsiaTheme="majorEastAsia" w:cstheme="majorBidi"/>
          <w:bCs/>
          <w:szCs w:val="26"/>
          <w:lang w:val="ru-RU"/>
        </w:rPr>
        <w:t xml:space="preserve"> :</w:t>
      </w:r>
      <w:proofErr w:type="gramEnd"/>
      <w:r w:rsidRPr="00BA4DCB">
        <w:rPr>
          <w:rFonts w:eastAsiaTheme="majorEastAsia" w:cstheme="majorBidi"/>
          <w:bCs/>
          <w:szCs w:val="26"/>
          <w:lang w:val="ru-RU"/>
        </w:rPr>
        <w:t xml:space="preserve"> 48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0</w:t>
      </w:r>
      <w:r w:rsidRPr="00BA4DCB">
        <w:rPr>
          <w:rFonts w:eastAsiaTheme="majorEastAsia" w:cstheme="majorBidi"/>
          <w:bCs/>
          <w:szCs w:val="26"/>
          <w:lang w:val="ru-RU"/>
        </w:rPr>
        <w:t>17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’</w:t>
      </w:r>
      <w:r w:rsidRPr="00BA4DCB">
        <w:rPr>
          <w:rFonts w:eastAsiaTheme="majorEastAsia" w:cstheme="majorBidi"/>
          <w:bCs/>
          <w:szCs w:val="26"/>
          <w:lang w:val="ru-RU"/>
        </w:rPr>
        <w:t>49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”</w:t>
      </w:r>
      <w:r w:rsidRPr="00BA4DCB">
        <w:rPr>
          <w:rFonts w:eastAsiaTheme="majorEastAsia" w:cstheme="majorBidi"/>
          <w:bCs/>
          <w:szCs w:val="26"/>
          <w:lang w:val="ru-RU"/>
        </w:rPr>
        <w:t xml:space="preserve"> с.</w:t>
      </w:r>
      <w:r w:rsidR="003D2592">
        <w:rPr>
          <w:rFonts w:eastAsiaTheme="majorEastAsia" w:cstheme="majorBidi"/>
          <w:bCs/>
          <w:szCs w:val="26"/>
          <w:lang w:val="ru-RU"/>
        </w:rPr>
        <w:t xml:space="preserve"> </w:t>
      </w:r>
      <w:proofErr w:type="spellStart"/>
      <w:r w:rsidRPr="00BA4DCB">
        <w:rPr>
          <w:rFonts w:eastAsiaTheme="majorEastAsia" w:cstheme="majorBidi"/>
          <w:bCs/>
          <w:szCs w:val="26"/>
          <w:lang w:val="ru-RU"/>
        </w:rPr>
        <w:t>ш</w:t>
      </w:r>
      <w:proofErr w:type="spellEnd"/>
      <w:r w:rsidRPr="00BA4DCB">
        <w:rPr>
          <w:rFonts w:eastAsiaTheme="majorEastAsia" w:cstheme="majorBidi"/>
          <w:bCs/>
          <w:szCs w:val="26"/>
          <w:lang w:val="ru-RU"/>
        </w:rPr>
        <w:t>. и 38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0</w:t>
      </w:r>
      <w:r w:rsidRPr="00BA4DCB">
        <w:rPr>
          <w:rFonts w:eastAsiaTheme="majorEastAsia" w:cstheme="majorBidi"/>
          <w:bCs/>
          <w:szCs w:val="26"/>
          <w:lang w:val="ru-RU"/>
        </w:rPr>
        <w:t>05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”</w:t>
      </w:r>
      <w:r w:rsidRPr="00BA4DCB">
        <w:rPr>
          <w:rFonts w:eastAsiaTheme="majorEastAsia" w:cstheme="majorBidi"/>
          <w:bCs/>
          <w:szCs w:val="26"/>
          <w:lang w:val="ru-RU"/>
        </w:rPr>
        <w:t>38</w:t>
      </w:r>
      <w:r w:rsidRPr="00BA4DCB">
        <w:rPr>
          <w:rFonts w:eastAsiaTheme="majorEastAsia" w:cstheme="majorBidi"/>
          <w:bCs/>
          <w:szCs w:val="26"/>
          <w:vertAlign w:val="superscript"/>
          <w:lang w:val="ru-RU"/>
        </w:rPr>
        <w:t>”</w:t>
      </w:r>
      <w:r w:rsidRPr="00BA4DCB">
        <w:rPr>
          <w:rFonts w:eastAsiaTheme="majorEastAsia" w:cstheme="majorBidi"/>
          <w:bCs/>
          <w:szCs w:val="26"/>
          <w:lang w:val="ru-RU"/>
        </w:rPr>
        <w:t xml:space="preserve"> в.</w:t>
      </w:r>
      <w:r w:rsidR="003D2592">
        <w:rPr>
          <w:rFonts w:eastAsiaTheme="majorEastAsia" w:cstheme="majorBidi"/>
          <w:bCs/>
          <w:szCs w:val="26"/>
          <w:lang w:val="ru-RU"/>
        </w:rPr>
        <w:t xml:space="preserve"> </w:t>
      </w:r>
      <w:r w:rsidRPr="00BA4DCB">
        <w:rPr>
          <w:rFonts w:eastAsiaTheme="majorEastAsia" w:cstheme="majorBidi"/>
          <w:bCs/>
          <w:szCs w:val="26"/>
          <w:lang w:val="ru-RU"/>
        </w:rPr>
        <w:t>д.</w:t>
      </w:r>
      <w:r w:rsidR="003D2592">
        <w:rPr>
          <w:rFonts w:eastAsiaTheme="majorEastAsia" w:cstheme="majorBidi"/>
          <w:bCs/>
          <w:szCs w:val="26"/>
          <w:lang w:val="ru-RU"/>
        </w:rPr>
        <w:t xml:space="preserve"> </w:t>
      </w:r>
      <w:r w:rsidRPr="00BA4DCB">
        <w:rPr>
          <w:rFonts w:eastAsiaTheme="majorEastAsia" w:cstheme="majorBidi"/>
          <w:bCs/>
          <w:szCs w:val="26"/>
          <w:lang w:val="ru-RU"/>
        </w:rPr>
        <w:t>-</w:t>
      </w:r>
      <w:r w:rsidRPr="00BA4DCB">
        <w:rPr>
          <w:spacing w:val="-4"/>
          <w:kern w:val="20"/>
          <w:szCs w:val="20"/>
          <w:lang w:val="ru-RU"/>
        </w:rPr>
        <w:t xml:space="preserve"> </w:t>
      </w:r>
      <w:r w:rsidR="0026017F" w:rsidRPr="00BA4DCB">
        <w:rPr>
          <w:spacing w:val="-4"/>
          <w:kern w:val="20"/>
          <w:szCs w:val="20"/>
          <w:lang w:val="ru-RU"/>
        </w:rPr>
        <w:t>(</w:t>
      </w:r>
      <w:r w:rsidRPr="00BA4DCB">
        <w:rPr>
          <w:spacing w:val="-4"/>
          <w:kern w:val="20"/>
          <w:szCs w:val="20"/>
          <w:lang w:val="ru-RU"/>
        </w:rPr>
        <w:t>IV</w:t>
      </w:r>
      <w:r w:rsidRPr="00BA4DCB">
        <w:rPr>
          <w:rFonts w:eastAsiaTheme="majorEastAsia" w:cstheme="majorBidi"/>
          <w:bCs/>
          <w:szCs w:val="26"/>
          <w:lang w:val="ru-RU"/>
        </w:rPr>
        <w:t xml:space="preserve"> световой пояс</w:t>
      </w:r>
      <w:r w:rsidR="0026017F" w:rsidRPr="00BA4DCB">
        <w:rPr>
          <w:rFonts w:eastAsiaTheme="majorEastAsia" w:cstheme="majorBidi"/>
          <w:bCs/>
          <w:szCs w:val="26"/>
          <w:lang w:val="ru-RU"/>
        </w:rPr>
        <w:t>)</w:t>
      </w:r>
      <w:r w:rsidRPr="00BA4DCB">
        <w:rPr>
          <w:rFonts w:eastAsiaTheme="majorEastAsia" w:cstheme="majorBidi"/>
          <w:bCs/>
          <w:szCs w:val="26"/>
          <w:lang w:val="ru-RU"/>
        </w:rPr>
        <w:t>.</w:t>
      </w:r>
    </w:p>
    <w:p w:rsidR="003128C5" w:rsidRPr="00BA4DCB" w:rsidRDefault="001C4BB7" w:rsidP="00E50D8A">
      <w:pPr>
        <w:pStyle w:val="2"/>
        <w:ind w:firstLine="709"/>
      </w:pPr>
      <w:bookmarkStart w:id="3" w:name="_Toc474411857"/>
      <w:r w:rsidRPr="00BA4DCB">
        <w:t xml:space="preserve">1.3 Определение </w:t>
      </w:r>
      <w:r w:rsidR="0026017F" w:rsidRPr="00BA4DCB">
        <w:t>необходимой</w:t>
      </w:r>
      <w:r w:rsidRPr="00BA4DCB">
        <w:t xml:space="preserve"> площади окон</w:t>
      </w:r>
      <w:bookmarkEnd w:id="3"/>
    </w:p>
    <w:p w:rsidR="003128C5" w:rsidRPr="00BA4DCB" w:rsidRDefault="001C4BB7" w:rsidP="0026017F">
      <w:pPr>
        <w:pStyle w:val="afffffc"/>
        <w:ind w:firstLine="709"/>
        <w:rPr>
          <w:szCs w:val="20"/>
          <w:lang w:val="ru-RU"/>
        </w:rPr>
      </w:pPr>
      <w:r w:rsidRPr="00BA4DCB">
        <w:rPr>
          <w:szCs w:val="20"/>
          <w:lang w:val="ru-RU"/>
        </w:rPr>
        <w:t>Н</w:t>
      </w:r>
      <w:r w:rsidR="0026017F" w:rsidRPr="00BA4DCB">
        <w:rPr>
          <w:szCs w:val="20"/>
          <w:lang w:val="ru-RU"/>
        </w:rPr>
        <w:t>еобходимая</w:t>
      </w:r>
      <w:r w:rsidRPr="00BA4DCB">
        <w:rPr>
          <w:szCs w:val="20"/>
          <w:lang w:val="ru-RU"/>
        </w:rPr>
        <w:t xml:space="preserve"> для заданных производственных условий площадь окон определяется </w:t>
      </w:r>
      <w:r w:rsidR="0026017F" w:rsidRPr="00BA4DCB">
        <w:rPr>
          <w:szCs w:val="20"/>
          <w:lang w:val="ru-RU"/>
        </w:rPr>
        <w:t>по формулам</w:t>
      </w:r>
      <w:r w:rsidRPr="00BA4DCB">
        <w:rPr>
          <w:szCs w:val="20"/>
          <w:lang w:val="ru-RU"/>
        </w:rPr>
        <w:t>:</w:t>
      </w:r>
    </w:p>
    <w:p w:rsidR="003128C5" w:rsidRPr="00BA4DCB" w:rsidRDefault="00F3387F" w:rsidP="00F3387F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sym w:font="Symbol" w:char="F02D"/>
      </w:r>
      <w:r w:rsidR="001C4BB7" w:rsidRPr="00BA4DCB">
        <w:rPr>
          <w:szCs w:val="20"/>
          <w:lang w:val="ru-RU"/>
        </w:rPr>
        <w:t xml:space="preserve"> при боковом освещении помещений</w:t>
      </w:r>
    </w:p>
    <w:p w:rsidR="003128C5" w:rsidRPr="00BA4DCB" w:rsidRDefault="00F7232F" w:rsidP="00F7232F">
      <w:pPr>
        <w:pStyle w:val="ac"/>
        <w:rPr>
          <w:szCs w:val="20"/>
          <w:lang w:val="ru-RU"/>
        </w:rPr>
      </w:pPr>
      <w:r w:rsidRPr="00BA4DCB">
        <w:rPr>
          <w:rStyle w:val="ae"/>
          <w:position w:val="-36"/>
          <w:lang w:val="ru-RU"/>
        </w:rPr>
        <w:tab/>
      </w:r>
      <w:r w:rsidR="00915C16" w:rsidRPr="00BA4DCB">
        <w:rPr>
          <w:rStyle w:val="ae"/>
          <w:lang w:val="ru-RU"/>
        </w:rPr>
        <w:object w:dxaOrig="3960" w:dyaOrig="840">
          <v:shape id="_x0000_i1030" type="#_x0000_t75" style="width:198pt;height:42.25pt" o:ole="">
            <v:imagedata r:id="rId23" o:title=""/>
          </v:shape>
          <o:OLEObject Type="Embed" ProgID="Equation.DSMT4" ShapeID="_x0000_i1030" DrawAspect="Content" ObjectID="_1549196539" r:id="rId24"/>
        </w:object>
      </w:r>
      <w:r w:rsidR="001C4BB7" w:rsidRPr="00BA4DCB">
        <w:rPr>
          <w:rStyle w:val="ae"/>
          <w:lang w:val="ru-RU"/>
        </w:rPr>
        <w:tab/>
        <w:t>(1.3)</w:t>
      </w:r>
    </w:p>
    <w:p w:rsidR="00F3387F" w:rsidRPr="00BA4DCB" w:rsidRDefault="00F3387F" w:rsidP="00F3387F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sym w:font="Symbol" w:char="F02D"/>
      </w:r>
      <w:r w:rsidR="001C4BB7" w:rsidRPr="00BA4DCB">
        <w:rPr>
          <w:szCs w:val="20"/>
          <w:lang w:val="ru-RU"/>
        </w:rPr>
        <w:t xml:space="preserve"> при верхнем освещении помещений</w:t>
      </w:r>
    </w:p>
    <w:p w:rsidR="00F3387F" w:rsidRPr="003D2592" w:rsidRDefault="003D2592" w:rsidP="003D2592">
      <w:pPr>
        <w:pStyle w:val="ac"/>
      </w:pPr>
      <w:r>
        <w:rPr>
          <w:rStyle w:val="ae"/>
          <w:lang w:val="ru-RU"/>
        </w:rPr>
        <w:tab/>
      </w:r>
      <w:r w:rsidR="00915C16" w:rsidRPr="003D2592">
        <w:rPr>
          <w:rStyle w:val="ae"/>
        </w:rPr>
        <w:object w:dxaOrig="3519" w:dyaOrig="840">
          <v:shape id="_x0000_i1031" type="#_x0000_t75" style="width:176.1pt;height:42.25pt" o:ole="">
            <v:imagedata r:id="rId25" o:title=""/>
          </v:shape>
          <o:OLEObject Type="Embed" ProgID="Equation.DSMT4" ShapeID="_x0000_i1031" DrawAspect="Content" ObjectID="_1549196540" r:id="rId26"/>
        </w:object>
      </w:r>
      <w:r>
        <w:rPr>
          <w:lang w:val="ru-RU"/>
        </w:rPr>
        <w:tab/>
      </w:r>
      <w:r w:rsidR="00D462B8" w:rsidRPr="003D2592">
        <w:t>(1.4)</w:t>
      </w:r>
    </w:p>
    <w:p w:rsidR="00F3387F" w:rsidRPr="00BA4DCB" w:rsidRDefault="001C4BB7" w:rsidP="00F3387F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Pr="00BA4DCB">
        <w:rPr>
          <w:i/>
          <w:lang w:val="ru-RU"/>
        </w:rPr>
        <w:t>S</w:t>
      </w:r>
      <w:r w:rsidRPr="00BA4DCB">
        <w:rPr>
          <w:i/>
          <w:vertAlign w:val="subscript"/>
          <w:lang w:val="ru-RU"/>
        </w:rPr>
        <w:t>0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- площадь световых про</w:t>
      </w:r>
      <w:r w:rsidR="00D462B8" w:rsidRPr="00BA4DCB">
        <w:rPr>
          <w:lang w:val="ru-RU"/>
        </w:rPr>
        <w:t>емов</w:t>
      </w:r>
      <w:r w:rsidRPr="00BA4DCB">
        <w:rPr>
          <w:lang w:val="ru-RU"/>
        </w:rPr>
        <w:t xml:space="preserve"> (в </w:t>
      </w:r>
      <w:r w:rsidR="00D462B8" w:rsidRPr="00BA4DCB">
        <w:rPr>
          <w:lang w:val="ru-RU"/>
        </w:rPr>
        <w:t>свету</w:t>
      </w:r>
      <w:r w:rsidRPr="00BA4DCB">
        <w:rPr>
          <w:lang w:val="ru-RU"/>
        </w:rPr>
        <w:t xml:space="preserve">) при боковом освещении, </w:t>
      </w:r>
      <w:r w:rsidRPr="00BA4DCB">
        <w:rPr>
          <w:lang w:val="ru-RU"/>
        </w:rPr>
        <w:lastRenderedPageBreak/>
        <w:t>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>;</w:t>
      </w:r>
    </w:p>
    <w:p w:rsidR="00F3387F" w:rsidRPr="00BA4DCB" w:rsidRDefault="001C4BB7" w:rsidP="00F3387F">
      <w:pPr>
        <w:pStyle w:val="afffffc"/>
        <w:rPr>
          <w:lang w:val="ru-RU"/>
        </w:rPr>
      </w:pPr>
      <w:r w:rsidRPr="00BA4DCB">
        <w:rPr>
          <w:i/>
          <w:lang w:val="ru-RU"/>
        </w:rPr>
        <w:t>S</w:t>
      </w:r>
      <w:r w:rsidR="00D31C2A" w:rsidRPr="00BA4DCB">
        <w:rPr>
          <w:i/>
          <w:vertAlign w:val="subscript"/>
          <w:lang w:val="ru-RU"/>
        </w:rPr>
        <w:t>Ф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 xml:space="preserve">- площадь световых фонарей (в </w:t>
      </w:r>
      <w:r w:rsidR="00D462B8" w:rsidRPr="00BA4DCB">
        <w:rPr>
          <w:lang w:val="ru-RU"/>
        </w:rPr>
        <w:t>свету</w:t>
      </w:r>
      <w:r w:rsidRPr="00BA4DCB">
        <w:rPr>
          <w:lang w:val="ru-RU"/>
        </w:rPr>
        <w:t>) при верхнем освещении, 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>;</w:t>
      </w:r>
    </w:p>
    <w:p w:rsidR="003128C5" w:rsidRPr="00BA4DCB" w:rsidRDefault="001C4BB7" w:rsidP="00F3387F">
      <w:pPr>
        <w:pStyle w:val="afffffc"/>
        <w:rPr>
          <w:lang w:val="ru-RU"/>
        </w:rPr>
      </w:pPr>
      <w:r w:rsidRPr="00BA4DCB">
        <w:rPr>
          <w:lang w:val="ru-RU"/>
        </w:rPr>
        <w:t>SП - площадь пола помещения, 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>;</w:t>
      </w:r>
    </w:p>
    <w:p w:rsidR="003128C5" w:rsidRPr="00BA4DCB" w:rsidRDefault="001C4BB7" w:rsidP="00B577D4">
      <w:pPr>
        <w:pStyle w:val="afffffc"/>
        <w:rPr>
          <w:lang w:val="ru-RU"/>
        </w:rPr>
      </w:pPr>
      <w:r w:rsidRPr="00BA4DCB">
        <w:rPr>
          <w:lang w:val="ru-RU"/>
        </w:rPr>
        <w:t>К</w:t>
      </w:r>
      <w:r w:rsidR="00D462B8" w:rsidRPr="00BA4DCB">
        <w:rPr>
          <w:vertAlign w:val="subscript"/>
          <w:lang w:val="ru-RU"/>
        </w:rPr>
        <w:t>ЕОН</w:t>
      </w:r>
      <w:r w:rsidR="00D462B8" w:rsidRPr="00BA4DCB">
        <w:rPr>
          <w:lang w:val="ru-RU"/>
        </w:rPr>
        <w:t xml:space="preserve"> </w:t>
      </w:r>
      <w:r w:rsidRPr="00BA4DCB">
        <w:rPr>
          <w:lang w:val="ru-RU"/>
        </w:rPr>
        <w:t>- нормируемое значение коэффициента естественной освещенн</w:t>
      </w:r>
      <w:r w:rsidRPr="00BA4DCB">
        <w:rPr>
          <w:lang w:val="ru-RU"/>
        </w:rPr>
        <w:t>о</w:t>
      </w:r>
      <w:r w:rsidRPr="00BA4DCB">
        <w:rPr>
          <w:lang w:val="ru-RU"/>
        </w:rPr>
        <w:t>сти;</w:t>
      </w:r>
    </w:p>
    <w:p w:rsidR="003128C5" w:rsidRPr="00BA4DCB" w:rsidRDefault="000608AD" w:rsidP="00F3387F">
      <w:pPr>
        <w:pStyle w:val="afffffc"/>
        <w:rPr>
          <w:lang w:val="ru-RU"/>
        </w:rPr>
      </w:pPr>
      <w:r w:rsidRPr="00BA4DCB">
        <w:rPr>
          <w:i/>
          <w:position w:val="-12"/>
          <w:lang w:val="ru-RU"/>
        </w:rPr>
        <w:object w:dxaOrig="320" w:dyaOrig="380">
          <v:shape id="_x0000_i1032" type="#_x0000_t75" style="width:15.65pt;height:19.55pt" o:ole="">
            <v:imagedata r:id="rId27" o:title=""/>
          </v:shape>
          <o:OLEObject Type="Embed" ProgID="Equation.DSMT4" ShapeID="_x0000_i1032" DrawAspect="Content" ObjectID="_1549196541" r:id="rId28"/>
        </w:object>
      </w:r>
      <w:r w:rsidR="001C4BB7" w:rsidRPr="00BA4DCB">
        <w:rPr>
          <w:lang w:val="ru-RU"/>
        </w:rPr>
        <w:t>- коэффициент запаса, который учитывает снижение К</w:t>
      </w:r>
      <w:r w:rsidR="00D462B8" w:rsidRPr="00BA4DCB">
        <w:rPr>
          <w:vertAlign w:val="subscript"/>
          <w:lang w:val="ru-RU"/>
        </w:rPr>
        <w:t>ЕОН</w:t>
      </w:r>
      <w:r w:rsidR="001C4BB7" w:rsidRPr="00BA4DCB">
        <w:rPr>
          <w:lang w:val="ru-RU"/>
        </w:rPr>
        <w:t xml:space="preserve"> в освеще</w:t>
      </w:r>
      <w:r w:rsidR="001C4BB7" w:rsidRPr="00BA4DCB">
        <w:rPr>
          <w:lang w:val="ru-RU"/>
        </w:rPr>
        <w:t>н</w:t>
      </w:r>
      <w:r w:rsidR="001C4BB7" w:rsidRPr="00BA4DCB">
        <w:rPr>
          <w:lang w:val="ru-RU"/>
        </w:rPr>
        <w:t>ности в процессе эксплуатации, в результате загрязнения пылью, копотью и другими аэрозолями</w:t>
      </w:r>
      <w:r w:rsidR="00D462B8" w:rsidRPr="00BA4DCB">
        <w:rPr>
          <w:lang w:val="ru-RU"/>
        </w:rPr>
        <w:t>,</w:t>
      </w:r>
      <w:r w:rsidR="001C4BB7" w:rsidRPr="00BA4DCB">
        <w:rPr>
          <w:lang w:val="ru-RU"/>
        </w:rPr>
        <w:t xml:space="preserve"> и старени</w:t>
      </w:r>
      <w:r w:rsidR="00D462B8" w:rsidRPr="00BA4DCB">
        <w:rPr>
          <w:lang w:val="ru-RU"/>
        </w:rPr>
        <w:t>я</w:t>
      </w:r>
      <w:r w:rsidR="001C4BB7" w:rsidRPr="00BA4DCB">
        <w:rPr>
          <w:lang w:val="ru-RU"/>
        </w:rPr>
        <w:t xml:space="preserve"> </w:t>
      </w:r>
      <w:proofErr w:type="spellStart"/>
      <w:r w:rsidR="001C4BB7" w:rsidRPr="00BA4DCB">
        <w:rPr>
          <w:lang w:val="ru-RU"/>
        </w:rPr>
        <w:t>светопрозрачных</w:t>
      </w:r>
      <w:proofErr w:type="spellEnd"/>
      <w:r w:rsidR="001C4BB7" w:rsidRPr="00BA4DCB">
        <w:rPr>
          <w:lang w:val="ru-RU"/>
        </w:rPr>
        <w:t xml:space="preserve"> заполнений в </w:t>
      </w:r>
      <w:r w:rsidR="007522FF" w:rsidRPr="00BA4DCB">
        <w:rPr>
          <w:lang w:val="ru-RU"/>
        </w:rPr>
        <w:t>световых</w:t>
      </w:r>
      <w:r w:rsidR="001C4BB7" w:rsidRPr="00BA4DCB">
        <w:rPr>
          <w:lang w:val="ru-RU"/>
        </w:rPr>
        <w:t xml:space="preserve"> про</w:t>
      </w:r>
      <w:r w:rsidR="007522FF" w:rsidRPr="00BA4DCB">
        <w:rPr>
          <w:lang w:val="ru-RU"/>
        </w:rPr>
        <w:t>емах</w:t>
      </w:r>
      <w:r w:rsidR="001C4BB7" w:rsidRPr="00BA4DCB">
        <w:rPr>
          <w:lang w:val="ru-RU"/>
        </w:rPr>
        <w:t xml:space="preserve">, а также снижение </w:t>
      </w:r>
      <w:r w:rsidR="007522FF" w:rsidRPr="00BA4DCB">
        <w:rPr>
          <w:lang w:val="ru-RU"/>
        </w:rPr>
        <w:t>отражающих</w:t>
      </w:r>
      <w:r w:rsidR="001C4BB7" w:rsidRPr="00BA4DCB">
        <w:rPr>
          <w:lang w:val="ru-RU"/>
        </w:rPr>
        <w:t xml:space="preserve"> с</w:t>
      </w:r>
      <w:r w:rsidR="003D2592">
        <w:rPr>
          <w:lang w:val="ru-RU"/>
        </w:rPr>
        <w:t xml:space="preserve">войств поверхностей помещения   </w:t>
      </w:r>
      <w:r w:rsidR="001C4BB7" w:rsidRPr="00BA4DCB">
        <w:rPr>
          <w:lang w:val="ru-RU"/>
        </w:rPr>
        <w:t>(</w:t>
      </w:r>
      <w:r w:rsidR="007522FF" w:rsidRPr="00BA4DCB">
        <w:rPr>
          <w:i/>
          <w:position w:val="-12"/>
          <w:lang w:val="ru-RU"/>
        </w:rPr>
        <w:object w:dxaOrig="320" w:dyaOrig="380">
          <v:shape id="_x0000_i1033" type="#_x0000_t75" style="width:15.65pt;height:19.55pt" o:ole="">
            <v:imagedata r:id="rId27" o:title=""/>
          </v:shape>
          <o:OLEObject Type="Embed" ProgID="Equation.DSMT4" ShapeID="_x0000_i1033" DrawAspect="Content" ObjectID="_1549196542" r:id="rId29"/>
        </w:object>
      </w:r>
      <w:r w:rsidR="001C4BB7" w:rsidRPr="00BA4DCB">
        <w:rPr>
          <w:lang w:val="ru-RU"/>
        </w:rPr>
        <w:t xml:space="preserve"> = 1,3</w:t>
      </w:r>
      <w:r w:rsidR="007522FF" w:rsidRPr="00BA4DCB">
        <w:rPr>
          <w:lang w:val="ru-RU"/>
        </w:rPr>
        <w:t>…</w:t>
      </w:r>
      <w:r w:rsidR="001C4BB7" w:rsidRPr="00BA4DCB">
        <w:rPr>
          <w:lang w:val="ru-RU"/>
        </w:rPr>
        <w:t>2,0);</w:t>
      </w:r>
    </w:p>
    <w:p w:rsidR="003128C5" w:rsidRPr="00BA4DCB" w:rsidRDefault="002F4A19" w:rsidP="003128C5">
      <w:pPr>
        <w:pStyle w:val="afffffc"/>
        <w:rPr>
          <w:lang w:val="ru-RU"/>
        </w:rPr>
      </w:pPr>
      <w:r w:rsidRPr="00BA4DCB">
        <w:rPr>
          <w:position w:val="-14"/>
          <w:lang w:val="ru-RU"/>
        </w:rPr>
        <w:object w:dxaOrig="360" w:dyaOrig="420">
          <v:shape id="_x0000_i1034" type="#_x0000_t75" style="width:17.2pt;height:21.9pt" o:ole="">
            <v:imagedata r:id="rId30" o:title=""/>
          </v:shape>
          <o:OLEObject Type="Embed" ProgID="Equation.DSMT4" ShapeID="_x0000_i1034" DrawAspect="Content" ObjectID="_1549196543" r:id="rId31"/>
        </w:object>
      </w:r>
      <w:r w:rsidR="00944827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- световая характеристика окон (</w:t>
      </w:r>
      <w:r w:rsidR="007522FF" w:rsidRPr="00BA4DCB">
        <w:rPr>
          <w:position w:val="-14"/>
          <w:lang w:val="ru-RU"/>
        </w:rPr>
        <w:object w:dxaOrig="360" w:dyaOrig="420">
          <v:shape id="_x0000_i1035" type="#_x0000_t75" style="width:17.2pt;height:21.9pt" o:ole="">
            <v:imagedata r:id="rId30" o:title=""/>
          </v:shape>
          <o:OLEObject Type="Embed" ProgID="Equation.DSMT4" ShapeID="_x0000_i1035" DrawAspect="Content" ObjectID="_1549196544" r:id="rId32"/>
        </w:object>
      </w:r>
      <w:r w:rsidR="00E444A1">
        <w:rPr>
          <w:lang w:val="ru-RU"/>
        </w:rPr>
        <w:t>= 6,5÷</w:t>
      </w:r>
      <w:r w:rsidR="001C4BB7" w:rsidRPr="00BA4DCB">
        <w:rPr>
          <w:lang w:val="ru-RU"/>
        </w:rPr>
        <w:t>66);</w:t>
      </w:r>
    </w:p>
    <w:p w:rsidR="003128C5" w:rsidRPr="00BA4DCB" w:rsidRDefault="008C7DAE" w:rsidP="003128C5">
      <w:pPr>
        <w:pStyle w:val="afffffc"/>
        <w:rPr>
          <w:lang w:val="ru-RU"/>
        </w:rPr>
      </w:pPr>
      <w:r w:rsidRPr="00BA4DCB">
        <w:rPr>
          <w:i/>
          <w:position w:val="-18"/>
          <w:lang w:val="ru-RU"/>
        </w:rPr>
        <w:object w:dxaOrig="460" w:dyaOrig="440">
          <v:shape id="_x0000_i1036" type="#_x0000_t75" style="width:22.7pt;height:21.9pt" o:ole="">
            <v:imagedata r:id="rId33" o:title=""/>
          </v:shape>
          <o:OLEObject Type="Embed" ProgID="Equation.DSMT4" ShapeID="_x0000_i1036" DrawAspect="Content" ObjectID="_1549196545" r:id="rId34"/>
        </w:object>
      </w:r>
      <w:r w:rsidR="00944827" w:rsidRPr="00BA4DCB">
        <w:rPr>
          <w:lang w:val="ru-RU"/>
        </w:rPr>
        <w:t xml:space="preserve"> </w:t>
      </w:r>
      <w:r w:rsidR="001C4BB7" w:rsidRPr="00BA4DCB">
        <w:rPr>
          <w:lang w:val="ru-RU"/>
        </w:rPr>
        <w:t>- коэффициент, который учитывает затенение окон зданиями, кот</w:t>
      </w:r>
      <w:r w:rsidR="001C4BB7" w:rsidRPr="00BA4DCB">
        <w:rPr>
          <w:lang w:val="ru-RU"/>
        </w:rPr>
        <w:t>о</w:t>
      </w:r>
      <w:r w:rsidR="001C4BB7" w:rsidRPr="00BA4DCB">
        <w:rPr>
          <w:lang w:val="ru-RU"/>
        </w:rPr>
        <w:t>рые стоят напротив (</w:t>
      </w:r>
      <w:r w:rsidR="007522FF" w:rsidRPr="00BA4DCB">
        <w:rPr>
          <w:i/>
          <w:position w:val="-18"/>
          <w:lang w:val="ru-RU"/>
        </w:rPr>
        <w:object w:dxaOrig="460" w:dyaOrig="440">
          <v:shape id="_x0000_i1037" type="#_x0000_t75" style="width:22.7pt;height:21.9pt" o:ole="">
            <v:imagedata r:id="rId33" o:title=""/>
          </v:shape>
          <o:OLEObject Type="Embed" ProgID="Equation.DSMT4" ShapeID="_x0000_i1037" DrawAspect="Content" ObjectID="_1549196546" r:id="rId35"/>
        </w:object>
      </w:r>
      <w:r w:rsidR="001C4BB7" w:rsidRPr="00BA4DCB">
        <w:rPr>
          <w:lang w:val="ru-RU"/>
        </w:rPr>
        <w:t xml:space="preserve"> = 1,0.1,7);</w:t>
      </w:r>
    </w:p>
    <w:p w:rsidR="003479EB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14"/>
          <w:lang w:val="ru-RU"/>
        </w:rPr>
        <w:object w:dxaOrig="320" w:dyaOrig="420">
          <v:shape id="_x0000_i1038" type="#_x0000_t75" style="width:15.65pt;height:21.9pt" o:ole="">
            <v:imagedata r:id="rId36" o:title=""/>
          </v:shape>
          <o:OLEObject Type="Embed" ProgID="Equation.DSMT4" ShapeID="_x0000_i1038" DrawAspect="Content" ObjectID="_1549196547" r:id="rId37"/>
        </w:object>
      </w:r>
      <w:r w:rsidR="001C4BB7" w:rsidRPr="00BA4DCB">
        <w:rPr>
          <w:lang w:val="ru-RU"/>
        </w:rPr>
        <w:t xml:space="preserve"> - общий коэффициент светопро</w:t>
      </w:r>
      <w:r w:rsidR="007522FF" w:rsidRPr="00BA4DCB">
        <w:rPr>
          <w:lang w:val="ru-RU"/>
        </w:rPr>
        <w:t>пускания</w:t>
      </w:r>
      <w:r w:rsidR="001C4BB7" w:rsidRPr="00BA4DCB">
        <w:rPr>
          <w:lang w:val="ru-RU"/>
        </w:rPr>
        <w:t>, котор</w:t>
      </w:r>
      <w:r w:rsidR="007522FF" w:rsidRPr="00BA4DCB">
        <w:rPr>
          <w:lang w:val="ru-RU"/>
        </w:rPr>
        <w:t>ый</w:t>
      </w:r>
      <w:r w:rsidR="001C4BB7" w:rsidRPr="00BA4DCB">
        <w:rPr>
          <w:lang w:val="ru-RU"/>
        </w:rPr>
        <w:t xml:space="preserve"> определяется </w:t>
      </w:r>
      <w:r w:rsidR="007522FF" w:rsidRPr="00BA4DCB">
        <w:rPr>
          <w:lang w:val="ru-RU"/>
        </w:rPr>
        <w:t>по</w:t>
      </w:r>
      <w:r w:rsidR="001C4BB7" w:rsidRPr="00BA4DCB">
        <w:rPr>
          <w:lang w:val="ru-RU"/>
        </w:rPr>
        <w:t xml:space="preserve"> формул</w:t>
      </w:r>
      <w:r w:rsidR="007522FF" w:rsidRPr="00BA4DCB">
        <w:rPr>
          <w:lang w:val="ru-RU"/>
        </w:rPr>
        <w:t>е</w:t>
      </w:r>
    </w:p>
    <w:p w:rsidR="003479EB" w:rsidRPr="00BA4DCB" w:rsidRDefault="00F7232F" w:rsidP="00F7232F">
      <w:pPr>
        <w:pStyle w:val="ac"/>
        <w:rPr>
          <w:position w:val="6"/>
          <w:lang w:val="ru-RU"/>
        </w:rPr>
      </w:pPr>
      <w:r w:rsidRPr="00BA4DCB">
        <w:rPr>
          <w:position w:val="-14"/>
          <w:lang w:val="ru-RU"/>
        </w:rPr>
        <w:tab/>
      </w:r>
      <w:r w:rsidR="003128C5" w:rsidRPr="00BA4DCB">
        <w:rPr>
          <w:rStyle w:val="ae"/>
          <w:lang w:val="ru-RU"/>
        </w:rPr>
        <w:object w:dxaOrig="2600" w:dyaOrig="420">
          <v:shape id="_x0000_i1039" type="#_x0000_t75" style="width:129.9pt;height:21.9pt" o:ole="">
            <v:imagedata r:id="rId38" o:title=""/>
          </v:shape>
          <o:OLEObject Type="Embed" ProgID="Equation.DSMT4" ShapeID="_x0000_i1039" DrawAspect="Content" ObjectID="_1549196548" r:id="rId39"/>
        </w:object>
      </w:r>
      <w:r w:rsidR="002C6930" w:rsidRPr="00BA4DCB">
        <w:rPr>
          <w:rStyle w:val="ae"/>
          <w:position w:val="6"/>
          <w:lang w:val="ru-RU"/>
        </w:rPr>
        <w:t>,</w:t>
      </w:r>
      <w:r w:rsidR="003479EB" w:rsidRPr="00BA4DCB">
        <w:rPr>
          <w:position w:val="6"/>
          <w:lang w:val="ru-RU"/>
        </w:rPr>
        <w:tab/>
        <w:t>(1.5)</w:t>
      </w:r>
    </w:p>
    <w:p w:rsidR="00944827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="007522FF" w:rsidRPr="00BA4DCB">
        <w:rPr>
          <w:position w:val="-12"/>
          <w:lang w:val="ru-RU"/>
        </w:rPr>
        <w:object w:dxaOrig="279" w:dyaOrig="400">
          <v:shape id="_x0000_i1040" type="#_x0000_t75" style="width:14.1pt;height:20.35pt" o:ole="">
            <v:imagedata r:id="rId40" o:title=""/>
          </v:shape>
          <o:OLEObject Type="Embed" ProgID="Equation.DSMT4" ShapeID="_x0000_i1040" DrawAspect="Content" ObjectID="_1549196549" r:id="rId41"/>
        </w:object>
      </w:r>
      <w:r w:rsidR="007522FF" w:rsidRPr="00BA4DCB">
        <w:rPr>
          <w:lang w:val="ru-RU"/>
        </w:rPr>
        <w:t xml:space="preserve"> - коэффициент светопропускания</w:t>
      </w:r>
      <w:r w:rsidRPr="00BA4DCB">
        <w:rPr>
          <w:lang w:val="ru-RU"/>
        </w:rPr>
        <w:t xml:space="preserve"> материала (табл. 1.3);</w:t>
      </w:r>
    </w:p>
    <w:p w:rsidR="00944827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320" w:dyaOrig="400">
          <v:shape id="_x0000_i1041" type="#_x0000_t75" style="width:15.65pt;height:20.35pt" o:ole="">
            <v:imagedata r:id="rId42" o:title=""/>
          </v:shape>
          <o:OLEObject Type="Embed" ProgID="Equation.DSMT4" ShapeID="_x0000_i1041" DrawAspect="Content" ObjectID="_1549196550" r:id="rId43"/>
        </w:object>
      </w:r>
      <w:r w:rsidR="001C4BB7" w:rsidRPr="00BA4DCB">
        <w:rPr>
          <w:lang w:val="ru-RU"/>
        </w:rPr>
        <w:t xml:space="preserve">- коэффициент, который учитывает потери света в </w:t>
      </w:r>
      <w:r w:rsidR="004F0F52" w:rsidRPr="00BA4DCB">
        <w:rPr>
          <w:lang w:val="ru-RU"/>
        </w:rPr>
        <w:t>переплетах</w:t>
      </w:r>
      <w:r w:rsidR="001C4BB7" w:rsidRPr="00BA4DCB">
        <w:rPr>
          <w:lang w:val="ru-RU"/>
        </w:rPr>
        <w:t xml:space="preserve"> </w:t>
      </w:r>
      <w:r w:rsidR="004F0F52" w:rsidRPr="00BA4DCB">
        <w:rPr>
          <w:lang w:val="ru-RU"/>
        </w:rPr>
        <w:t>свет</w:t>
      </w:r>
      <w:r w:rsidR="004F0F52" w:rsidRPr="00BA4DCB">
        <w:rPr>
          <w:lang w:val="ru-RU"/>
        </w:rPr>
        <w:t>о</w:t>
      </w:r>
      <w:r w:rsidR="004F0F52" w:rsidRPr="00BA4DCB">
        <w:rPr>
          <w:lang w:val="ru-RU"/>
        </w:rPr>
        <w:t>вого проема</w:t>
      </w:r>
      <w:r w:rsidR="001C4BB7" w:rsidRPr="00BA4DCB">
        <w:rPr>
          <w:lang w:val="ru-RU"/>
        </w:rPr>
        <w:t xml:space="preserve"> (табл. 1.3);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14"/>
          <w:lang w:val="ru-RU"/>
        </w:rPr>
        <w:object w:dxaOrig="300" w:dyaOrig="420">
          <v:shape id="_x0000_i1042" type="#_x0000_t75" style="width:14.85pt;height:21.9pt" o:ole="">
            <v:imagedata r:id="rId44" o:title=""/>
          </v:shape>
          <o:OLEObject Type="Embed" ProgID="Equation.DSMT4" ShapeID="_x0000_i1042" DrawAspect="Content" ObjectID="_1549196551" r:id="rId45"/>
        </w:object>
      </w:r>
      <w:r w:rsidR="001C4BB7" w:rsidRPr="00BA4DCB">
        <w:rPr>
          <w:lang w:val="ru-RU"/>
        </w:rPr>
        <w:t>- коэффициент, который учитывает потери света в несущих конс</w:t>
      </w:r>
      <w:r w:rsidR="001C4BB7" w:rsidRPr="00BA4DCB">
        <w:rPr>
          <w:lang w:val="ru-RU"/>
        </w:rPr>
        <w:t>т</w:t>
      </w:r>
      <w:r w:rsidR="001C4BB7" w:rsidRPr="00BA4DCB">
        <w:rPr>
          <w:lang w:val="ru-RU"/>
        </w:rPr>
        <w:t xml:space="preserve">рукциях (при боковом </w:t>
      </w:r>
      <w:r w:rsidR="004F0F52" w:rsidRPr="00BA4DCB">
        <w:rPr>
          <w:lang w:val="ru-RU"/>
        </w:rPr>
        <w:t>освещении</w:t>
      </w:r>
      <w:r w:rsidR="001C4BB7" w:rsidRPr="00BA4DCB">
        <w:rPr>
          <w:lang w:val="ru-RU"/>
        </w:rPr>
        <w:t xml:space="preserve"> </w:t>
      </w:r>
      <w:r w:rsidR="004F0F52" w:rsidRPr="00BA4DCB">
        <w:rPr>
          <w:position w:val="-14"/>
          <w:lang w:val="ru-RU"/>
        </w:rPr>
        <w:object w:dxaOrig="300" w:dyaOrig="420">
          <v:shape id="_x0000_i1043" type="#_x0000_t75" style="width:14.85pt;height:21.9pt" o:ole="">
            <v:imagedata r:id="rId44" o:title=""/>
          </v:shape>
          <o:OLEObject Type="Embed" ProgID="Equation.DSMT4" ShapeID="_x0000_i1043" DrawAspect="Content" ObjectID="_1549196552" r:id="rId46"/>
        </w:object>
      </w:r>
      <w:r w:rsidR="004F0F52" w:rsidRPr="00BA4DCB">
        <w:rPr>
          <w:lang w:val="ru-RU"/>
        </w:rPr>
        <w:t>=1</w:t>
      </w:r>
      <w:r w:rsidR="001C4BB7" w:rsidRPr="00BA4DCB">
        <w:rPr>
          <w:lang w:val="ru-RU"/>
        </w:rPr>
        <w:t xml:space="preserve">; при верхнем </w:t>
      </w:r>
      <w:r w:rsidR="004F0F52" w:rsidRPr="00BA4DCB">
        <w:rPr>
          <w:lang w:val="ru-RU"/>
        </w:rPr>
        <w:t xml:space="preserve">освещении </w:t>
      </w:r>
      <w:r w:rsidR="004F0F52" w:rsidRPr="00BA4DCB">
        <w:rPr>
          <w:position w:val="-14"/>
          <w:lang w:val="ru-RU"/>
        </w:rPr>
        <w:object w:dxaOrig="300" w:dyaOrig="420">
          <v:shape id="_x0000_i1044" type="#_x0000_t75" style="width:14.85pt;height:21.9pt" o:ole="">
            <v:imagedata r:id="rId44" o:title=""/>
          </v:shape>
          <o:OLEObject Type="Embed" ProgID="Equation.DSMT4" ShapeID="_x0000_i1044" DrawAspect="Content" ObjectID="_1549196553" r:id="rId47"/>
        </w:object>
      </w:r>
      <w:r w:rsidR="001C4BB7" w:rsidRPr="00BA4DCB">
        <w:rPr>
          <w:lang w:val="ru-RU"/>
        </w:rPr>
        <w:t xml:space="preserve"> = 0,8</w:t>
      </w:r>
      <w:r w:rsidR="004F0F52" w:rsidRPr="00BA4DCB">
        <w:rPr>
          <w:lang w:val="ru-RU"/>
        </w:rPr>
        <w:t>…</w:t>
      </w:r>
      <w:r w:rsidR="001C4BB7" w:rsidRPr="00BA4DCB">
        <w:rPr>
          <w:lang w:val="ru-RU"/>
        </w:rPr>
        <w:t>0,9);</w:t>
      </w:r>
    </w:p>
    <w:p w:rsidR="006F572A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320" w:dyaOrig="400">
          <v:shape id="_x0000_i1045" type="#_x0000_t75" style="width:15.65pt;height:20.35pt" o:ole="">
            <v:imagedata r:id="rId48" o:title=""/>
          </v:shape>
          <o:OLEObject Type="Embed" ProgID="Equation.DSMT4" ShapeID="_x0000_i1045" DrawAspect="Content" ObjectID="_1549196554" r:id="rId49"/>
        </w:object>
      </w:r>
      <w:r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- коэффициент, который учитывает потери света в солнцезащитных устройствах (</w:t>
      </w:r>
      <w:r w:rsidR="00D4191B" w:rsidRPr="00BA4DCB">
        <w:rPr>
          <w:position w:val="-12"/>
          <w:lang w:val="ru-RU"/>
        </w:rPr>
        <w:object w:dxaOrig="320" w:dyaOrig="400">
          <v:shape id="_x0000_i1046" type="#_x0000_t75" style="width:15.65pt;height:20.35pt" o:ole="">
            <v:imagedata r:id="rId48" o:title=""/>
          </v:shape>
          <o:OLEObject Type="Embed" ProgID="Equation.DSMT4" ShapeID="_x0000_i1046" DrawAspect="Content" ObjectID="_1549196555" r:id="rId50"/>
        </w:object>
      </w:r>
      <w:r w:rsidR="001C4BB7" w:rsidRPr="00BA4DCB">
        <w:rPr>
          <w:lang w:val="ru-RU"/>
        </w:rPr>
        <w:t>= 0,6</w:t>
      </w:r>
      <w:r w:rsidR="00D4191B" w:rsidRPr="00BA4DCB">
        <w:rPr>
          <w:lang w:val="ru-RU"/>
        </w:rPr>
        <w:t>…</w:t>
      </w:r>
      <w:r w:rsidR="001C4BB7" w:rsidRPr="00BA4DCB">
        <w:rPr>
          <w:lang w:val="ru-RU"/>
        </w:rPr>
        <w:t>1,0);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14"/>
          <w:lang w:val="ru-RU"/>
        </w:rPr>
        <w:object w:dxaOrig="300" w:dyaOrig="420">
          <v:shape id="_x0000_i1047" type="#_x0000_t75" style="width:14.85pt;height:21.9pt" o:ole="">
            <v:imagedata r:id="rId51" o:title=""/>
          </v:shape>
          <o:OLEObject Type="Embed" ProgID="Equation.DSMT4" ShapeID="_x0000_i1047" DrawAspect="Content" ObjectID="_1549196556" r:id="rId52"/>
        </w:object>
      </w:r>
      <w:r w:rsidRPr="00BA4DCB">
        <w:rPr>
          <w:lang w:val="ru-RU"/>
        </w:rPr>
        <w:t xml:space="preserve"> </w:t>
      </w:r>
      <w:r w:rsidR="001C4BB7" w:rsidRPr="00BA4DCB">
        <w:rPr>
          <w:lang w:val="ru-RU"/>
        </w:rPr>
        <w:t>- коэффициент, который учитывает потери света в защитной сетке, которая установлена под фонарями (</w:t>
      </w:r>
      <w:r w:rsidR="00D4191B" w:rsidRPr="00BA4DCB">
        <w:rPr>
          <w:position w:val="-14"/>
          <w:lang w:val="ru-RU"/>
        </w:rPr>
        <w:object w:dxaOrig="300" w:dyaOrig="420">
          <v:shape id="_x0000_i1048" type="#_x0000_t75" style="width:14.85pt;height:21.9pt" o:ole="">
            <v:imagedata r:id="rId51" o:title=""/>
          </v:shape>
          <o:OLEObject Type="Embed" ProgID="Equation.DSMT4" ShapeID="_x0000_i1048" DrawAspect="Content" ObjectID="_1549196557" r:id="rId53"/>
        </w:object>
      </w:r>
      <w:r w:rsidR="00D4191B" w:rsidRPr="00BA4DCB">
        <w:rPr>
          <w:lang w:val="ru-RU"/>
        </w:rPr>
        <w:t xml:space="preserve"> = 0,9</w:t>
      </w:r>
      <w:r w:rsidR="001C4BB7" w:rsidRPr="00BA4DCB">
        <w:rPr>
          <w:lang w:val="ru-RU"/>
        </w:rPr>
        <w:t>);</w:t>
      </w:r>
    </w:p>
    <w:p w:rsidR="003128C5" w:rsidRPr="00BA4DCB" w:rsidRDefault="003F39ED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220" w:dyaOrig="400">
          <v:shape id="_x0000_i1049" type="#_x0000_t75" style="width:11.75pt;height:20.35pt" o:ole="">
            <v:imagedata r:id="rId54" o:title=""/>
          </v:shape>
          <o:OLEObject Type="Embed" ProgID="Equation.DSMT4" ShapeID="_x0000_i1049" DrawAspect="Content" ObjectID="_1549196558" r:id="rId55"/>
        </w:object>
      </w:r>
      <w:r w:rsidR="001C4BB7" w:rsidRPr="00BA4DCB">
        <w:rPr>
          <w:lang w:val="ru-RU"/>
        </w:rPr>
        <w:t xml:space="preserve"> - коэффициент, который учитывает повышение </w:t>
      </w:r>
      <w:r w:rsidR="00D4191B" w:rsidRPr="00BA4DCB">
        <w:rPr>
          <w:lang w:val="ru-RU"/>
        </w:rPr>
        <w:t>К</w:t>
      </w:r>
      <w:r w:rsidR="00D4191B" w:rsidRPr="00BA4DCB">
        <w:rPr>
          <w:vertAlign w:val="subscript"/>
          <w:lang w:val="ru-RU"/>
        </w:rPr>
        <w:t>ЕО</w:t>
      </w:r>
      <w:r w:rsidR="001C4BB7" w:rsidRPr="00BA4DCB">
        <w:rPr>
          <w:lang w:val="ru-RU"/>
        </w:rPr>
        <w:t xml:space="preserve"> при боковом о</w:t>
      </w:r>
      <w:r w:rsidR="001C4BB7" w:rsidRPr="00BA4DCB">
        <w:rPr>
          <w:lang w:val="ru-RU"/>
        </w:rPr>
        <w:t>с</w:t>
      </w:r>
      <w:r w:rsidR="001C4BB7" w:rsidRPr="00BA4DCB">
        <w:rPr>
          <w:lang w:val="ru-RU"/>
        </w:rPr>
        <w:t xml:space="preserve">вещении, благодаря свету, который отражается от поверхностей помещения и </w:t>
      </w:r>
      <w:r w:rsidR="00D4191B" w:rsidRPr="00BA4DCB">
        <w:rPr>
          <w:lang w:val="ru-RU"/>
        </w:rPr>
        <w:t>подстилающего слоя,</w:t>
      </w:r>
      <w:r w:rsidR="001C4BB7" w:rsidRPr="00BA4DCB">
        <w:rPr>
          <w:lang w:val="ru-RU"/>
        </w:rPr>
        <w:t xml:space="preserve"> прилега</w:t>
      </w:r>
      <w:r w:rsidR="00D64556" w:rsidRPr="00BA4DCB">
        <w:rPr>
          <w:lang w:val="ru-RU"/>
        </w:rPr>
        <w:t>ющего</w:t>
      </w:r>
      <w:r w:rsidR="001C4BB7" w:rsidRPr="00BA4DCB">
        <w:rPr>
          <w:lang w:val="ru-RU"/>
        </w:rPr>
        <w:t xml:space="preserve"> к зданию: зависит от соотношени</w:t>
      </w:r>
      <w:r w:rsidR="00D64556" w:rsidRPr="00BA4DCB">
        <w:rPr>
          <w:lang w:val="ru-RU"/>
        </w:rPr>
        <w:t>й</w:t>
      </w:r>
      <w:r w:rsidR="001C4BB7" w:rsidRPr="00BA4DCB">
        <w:rPr>
          <w:lang w:val="ru-RU"/>
        </w:rPr>
        <w:t xml:space="preserve"> </w:t>
      </w:r>
      <w:r w:rsidR="00D64556" w:rsidRPr="00BA4DCB">
        <w:rPr>
          <w:i/>
          <w:lang w:val="ru-RU"/>
        </w:rPr>
        <w:t>B/</w:t>
      </w:r>
      <w:proofErr w:type="spellStart"/>
      <w:r w:rsidR="00D64556" w:rsidRPr="00BA4DCB">
        <w:rPr>
          <w:i/>
          <w:lang w:val="ru-RU"/>
        </w:rPr>
        <w:t>h</w:t>
      </w:r>
      <w:proofErr w:type="spellEnd"/>
      <w:r w:rsidR="001C4BB7" w:rsidRPr="00BA4DCB">
        <w:rPr>
          <w:i/>
          <w:lang w:val="ru-RU"/>
        </w:rPr>
        <w:t xml:space="preserve">, </w:t>
      </w:r>
      <w:proofErr w:type="spellStart"/>
      <w:r w:rsidR="00D64556" w:rsidRPr="00BA4DCB">
        <w:rPr>
          <w:i/>
          <w:lang w:val="ru-RU"/>
        </w:rPr>
        <w:t>l</w:t>
      </w:r>
      <w:proofErr w:type="spellEnd"/>
      <w:r w:rsidR="00D64556" w:rsidRPr="00BA4DCB">
        <w:rPr>
          <w:i/>
          <w:lang w:val="ru-RU"/>
        </w:rPr>
        <w:t>/B L/B</w:t>
      </w:r>
      <w:r w:rsidR="001C4BB7" w:rsidRPr="00BA4DCB">
        <w:rPr>
          <w:lang w:val="ru-RU"/>
        </w:rPr>
        <w:t xml:space="preserve"> коэффициентов отражения потолка, пола, стен (рис. 1.1, табл. 1.4);</w:t>
      </w:r>
    </w:p>
    <w:p w:rsidR="003128C5" w:rsidRPr="00BA4DCB" w:rsidRDefault="00D31C2A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420" w:dyaOrig="400">
          <v:shape id="_x0000_i1050" type="#_x0000_t75" style="width:21.15pt;height:21.15pt" o:ole="">
            <v:imagedata r:id="rId56" o:title=""/>
          </v:shape>
          <o:OLEObject Type="Embed" ProgID="Equation.DSMT4" ShapeID="_x0000_i1050" DrawAspect="Content" ObjectID="_1549196559" r:id="rId57"/>
        </w:object>
      </w:r>
      <w:r w:rsidR="001C4BB7" w:rsidRPr="00BA4DCB">
        <w:rPr>
          <w:lang w:val="ru-RU"/>
        </w:rPr>
        <w:t xml:space="preserve"> - световая характеристика фонаря или светово</w:t>
      </w:r>
      <w:r w:rsidRPr="00BA4DCB">
        <w:rPr>
          <w:lang w:val="ru-RU"/>
        </w:rPr>
        <w:t>го</w:t>
      </w:r>
      <w:r w:rsidR="001C4BB7" w:rsidRPr="00BA4DCB">
        <w:rPr>
          <w:lang w:val="ru-RU"/>
        </w:rPr>
        <w:t xml:space="preserve"> про</w:t>
      </w:r>
      <w:r w:rsidRPr="00BA4DCB">
        <w:rPr>
          <w:lang w:val="ru-RU"/>
        </w:rPr>
        <w:t>ема</w:t>
      </w:r>
      <w:r w:rsidR="001C4BB7" w:rsidRPr="00BA4DCB">
        <w:rPr>
          <w:lang w:val="ru-RU"/>
        </w:rPr>
        <w:t xml:space="preserve"> в плоскости покрытия (</w:t>
      </w:r>
      <w:r w:rsidRPr="00BA4DCB">
        <w:rPr>
          <w:position w:val="-12"/>
          <w:lang w:val="ru-RU"/>
        </w:rPr>
        <w:object w:dxaOrig="420" w:dyaOrig="400">
          <v:shape id="_x0000_i1051" type="#_x0000_t75" style="width:21.15pt;height:21.15pt" o:ole="">
            <v:imagedata r:id="rId56" o:title=""/>
          </v:shape>
          <o:OLEObject Type="Embed" ProgID="Equation.DSMT4" ShapeID="_x0000_i1051" DrawAspect="Content" ObjectID="_1549196560" r:id="rId58"/>
        </w:object>
      </w:r>
      <w:r w:rsidR="001C4BB7" w:rsidRPr="00BA4DCB">
        <w:rPr>
          <w:lang w:val="ru-RU"/>
        </w:rPr>
        <w:t xml:space="preserve"> = 3,4</w:t>
      </w:r>
      <w:r w:rsidRPr="00BA4DCB">
        <w:rPr>
          <w:lang w:val="ru-RU"/>
        </w:rPr>
        <w:t>…</w:t>
      </w:r>
      <w:r w:rsidR="001C4BB7" w:rsidRPr="00BA4DCB">
        <w:rPr>
          <w:lang w:val="ru-RU"/>
        </w:rPr>
        <w:t>16);</w:t>
      </w:r>
    </w:p>
    <w:p w:rsidR="003128C5" w:rsidRPr="00BA4DCB" w:rsidRDefault="0000534C" w:rsidP="003128C5">
      <w:pPr>
        <w:pStyle w:val="afffffc"/>
        <w:rPr>
          <w:lang w:val="ru-RU"/>
        </w:rPr>
      </w:pPr>
      <w:r w:rsidRPr="00BA4DCB">
        <w:rPr>
          <w:i/>
          <w:position w:val="-18"/>
          <w:lang w:val="ru-RU"/>
        </w:rPr>
        <w:object w:dxaOrig="300" w:dyaOrig="420">
          <v:shape id="_x0000_i1052" type="#_x0000_t75" style="width:14.85pt;height:20.35pt" o:ole="">
            <v:imagedata r:id="rId59" o:title=""/>
          </v:shape>
          <o:OLEObject Type="Embed" ProgID="Equation.DSMT4" ShapeID="_x0000_i1052" DrawAspect="Content" ObjectID="_1549196561" r:id="rId60"/>
        </w:object>
      </w:r>
      <w:r w:rsidR="001C4BB7" w:rsidRPr="00BA4DCB">
        <w:rPr>
          <w:lang w:val="ru-RU"/>
        </w:rPr>
        <w:t xml:space="preserve"> - коэффициент, который учитывает повышение </w:t>
      </w:r>
      <w:r w:rsidR="00D31C2A" w:rsidRPr="00BA4DCB">
        <w:rPr>
          <w:lang w:val="ru-RU"/>
        </w:rPr>
        <w:t>К</w:t>
      </w:r>
      <w:r w:rsidR="00D31C2A" w:rsidRPr="00BA4DCB">
        <w:rPr>
          <w:vertAlign w:val="subscript"/>
          <w:lang w:val="ru-RU"/>
        </w:rPr>
        <w:t>ЕО</w:t>
      </w:r>
      <w:r w:rsidR="001C4BB7" w:rsidRPr="00BA4DCB">
        <w:rPr>
          <w:lang w:val="ru-RU"/>
        </w:rPr>
        <w:t xml:space="preserve"> при верхнем </w:t>
      </w:r>
      <w:r w:rsidR="00B577D4">
        <w:rPr>
          <w:lang w:val="ru-RU"/>
        </w:rPr>
        <w:t>о</w:t>
      </w:r>
      <w:r w:rsidR="00B577D4">
        <w:rPr>
          <w:lang w:val="ru-RU"/>
        </w:rPr>
        <w:t>с</w:t>
      </w:r>
      <w:r w:rsidR="00D31C2A" w:rsidRPr="00BA4DCB">
        <w:rPr>
          <w:lang w:val="ru-RU"/>
        </w:rPr>
        <w:t>вещении</w:t>
      </w:r>
      <w:r w:rsidR="001C4BB7" w:rsidRPr="00BA4DCB">
        <w:rPr>
          <w:lang w:val="ru-RU"/>
        </w:rPr>
        <w:t>, благодаря свету, который отражается от поверхностей помещения;</w:t>
      </w:r>
    </w:p>
    <w:p w:rsidR="006F572A" w:rsidRPr="00BA4DCB" w:rsidRDefault="00D31C2A" w:rsidP="00785537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380" w:dyaOrig="400">
          <v:shape id="_x0000_i1053" type="#_x0000_t75" style="width:18.8pt;height:21.15pt" o:ole="">
            <v:imagedata r:id="rId61" o:title=""/>
          </v:shape>
          <o:OLEObject Type="Embed" ProgID="Equation.DSMT4" ShapeID="_x0000_i1053" DrawAspect="Content" ObjectID="_1549196562" r:id="rId62"/>
        </w:object>
      </w:r>
      <w:r w:rsidR="006F572A" w:rsidRPr="00BA4DCB">
        <w:rPr>
          <w:lang w:val="ru-RU"/>
        </w:rPr>
        <w:t xml:space="preserve"> </w:t>
      </w:r>
      <w:r w:rsidR="001C4BB7" w:rsidRPr="00BA4DCB">
        <w:rPr>
          <w:lang w:val="ru-RU"/>
        </w:rPr>
        <w:t>- коэффициент, который учитывает тип фонаря (</w:t>
      </w:r>
      <w:r w:rsidRPr="00BA4DCB">
        <w:rPr>
          <w:position w:val="-12"/>
          <w:lang w:val="ru-RU"/>
        </w:rPr>
        <w:object w:dxaOrig="380" w:dyaOrig="400">
          <v:shape id="_x0000_i1054" type="#_x0000_t75" style="width:18.8pt;height:21.15pt" o:ole="">
            <v:imagedata r:id="rId61" o:title=""/>
          </v:shape>
          <o:OLEObject Type="Embed" ProgID="Equation.DSMT4" ShapeID="_x0000_i1054" DrawAspect="Content" ObjectID="_1549196563" r:id="rId63"/>
        </w:object>
      </w:r>
      <w:r w:rsidR="001C4BB7" w:rsidRPr="00BA4DCB">
        <w:rPr>
          <w:lang w:val="ru-RU"/>
        </w:rPr>
        <w:t xml:space="preserve"> = 1,0</w:t>
      </w:r>
      <w:r w:rsidRPr="00BA4DCB">
        <w:rPr>
          <w:lang w:val="ru-RU"/>
        </w:rPr>
        <w:t>…</w:t>
      </w:r>
      <w:r w:rsidR="001C4BB7" w:rsidRPr="00BA4DCB">
        <w:rPr>
          <w:lang w:val="ru-RU"/>
        </w:rPr>
        <w:t>1,4).</w:t>
      </w:r>
    </w:p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lastRenderedPageBreak/>
        <w:t>Таблица 1.3 - Значени</w:t>
      </w:r>
      <w:r w:rsidR="00563489" w:rsidRPr="00BA4DCB">
        <w:rPr>
          <w:lang w:val="ru-RU"/>
        </w:rPr>
        <w:t>я</w:t>
      </w:r>
      <w:r w:rsidRPr="00BA4DCB">
        <w:rPr>
          <w:lang w:val="ru-RU"/>
        </w:rPr>
        <w:t xml:space="preserve"> коэффициентов св</w:t>
      </w:r>
      <w:r w:rsidR="00785537" w:rsidRPr="00BA4DCB">
        <w:rPr>
          <w:lang w:val="ru-RU"/>
        </w:rPr>
        <w:t>ет</w:t>
      </w:r>
      <w:r w:rsidRPr="00BA4DCB">
        <w:rPr>
          <w:lang w:val="ru-RU"/>
        </w:rPr>
        <w:t>опропускан</w:t>
      </w:r>
      <w:r w:rsidR="00785537" w:rsidRPr="00BA4DCB">
        <w:rPr>
          <w:lang w:val="ru-RU"/>
        </w:rPr>
        <w:t>и</w:t>
      </w:r>
      <w:r w:rsidRPr="00BA4DCB">
        <w:rPr>
          <w:lang w:val="ru-RU"/>
        </w:rPr>
        <w:t xml:space="preserve">я </w:t>
      </w:r>
    </w:p>
    <w:tbl>
      <w:tblPr>
        <w:tblW w:w="9820" w:type="dxa"/>
        <w:jc w:val="right"/>
        <w:tblInd w:w="-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4111"/>
        <w:gridCol w:w="895"/>
        <w:gridCol w:w="3979"/>
        <w:gridCol w:w="835"/>
      </w:tblGrid>
      <w:tr w:rsidR="003128C5" w:rsidRPr="00BA4DCB" w:rsidTr="00785537">
        <w:trPr>
          <w:trHeight w:val="499"/>
          <w:jc w:val="right"/>
        </w:trPr>
        <w:tc>
          <w:tcPr>
            <w:tcW w:w="4111" w:type="dxa"/>
            <w:shd w:val="clear" w:color="auto" w:fill="auto"/>
            <w:vAlign w:val="center"/>
          </w:tcPr>
          <w:p w:rsidR="003128C5" w:rsidRPr="00BA4DCB" w:rsidRDefault="001C4BB7" w:rsidP="00785537">
            <w:pPr>
              <w:pStyle w:val="afff6"/>
              <w:jc w:val="center"/>
            </w:pPr>
            <w:r w:rsidRPr="00BA4DCB">
              <w:t xml:space="preserve">Вид </w:t>
            </w:r>
            <w:proofErr w:type="spellStart"/>
            <w:r w:rsidR="00785537" w:rsidRPr="00BA4DCB">
              <w:t>светопропускающего</w:t>
            </w:r>
            <w:proofErr w:type="spellEnd"/>
            <w:r w:rsidR="00785537" w:rsidRPr="00BA4DCB">
              <w:t xml:space="preserve"> </w:t>
            </w:r>
            <w:r w:rsidRPr="00BA4DCB">
              <w:t>мат</w:t>
            </w:r>
            <w:r w:rsidRPr="00BA4DCB">
              <w:t>е</w:t>
            </w:r>
            <w:r w:rsidRPr="00BA4DCB">
              <w:t>риала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128C5" w:rsidRPr="00BA4DCB" w:rsidRDefault="003128C5" w:rsidP="008A6388">
            <w:pPr>
              <w:pStyle w:val="afff6"/>
              <w:jc w:val="center"/>
            </w:pPr>
            <w:r w:rsidRPr="00BA4DCB">
              <w:rPr>
                <w:position w:val="-12"/>
              </w:rPr>
              <w:object w:dxaOrig="279" w:dyaOrig="400">
                <v:shape id="_x0000_i1055" type="#_x0000_t75" style="width:13.3pt;height:20.35pt" o:ole="">
                  <v:imagedata r:id="rId64" o:title=""/>
                </v:shape>
                <o:OLEObject Type="Embed" ProgID="Equation.DSMT4" ShapeID="_x0000_i1055" DrawAspect="Content" ObjectID="_1549196564" r:id="rId65"/>
              </w:object>
            </w:r>
          </w:p>
        </w:tc>
        <w:tc>
          <w:tcPr>
            <w:tcW w:w="3979" w:type="dxa"/>
            <w:shd w:val="clear" w:color="auto" w:fill="auto"/>
            <w:vAlign w:val="center"/>
          </w:tcPr>
          <w:p w:rsidR="003128C5" w:rsidRPr="00BA4DCB" w:rsidRDefault="001C4BB7" w:rsidP="00785537">
            <w:pPr>
              <w:pStyle w:val="afff6"/>
              <w:jc w:val="center"/>
            </w:pPr>
            <w:r w:rsidRPr="00BA4DCB">
              <w:t xml:space="preserve">Вид </w:t>
            </w:r>
            <w:r w:rsidR="00785537" w:rsidRPr="00BA4DCB">
              <w:t>переплета</w:t>
            </w:r>
          </w:p>
        </w:tc>
        <w:tc>
          <w:tcPr>
            <w:tcW w:w="835" w:type="dxa"/>
            <w:shd w:val="clear" w:color="auto" w:fill="auto"/>
            <w:vAlign w:val="center"/>
          </w:tcPr>
          <w:p w:rsidR="003128C5" w:rsidRPr="00BA4DCB" w:rsidRDefault="003128C5" w:rsidP="008A6388">
            <w:pPr>
              <w:pStyle w:val="afff6"/>
              <w:jc w:val="center"/>
            </w:pPr>
            <w:r w:rsidRPr="00BA4DCB">
              <w:rPr>
                <w:position w:val="-12"/>
              </w:rPr>
              <w:object w:dxaOrig="320" w:dyaOrig="400">
                <v:shape id="_x0000_i1056" type="#_x0000_t75" style="width:15.65pt;height:20.35pt" o:ole="">
                  <v:imagedata r:id="rId66" o:title=""/>
                </v:shape>
                <o:OLEObject Type="Embed" ProgID="Equation.DSMT4" ShapeID="_x0000_i1056" DrawAspect="Content" ObjectID="_1549196565" r:id="rId67"/>
              </w:object>
            </w:r>
          </w:p>
        </w:tc>
      </w:tr>
      <w:tr w:rsidR="003128C5" w:rsidRPr="00BA4DCB" w:rsidTr="00785537">
        <w:trPr>
          <w:cantSplit/>
          <w:trHeight w:val="749"/>
          <w:jc w:val="right"/>
        </w:trPr>
        <w:tc>
          <w:tcPr>
            <w:tcW w:w="4111" w:type="dxa"/>
            <w:shd w:val="clear" w:color="auto" w:fill="auto"/>
            <w:vAlign w:val="bottom"/>
          </w:tcPr>
          <w:p w:rsidR="006F572A" w:rsidRPr="00BA4DCB" w:rsidRDefault="001C4BB7" w:rsidP="00785537">
            <w:pPr>
              <w:pStyle w:val="afff6"/>
              <w:jc w:val="left"/>
            </w:pPr>
            <w:r w:rsidRPr="00BA4DCB">
              <w:t>Стекло листовое: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6"/>
              </w:numPr>
              <w:ind w:left="424" w:hanging="566"/>
              <w:jc w:val="left"/>
            </w:pPr>
            <w:r w:rsidRPr="00BA4DCB">
              <w:t>одинарное;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6"/>
              </w:numPr>
              <w:ind w:left="424" w:hanging="566"/>
              <w:jc w:val="left"/>
            </w:pPr>
            <w:r w:rsidRPr="00BA4DCB">
              <w:t>двойное;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6"/>
              </w:numPr>
              <w:ind w:left="424" w:hanging="566"/>
              <w:jc w:val="left"/>
            </w:pPr>
            <w:r w:rsidRPr="00BA4DCB">
              <w:t>тройное</w:t>
            </w:r>
          </w:p>
        </w:tc>
        <w:tc>
          <w:tcPr>
            <w:tcW w:w="895" w:type="dxa"/>
            <w:shd w:val="clear" w:color="auto" w:fill="auto"/>
            <w:vAlign w:val="bottom"/>
          </w:tcPr>
          <w:p w:rsidR="003128C5" w:rsidRPr="00BA4DCB" w:rsidRDefault="003128C5" w:rsidP="00D344E3">
            <w:pPr>
              <w:pStyle w:val="afff6"/>
            </w:pPr>
            <w:r w:rsidRPr="00BA4DCB">
              <w:t>0,9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0,8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0,75</w:t>
            </w:r>
          </w:p>
        </w:tc>
        <w:tc>
          <w:tcPr>
            <w:tcW w:w="3979" w:type="dxa"/>
            <w:vMerge w:val="restart"/>
            <w:shd w:val="clear" w:color="auto" w:fill="auto"/>
            <w:vAlign w:val="bottom"/>
          </w:tcPr>
          <w:p w:rsidR="003128C5" w:rsidRPr="00BA4DCB" w:rsidRDefault="00785537" w:rsidP="00785537">
            <w:pPr>
              <w:pStyle w:val="afff6"/>
              <w:jc w:val="left"/>
            </w:pPr>
            <w:r w:rsidRPr="00BA4DCB">
              <w:t>Переплеты</w:t>
            </w:r>
            <w:r w:rsidR="001C4BB7" w:rsidRPr="00BA4DCB">
              <w:t xml:space="preserve"> окон и фонарей про</w:t>
            </w:r>
            <w:r w:rsidRPr="00BA4DCB">
              <w:t>мышленных</w:t>
            </w:r>
            <w:r w:rsidR="001C4BB7" w:rsidRPr="00BA4DCB">
              <w:t xml:space="preserve"> зданий</w:t>
            </w:r>
            <w:proofErr w:type="gramStart"/>
            <w:r w:rsidR="001C4BB7" w:rsidRPr="00BA4DCB">
              <w:t xml:space="preserve"> :</w:t>
            </w:r>
            <w:proofErr w:type="gramEnd"/>
          </w:p>
          <w:p w:rsidR="003128C5" w:rsidRPr="00BA4DCB" w:rsidRDefault="001C4BB7" w:rsidP="00785537">
            <w:pPr>
              <w:pStyle w:val="afff6"/>
              <w:jc w:val="left"/>
            </w:pPr>
            <w:proofErr w:type="spellStart"/>
            <w:r w:rsidRPr="00BA4DCB">
              <w:t>a</w:t>
            </w:r>
            <w:proofErr w:type="spellEnd"/>
            <w:r w:rsidRPr="00BA4DCB">
              <w:t>) деревянные: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5"/>
              </w:numPr>
              <w:ind w:left="341" w:hanging="341"/>
              <w:jc w:val="left"/>
            </w:pPr>
            <w:r w:rsidRPr="00BA4DCB">
              <w:t>одинарные;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5"/>
              </w:numPr>
              <w:ind w:left="341" w:hanging="341"/>
              <w:jc w:val="left"/>
            </w:pPr>
            <w:r w:rsidRPr="00BA4DCB">
              <w:t>спаренные;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5"/>
              </w:numPr>
              <w:ind w:left="341" w:hanging="341"/>
              <w:jc w:val="left"/>
            </w:pPr>
            <w:r w:rsidRPr="00BA4DCB">
              <w:t>двойные раздел</w:t>
            </w:r>
            <w:r w:rsidR="00785537" w:rsidRPr="00BA4DCB">
              <w:t>ь</w:t>
            </w:r>
            <w:r w:rsidRPr="00BA4DCB">
              <w:t>ны</w:t>
            </w:r>
            <w:r w:rsidR="00785537" w:rsidRPr="00BA4DCB">
              <w:t>е</w:t>
            </w:r>
          </w:p>
          <w:p w:rsidR="003128C5" w:rsidRPr="00BA4DCB" w:rsidRDefault="001C4BB7" w:rsidP="00785537">
            <w:pPr>
              <w:pStyle w:val="afff6"/>
              <w:jc w:val="left"/>
            </w:pPr>
            <w:r w:rsidRPr="00BA4DCB">
              <w:t>б) стальн</w:t>
            </w:r>
            <w:r w:rsidR="00785537" w:rsidRPr="00BA4DCB">
              <w:t>ые</w:t>
            </w:r>
            <w:r w:rsidRPr="00BA4DCB">
              <w:t>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6"/>
              </w:numPr>
              <w:ind w:left="341" w:hanging="341"/>
              <w:jc w:val="left"/>
            </w:pPr>
            <w:r w:rsidRPr="00BA4DCB">
              <w:t>одинарные</w:t>
            </w:r>
            <w:r w:rsidR="00785537" w:rsidRPr="00BA4DCB">
              <w:t xml:space="preserve"> открывающиеся</w:t>
            </w:r>
            <w:r w:rsidRPr="00BA4DCB">
              <w:t>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6"/>
              </w:numPr>
              <w:ind w:left="341" w:hanging="341"/>
              <w:jc w:val="left"/>
            </w:pPr>
            <w:r w:rsidRPr="00BA4DCB">
              <w:t>одинарные глухие;</w:t>
            </w:r>
          </w:p>
          <w:p w:rsidR="003128C5" w:rsidRPr="00BA4DCB" w:rsidRDefault="00563489" w:rsidP="00785537">
            <w:pPr>
              <w:pStyle w:val="afff6"/>
              <w:numPr>
                <w:ilvl w:val="0"/>
                <w:numId w:val="6"/>
              </w:numPr>
              <w:ind w:left="341" w:hanging="341"/>
              <w:jc w:val="left"/>
            </w:pPr>
            <w:r w:rsidRPr="00BA4DCB">
              <w:t>двойные, открывающиеся</w:t>
            </w:r>
            <w:r w:rsidR="001C4BB7" w:rsidRPr="00BA4DCB">
              <w:t>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6"/>
              </w:numPr>
              <w:ind w:left="341" w:hanging="341"/>
              <w:jc w:val="left"/>
            </w:pPr>
            <w:r w:rsidRPr="00BA4DCB">
              <w:t>двойные глухие</w:t>
            </w:r>
          </w:p>
        </w:tc>
        <w:tc>
          <w:tcPr>
            <w:tcW w:w="835" w:type="dxa"/>
            <w:vMerge w:val="restart"/>
            <w:shd w:val="clear" w:color="auto" w:fill="auto"/>
            <w:vAlign w:val="bottom"/>
          </w:tcPr>
          <w:p w:rsidR="003128C5" w:rsidRPr="00BA4DCB" w:rsidRDefault="003128C5" w:rsidP="00D344E3">
            <w:pPr>
              <w:pStyle w:val="afff6"/>
            </w:pPr>
            <w:r w:rsidRPr="00BA4DCB">
              <w:t>0,75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0,7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0,6</w:t>
            </w:r>
          </w:p>
          <w:p w:rsidR="008A6388" w:rsidRPr="00BA4DCB" w:rsidRDefault="008A6388" w:rsidP="00D344E3">
            <w:pPr>
              <w:pStyle w:val="afff6"/>
            </w:pPr>
          </w:p>
          <w:p w:rsidR="003128C5" w:rsidRPr="00BA4DCB" w:rsidRDefault="003128C5" w:rsidP="00D344E3">
            <w:pPr>
              <w:pStyle w:val="afff6"/>
            </w:pPr>
          </w:p>
          <w:p w:rsidR="003128C5" w:rsidRPr="00BA4DCB" w:rsidRDefault="003128C5" w:rsidP="00D344E3">
            <w:pPr>
              <w:pStyle w:val="afff6"/>
            </w:pPr>
            <w:r w:rsidRPr="00BA4DCB">
              <w:t>0,75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0,9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0,6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0,8</w:t>
            </w:r>
          </w:p>
        </w:tc>
      </w:tr>
      <w:tr w:rsidR="003128C5" w:rsidRPr="00BA4DCB" w:rsidTr="00785537">
        <w:trPr>
          <w:cantSplit/>
          <w:trHeight w:val="268"/>
          <w:jc w:val="right"/>
        </w:trPr>
        <w:tc>
          <w:tcPr>
            <w:tcW w:w="4111" w:type="dxa"/>
            <w:shd w:val="clear" w:color="auto" w:fill="auto"/>
          </w:tcPr>
          <w:p w:rsidR="003128C5" w:rsidRPr="00BA4DCB" w:rsidRDefault="001C4BB7" w:rsidP="00785537">
            <w:pPr>
              <w:pStyle w:val="afff6"/>
              <w:jc w:val="left"/>
            </w:pPr>
            <w:r w:rsidRPr="00BA4DCB">
              <w:t>Стекло листовое узорное или армированное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128C5" w:rsidRPr="00BA4DCB" w:rsidRDefault="003128C5" w:rsidP="00D344E3">
            <w:pPr>
              <w:pStyle w:val="afff6"/>
            </w:pPr>
            <w:r w:rsidRPr="00BA4DCB">
              <w:t>0,6</w:t>
            </w:r>
          </w:p>
        </w:tc>
        <w:tc>
          <w:tcPr>
            <w:tcW w:w="3979" w:type="dxa"/>
            <w:vMerge/>
            <w:shd w:val="clear" w:color="auto" w:fill="auto"/>
          </w:tcPr>
          <w:p w:rsidR="003128C5" w:rsidRPr="00BA4DCB" w:rsidRDefault="003128C5" w:rsidP="00785537">
            <w:pPr>
              <w:pStyle w:val="afff6"/>
              <w:jc w:val="left"/>
            </w:pPr>
          </w:p>
        </w:tc>
        <w:tc>
          <w:tcPr>
            <w:tcW w:w="835" w:type="dxa"/>
            <w:vMerge/>
            <w:shd w:val="clear" w:color="auto" w:fill="auto"/>
            <w:vAlign w:val="center"/>
          </w:tcPr>
          <w:p w:rsidR="003128C5" w:rsidRPr="00BA4DCB" w:rsidRDefault="003128C5" w:rsidP="00D344E3">
            <w:pPr>
              <w:pStyle w:val="afff6"/>
            </w:pPr>
          </w:p>
        </w:tc>
      </w:tr>
      <w:tr w:rsidR="003128C5" w:rsidRPr="00BA4DCB" w:rsidTr="00785537">
        <w:trPr>
          <w:cantSplit/>
          <w:trHeight w:val="256"/>
          <w:jc w:val="right"/>
        </w:trPr>
        <w:tc>
          <w:tcPr>
            <w:tcW w:w="4111" w:type="dxa"/>
            <w:shd w:val="clear" w:color="auto" w:fill="auto"/>
          </w:tcPr>
          <w:p w:rsidR="003128C5" w:rsidRPr="00BA4DCB" w:rsidRDefault="001C4BB7" w:rsidP="00785537">
            <w:pPr>
              <w:pStyle w:val="afff6"/>
              <w:jc w:val="left"/>
            </w:pPr>
            <w:r w:rsidRPr="00BA4DCB">
              <w:t xml:space="preserve">Стекло, </w:t>
            </w:r>
            <w:r w:rsidR="00785537" w:rsidRPr="00BA4DCB">
              <w:t>отражающее тепло с пленочным покрытием</w:t>
            </w:r>
            <w:r w:rsidRPr="00BA4DCB">
              <w:t>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7"/>
              </w:numPr>
              <w:ind w:left="424" w:hanging="424"/>
              <w:jc w:val="left"/>
            </w:pPr>
            <w:r w:rsidRPr="00BA4DCB">
              <w:t>титановым;</w:t>
            </w:r>
          </w:p>
          <w:p w:rsidR="00D44D22" w:rsidRPr="00BA4DCB" w:rsidRDefault="00785537" w:rsidP="00785537">
            <w:pPr>
              <w:pStyle w:val="afff6"/>
              <w:numPr>
                <w:ilvl w:val="0"/>
                <w:numId w:val="17"/>
              </w:numPr>
              <w:ind w:left="424" w:hanging="424"/>
              <w:jc w:val="left"/>
            </w:pPr>
            <w:proofErr w:type="spellStart"/>
            <w:proofErr w:type="gramStart"/>
            <w:r w:rsidRPr="00BA4DCB">
              <w:t>олово-сурьм</w:t>
            </w:r>
            <w:r w:rsidR="003D2592">
              <w:t>я</w:t>
            </w:r>
            <w:r w:rsidR="001C4BB7" w:rsidRPr="00BA4DCB">
              <w:t>н</w:t>
            </w:r>
            <w:r w:rsidR="003D2592">
              <w:t>ы</w:t>
            </w:r>
            <w:r w:rsidR="001C4BB7" w:rsidRPr="00BA4DCB">
              <w:t>м</w:t>
            </w:r>
            <w:proofErr w:type="spellEnd"/>
            <w:proofErr w:type="gramEnd"/>
            <w:r w:rsidR="001C4BB7" w:rsidRPr="00BA4DCB">
              <w:t>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7"/>
              </w:numPr>
              <w:ind w:left="424" w:hanging="424"/>
              <w:jc w:val="left"/>
            </w:pPr>
            <w:r w:rsidRPr="00BA4DCB">
              <w:t>кобальтовым</w:t>
            </w:r>
          </w:p>
        </w:tc>
        <w:tc>
          <w:tcPr>
            <w:tcW w:w="895" w:type="dxa"/>
            <w:shd w:val="clear" w:color="auto" w:fill="auto"/>
            <w:vAlign w:val="bottom"/>
          </w:tcPr>
          <w:p w:rsidR="00225301" w:rsidRPr="00BA4DCB" w:rsidRDefault="003128C5" w:rsidP="00225301">
            <w:pPr>
              <w:pStyle w:val="afff6"/>
            </w:pPr>
            <w:r w:rsidRPr="00BA4DCB">
              <w:t>0,7</w:t>
            </w:r>
          </w:p>
          <w:p w:rsidR="003128C5" w:rsidRPr="00BA4DCB" w:rsidRDefault="003128C5" w:rsidP="00225301">
            <w:pPr>
              <w:pStyle w:val="afff6"/>
            </w:pPr>
            <w:r w:rsidRPr="00BA4DCB">
              <w:t>0,65</w:t>
            </w:r>
          </w:p>
          <w:p w:rsidR="00225301" w:rsidRPr="00BA4DCB" w:rsidRDefault="00D44D22" w:rsidP="00225301">
            <w:pPr>
              <w:pStyle w:val="afff6"/>
            </w:pPr>
            <w:r w:rsidRPr="00BA4DCB">
              <w:t>0,65</w:t>
            </w:r>
          </w:p>
        </w:tc>
        <w:tc>
          <w:tcPr>
            <w:tcW w:w="3979" w:type="dxa"/>
            <w:vMerge/>
            <w:shd w:val="clear" w:color="auto" w:fill="auto"/>
          </w:tcPr>
          <w:p w:rsidR="003128C5" w:rsidRPr="00BA4DCB" w:rsidRDefault="003128C5" w:rsidP="00785537">
            <w:pPr>
              <w:pStyle w:val="afff6"/>
              <w:jc w:val="left"/>
            </w:pPr>
          </w:p>
        </w:tc>
        <w:tc>
          <w:tcPr>
            <w:tcW w:w="835" w:type="dxa"/>
            <w:vMerge/>
            <w:shd w:val="clear" w:color="auto" w:fill="auto"/>
            <w:vAlign w:val="center"/>
          </w:tcPr>
          <w:p w:rsidR="003128C5" w:rsidRPr="00BA4DCB" w:rsidRDefault="003128C5" w:rsidP="00D344E3">
            <w:pPr>
              <w:pStyle w:val="afff6"/>
            </w:pPr>
          </w:p>
        </w:tc>
      </w:tr>
      <w:tr w:rsidR="003128C5" w:rsidRPr="00BA4DCB" w:rsidTr="00785537">
        <w:trPr>
          <w:cantSplit/>
          <w:trHeight w:val="1007"/>
          <w:jc w:val="right"/>
        </w:trPr>
        <w:tc>
          <w:tcPr>
            <w:tcW w:w="4111" w:type="dxa"/>
            <w:shd w:val="clear" w:color="auto" w:fill="auto"/>
          </w:tcPr>
          <w:p w:rsidR="003128C5" w:rsidRPr="00BA4DCB" w:rsidRDefault="001C4BB7" w:rsidP="00785537">
            <w:pPr>
              <w:pStyle w:val="afff6"/>
              <w:jc w:val="left"/>
            </w:pPr>
            <w:r w:rsidRPr="00BA4DCB">
              <w:t>Стеклопластик листовой, пл</w:t>
            </w:r>
            <w:r w:rsidRPr="00BA4DCB">
              <w:t>о</w:t>
            </w:r>
            <w:r w:rsidRPr="00BA4DCB">
              <w:t>ский или волновой: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8"/>
              </w:numPr>
              <w:ind w:left="424" w:hanging="424"/>
              <w:jc w:val="left"/>
            </w:pPr>
            <w:r w:rsidRPr="00BA4DCB">
              <w:t>бесцветный;</w:t>
            </w:r>
          </w:p>
          <w:p w:rsidR="003128C5" w:rsidRPr="00BA4DCB" w:rsidRDefault="00785537" w:rsidP="00785537">
            <w:pPr>
              <w:pStyle w:val="afff6"/>
              <w:numPr>
                <w:ilvl w:val="0"/>
                <w:numId w:val="18"/>
              </w:numPr>
              <w:ind w:left="424" w:hanging="424"/>
              <w:jc w:val="left"/>
            </w:pPr>
            <w:r w:rsidRPr="00BA4DCB">
              <w:t>слабо</w:t>
            </w:r>
            <w:r w:rsidR="001C4BB7" w:rsidRPr="00BA4DCB">
              <w:t>окрашен</w:t>
            </w:r>
            <w:r w:rsidRPr="00BA4DCB">
              <w:t>ный</w:t>
            </w:r>
            <w:r w:rsidR="001C4BB7" w:rsidRPr="00BA4DCB">
              <w:t>;</w:t>
            </w:r>
          </w:p>
          <w:p w:rsidR="003128C5" w:rsidRPr="00BA4DCB" w:rsidRDefault="00785537" w:rsidP="00785537">
            <w:pPr>
              <w:pStyle w:val="afff6"/>
              <w:numPr>
                <w:ilvl w:val="0"/>
                <w:numId w:val="18"/>
              </w:numPr>
              <w:ind w:left="424" w:hanging="424"/>
              <w:jc w:val="left"/>
            </w:pPr>
            <w:proofErr w:type="spellStart"/>
            <w:r w:rsidRPr="00BA4DCB">
              <w:t>интенсивно</w:t>
            </w:r>
            <w:r w:rsidR="001C4BB7" w:rsidRPr="00BA4DCB">
              <w:t>окрашен</w:t>
            </w:r>
            <w:r w:rsidRPr="00BA4DCB">
              <w:t>ный</w:t>
            </w:r>
            <w:proofErr w:type="spellEnd"/>
          </w:p>
        </w:tc>
        <w:tc>
          <w:tcPr>
            <w:tcW w:w="895" w:type="dxa"/>
            <w:shd w:val="clear" w:color="auto" w:fill="auto"/>
            <w:vAlign w:val="bottom"/>
          </w:tcPr>
          <w:p w:rsidR="003128C5" w:rsidRPr="00BA4DCB" w:rsidRDefault="003128C5" w:rsidP="00D344E3">
            <w:pPr>
              <w:pStyle w:val="afff6"/>
            </w:pPr>
            <w:r w:rsidRPr="00BA4DCB">
              <w:t>0,75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0,6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0,5</w:t>
            </w:r>
          </w:p>
          <w:p w:rsidR="00D44D22" w:rsidRPr="00BA4DCB" w:rsidRDefault="00D44D22" w:rsidP="00D344E3">
            <w:pPr>
              <w:pStyle w:val="afff6"/>
            </w:pPr>
          </w:p>
        </w:tc>
        <w:tc>
          <w:tcPr>
            <w:tcW w:w="3979" w:type="dxa"/>
            <w:vMerge w:val="restart"/>
            <w:shd w:val="clear" w:color="auto" w:fill="auto"/>
          </w:tcPr>
          <w:p w:rsidR="003128C5" w:rsidRPr="00BA4DCB" w:rsidRDefault="00563489" w:rsidP="00785537">
            <w:pPr>
              <w:pStyle w:val="afff6"/>
              <w:jc w:val="left"/>
            </w:pPr>
            <w:r w:rsidRPr="00BA4DCB">
              <w:t>Переплеты окон жил</w:t>
            </w:r>
            <w:r w:rsidR="001C4BB7" w:rsidRPr="00BA4DCB">
              <w:t xml:space="preserve">ых и </w:t>
            </w:r>
            <w:r w:rsidRPr="00BA4DCB">
              <w:t>о</w:t>
            </w:r>
            <w:r w:rsidRPr="00BA4DCB">
              <w:t>б</w:t>
            </w:r>
            <w:r w:rsidRPr="00BA4DCB">
              <w:t xml:space="preserve">щественных </w:t>
            </w:r>
            <w:r w:rsidR="00B577D4">
              <w:t>зданий</w:t>
            </w:r>
            <w:r w:rsidR="001C4BB7" w:rsidRPr="00BA4DCB">
              <w:t>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7"/>
              </w:numPr>
              <w:ind w:left="482" w:hanging="425"/>
              <w:jc w:val="left"/>
            </w:pPr>
            <w:r w:rsidRPr="00BA4DCB">
              <w:t>одинарные;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7"/>
              </w:numPr>
              <w:ind w:left="482" w:hanging="425"/>
              <w:jc w:val="left"/>
            </w:pPr>
            <w:r w:rsidRPr="00BA4DCB">
              <w:t>спаренные;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7"/>
              </w:numPr>
              <w:ind w:left="482" w:hanging="425"/>
              <w:jc w:val="left"/>
            </w:pPr>
            <w:r w:rsidRPr="00BA4DCB">
              <w:t>двойные раздельные</w:t>
            </w:r>
          </w:p>
          <w:p w:rsidR="003128C5" w:rsidRPr="00BA4DCB" w:rsidRDefault="003128C5" w:rsidP="00785537">
            <w:pPr>
              <w:pStyle w:val="afff6"/>
              <w:jc w:val="left"/>
            </w:pPr>
          </w:p>
        </w:tc>
        <w:tc>
          <w:tcPr>
            <w:tcW w:w="835" w:type="dxa"/>
            <w:vMerge w:val="restart"/>
            <w:shd w:val="clear" w:color="auto" w:fill="auto"/>
          </w:tcPr>
          <w:p w:rsidR="003128C5" w:rsidRPr="00BA4DCB" w:rsidRDefault="003128C5" w:rsidP="00D44D22">
            <w:pPr>
              <w:pStyle w:val="afff6"/>
              <w:jc w:val="left"/>
            </w:pPr>
          </w:p>
          <w:p w:rsidR="003128C5" w:rsidRPr="00BA4DCB" w:rsidRDefault="003128C5" w:rsidP="00D44D22">
            <w:pPr>
              <w:pStyle w:val="afff6"/>
              <w:jc w:val="left"/>
            </w:pPr>
            <w:r w:rsidRPr="00BA4DCB">
              <w:t>0,8</w:t>
            </w:r>
          </w:p>
          <w:p w:rsidR="003128C5" w:rsidRPr="00BA4DCB" w:rsidRDefault="003128C5" w:rsidP="00D44D22">
            <w:pPr>
              <w:pStyle w:val="afff6"/>
              <w:jc w:val="left"/>
            </w:pPr>
            <w:r w:rsidRPr="00BA4DCB">
              <w:t>0,75</w:t>
            </w:r>
          </w:p>
          <w:p w:rsidR="003128C5" w:rsidRPr="00BA4DCB" w:rsidRDefault="003128C5" w:rsidP="00D44D22">
            <w:pPr>
              <w:pStyle w:val="afff6"/>
              <w:jc w:val="left"/>
            </w:pPr>
            <w:r w:rsidRPr="00BA4DCB">
              <w:t>0,65</w:t>
            </w:r>
          </w:p>
        </w:tc>
      </w:tr>
      <w:tr w:rsidR="003128C5" w:rsidRPr="00BA4DCB" w:rsidTr="00785537">
        <w:trPr>
          <w:cantSplit/>
          <w:trHeight w:val="480"/>
          <w:jc w:val="right"/>
        </w:trPr>
        <w:tc>
          <w:tcPr>
            <w:tcW w:w="4111" w:type="dxa"/>
            <w:shd w:val="clear" w:color="auto" w:fill="auto"/>
          </w:tcPr>
          <w:p w:rsidR="003128C5" w:rsidRPr="00BA4DCB" w:rsidRDefault="001C4BB7" w:rsidP="00785537">
            <w:pPr>
              <w:pStyle w:val="afff6"/>
              <w:jc w:val="left"/>
            </w:pPr>
            <w:r w:rsidRPr="00BA4DCB">
              <w:t>Органическое стекло: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9"/>
              </w:numPr>
              <w:ind w:left="424" w:hanging="424"/>
              <w:jc w:val="left"/>
            </w:pPr>
            <w:r w:rsidRPr="00BA4DCB">
              <w:t>прозрачное;</w:t>
            </w:r>
          </w:p>
          <w:p w:rsidR="003128C5" w:rsidRPr="00BA4DCB" w:rsidRDefault="001C4BB7" w:rsidP="00785537">
            <w:pPr>
              <w:pStyle w:val="afff6"/>
              <w:numPr>
                <w:ilvl w:val="0"/>
                <w:numId w:val="19"/>
              </w:numPr>
              <w:ind w:left="424" w:hanging="424"/>
              <w:jc w:val="left"/>
            </w:pPr>
            <w:r w:rsidRPr="00BA4DCB">
              <w:t xml:space="preserve">матовое </w:t>
            </w:r>
          </w:p>
        </w:tc>
        <w:tc>
          <w:tcPr>
            <w:tcW w:w="895" w:type="dxa"/>
            <w:shd w:val="clear" w:color="auto" w:fill="auto"/>
            <w:vAlign w:val="bottom"/>
          </w:tcPr>
          <w:p w:rsidR="003128C5" w:rsidRPr="00BA4DCB" w:rsidRDefault="003128C5" w:rsidP="00D344E3">
            <w:pPr>
              <w:pStyle w:val="afff6"/>
            </w:pPr>
            <w:r w:rsidRPr="00BA4DCB">
              <w:t>0,9</w:t>
            </w:r>
          </w:p>
          <w:p w:rsidR="003128C5" w:rsidRPr="00BA4DCB" w:rsidRDefault="003128C5" w:rsidP="00D344E3">
            <w:pPr>
              <w:pStyle w:val="afff6"/>
            </w:pPr>
            <w:r w:rsidRPr="00BA4DCB">
              <w:t>0,5</w:t>
            </w:r>
          </w:p>
        </w:tc>
        <w:tc>
          <w:tcPr>
            <w:tcW w:w="3979" w:type="dxa"/>
            <w:vMerge/>
            <w:shd w:val="clear" w:color="auto" w:fill="auto"/>
          </w:tcPr>
          <w:p w:rsidR="003128C5" w:rsidRPr="00BA4DCB" w:rsidRDefault="003128C5" w:rsidP="00D344E3">
            <w:pPr>
              <w:pStyle w:val="afff6"/>
            </w:pPr>
          </w:p>
        </w:tc>
        <w:tc>
          <w:tcPr>
            <w:tcW w:w="835" w:type="dxa"/>
            <w:vMerge/>
            <w:shd w:val="clear" w:color="auto" w:fill="auto"/>
            <w:vAlign w:val="center"/>
          </w:tcPr>
          <w:p w:rsidR="003128C5" w:rsidRPr="00BA4DCB" w:rsidRDefault="003128C5" w:rsidP="00D344E3">
            <w:pPr>
              <w:pStyle w:val="afff6"/>
            </w:pPr>
          </w:p>
        </w:tc>
      </w:tr>
    </w:tbl>
    <w:p w:rsidR="003128C5" w:rsidRPr="00BA4DCB" w:rsidRDefault="003128C5" w:rsidP="008A6388">
      <w:pPr>
        <w:jc w:val="center"/>
        <w:rPr>
          <w:color w:val="000000"/>
        </w:rPr>
      </w:pPr>
    </w:p>
    <w:p w:rsidR="008A6388" w:rsidRPr="00BA4DCB" w:rsidRDefault="008A6388" w:rsidP="008A6388">
      <w:pPr>
        <w:jc w:val="center"/>
        <w:rPr>
          <w:color w:val="000000"/>
        </w:rPr>
      </w:pPr>
    </w:p>
    <w:p w:rsidR="008A6388" w:rsidRPr="00BA4DCB" w:rsidRDefault="008A6388" w:rsidP="008A6388">
      <w:pPr>
        <w:jc w:val="center"/>
        <w:rPr>
          <w:color w:val="000000"/>
        </w:rPr>
      </w:pPr>
    </w:p>
    <w:p w:rsidR="008A6388" w:rsidRPr="00BA4DCB" w:rsidRDefault="008A6388" w:rsidP="008A6388">
      <w:pPr>
        <w:jc w:val="center"/>
        <w:rPr>
          <w:color w:val="000000"/>
        </w:rPr>
      </w:pPr>
    </w:p>
    <w:p w:rsidR="008A6388" w:rsidRPr="00BA4DCB" w:rsidRDefault="008A6388" w:rsidP="008A6388">
      <w:pPr>
        <w:jc w:val="center"/>
        <w:rPr>
          <w:color w:val="000000"/>
        </w:rPr>
      </w:pPr>
    </w:p>
    <w:p w:rsidR="008A6388" w:rsidRPr="00BA4DCB" w:rsidRDefault="008A6388" w:rsidP="008A6388">
      <w:pPr>
        <w:jc w:val="center"/>
        <w:rPr>
          <w:color w:val="000000"/>
        </w:rPr>
      </w:pPr>
    </w:p>
    <w:p w:rsidR="00BA2EAC" w:rsidRPr="00BA4DCB" w:rsidRDefault="00BA2EAC" w:rsidP="008A6388">
      <w:pPr>
        <w:jc w:val="center"/>
        <w:rPr>
          <w:color w:val="000000"/>
        </w:rPr>
      </w:pPr>
    </w:p>
    <w:p w:rsidR="00BA2EAC" w:rsidRPr="00BA4DCB" w:rsidRDefault="00BA2EAC" w:rsidP="008A6388">
      <w:pPr>
        <w:jc w:val="center"/>
        <w:rPr>
          <w:color w:val="000000"/>
        </w:rPr>
      </w:pPr>
    </w:p>
    <w:p w:rsidR="00BA2EAC" w:rsidRPr="00BA4DCB" w:rsidRDefault="00BA2EAC" w:rsidP="008A6388">
      <w:pPr>
        <w:jc w:val="center"/>
        <w:rPr>
          <w:color w:val="000000"/>
        </w:rPr>
      </w:pPr>
    </w:p>
    <w:p w:rsidR="00BA2EAC" w:rsidRPr="00BA4DCB" w:rsidRDefault="00BA2EAC" w:rsidP="008A6388">
      <w:pPr>
        <w:jc w:val="center"/>
        <w:rPr>
          <w:color w:val="000000"/>
        </w:rPr>
      </w:pPr>
    </w:p>
    <w:p w:rsidR="00BA2EAC" w:rsidRPr="00BA4DCB" w:rsidRDefault="00BA2EAC" w:rsidP="008A6388">
      <w:pPr>
        <w:jc w:val="center"/>
        <w:rPr>
          <w:color w:val="000000"/>
        </w:rPr>
      </w:pPr>
    </w:p>
    <w:p w:rsidR="008A6388" w:rsidRPr="00BA4DCB" w:rsidRDefault="008A6388" w:rsidP="00C44CFA"/>
    <w:p w:rsidR="000C71B5" w:rsidRPr="00BA4DCB" w:rsidRDefault="000C71B5" w:rsidP="00C44CFA"/>
    <w:p w:rsidR="003128C5" w:rsidRPr="00BA4DCB" w:rsidRDefault="001C4BB7" w:rsidP="00BA2EAC">
      <w:pPr>
        <w:ind w:firstLine="709"/>
      </w:pPr>
      <w:r w:rsidRPr="00BA4DCB">
        <w:rPr>
          <w:color w:val="000000"/>
        </w:rPr>
        <w:lastRenderedPageBreak/>
        <w:t>Таблица</w:t>
      </w:r>
      <w:r w:rsidRPr="00BA4DCB">
        <w:t xml:space="preserve"> 1.4 </w:t>
      </w:r>
      <w:r w:rsidR="00B577D4">
        <w:t>–</w:t>
      </w:r>
      <w:r w:rsidRPr="00BA4DCB">
        <w:t xml:space="preserve"> Значени</w:t>
      </w:r>
      <w:r w:rsidR="00563489" w:rsidRPr="00BA4DCB">
        <w:t>я</w:t>
      </w:r>
      <w:r w:rsidR="00B577D4">
        <w:t xml:space="preserve"> </w:t>
      </w:r>
      <w:r w:rsidRPr="00BA4DCB">
        <w:t>коэффициент</w:t>
      </w:r>
      <w:r w:rsidR="00C44CFA" w:rsidRPr="00BA4DCB">
        <w:t>а</w:t>
      </w:r>
      <w:r w:rsidRPr="00BA4DCB">
        <w:t xml:space="preserve"> </w:t>
      </w:r>
      <w:r w:rsidR="00C44CFA" w:rsidRPr="00BA4DCB">
        <w:rPr>
          <w:position w:val="-12"/>
          <w:szCs w:val="30"/>
        </w:rPr>
        <w:object w:dxaOrig="220" w:dyaOrig="400">
          <v:shape id="_x0000_i1057" type="#_x0000_t75" style="width:11.75pt;height:20.35pt" o:ole="">
            <v:imagedata r:id="rId68" o:title=""/>
          </v:shape>
          <o:OLEObject Type="Embed" ProgID="Equation.DSMT4" ShapeID="_x0000_i1057" DrawAspect="Content" ObjectID="_1549196566" r:id="rId69"/>
        </w:object>
      </w:r>
    </w:p>
    <w:tbl>
      <w:tblPr>
        <w:tblW w:w="9928" w:type="dxa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/>
      </w:tblPr>
      <w:tblGrid>
        <w:gridCol w:w="1139"/>
        <w:gridCol w:w="1276"/>
        <w:gridCol w:w="851"/>
        <w:gridCol w:w="850"/>
        <w:gridCol w:w="851"/>
        <w:gridCol w:w="848"/>
        <w:gridCol w:w="851"/>
        <w:gridCol w:w="852"/>
        <w:gridCol w:w="849"/>
        <w:gridCol w:w="708"/>
        <w:gridCol w:w="853"/>
      </w:tblGrid>
      <w:tr w:rsidR="003128C5" w:rsidRPr="00BA4DCB" w:rsidTr="00B00ADE">
        <w:trPr>
          <w:cantSplit/>
          <w:trHeight w:val="20"/>
          <w:jc w:val="center"/>
        </w:trPr>
        <w:tc>
          <w:tcPr>
            <w:tcW w:w="113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</w:tcPr>
          <w:p w:rsidR="003128C5" w:rsidRPr="00BA4DCB" w:rsidRDefault="001C4BB7" w:rsidP="00563489">
            <w:pPr>
              <w:pStyle w:val="afff6"/>
              <w:spacing w:before="0" w:after="0"/>
              <w:rPr>
                <w:sz w:val="22"/>
                <w:szCs w:val="22"/>
              </w:rPr>
            </w:pPr>
            <w:r w:rsidRPr="00BA4DCB">
              <w:rPr>
                <w:color w:val="000000"/>
                <w:sz w:val="22"/>
                <w:szCs w:val="22"/>
              </w:rPr>
              <w:t xml:space="preserve">Отношение глубины помещения </w:t>
            </w:r>
            <w:r w:rsidRPr="00BA4DCB">
              <w:rPr>
                <w:b/>
                <w:i/>
                <w:color w:val="000000"/>
                <w:sz w:val="22"/>
                <w:szCs w:val="22"/>
              </w:rPr>
              <w:t>B</w:t>
            </w:r>
            <w:r w:rsidRPr="00BA4DCB">
              <w:rPr>
                <w:color w:val="000000"/>
                <w:sz w:val="22"/>
                <w:szCs w:val="22"/>
              </w:rPr>
              <w:t xml:space="preserve"> к высоте от уровня условной рабочей поверхности </w:t>
            </w:r>
            <w:r w:rsidR="00563489" w:rsidRPr="00BA4DCB">
              <w:rPr>
                <w:color w:val="000000"/>
                <w:sz w:val="22"/>
                <w:szCs w:val="22"/>
              </w:rPr>
              <w:t>до</w:t>
            </w:r>
            <w:r w:rsidRPr="00BA4DCB">
              <w:rPr>
                <w:color w:val="000000"/>
                <w:sz w:val="22"/>
                <w:szCs w:val="22"/>
              </w:rPr>
              <w:t xml:space="preserve"> верх</w:t>
            </w:r>
            <w:r w:rsidR="00563489" w:rsidRPr="00BA4DCB">
              <w:rPr>
                <w:color w:val="000000"/>
                <w:sz w:val="22"/>
                <w:szCs w:val="22"/>
              </w:rPr>
              <w:t>а</w:t>
            </w:r>
            <w:r w:rsidR="00B577D4">
              <w:rPr>
                <w:color w:val="000000"/>
                <w:sz w:val="22"/>
                <w:szCs w:val="22"/>
              </w:rPr>
              <w:t xml:space="preserve"> </w:t>
            </w:r>
            <w:r w:rsidRPr="00BA4DCB">
              <w:rPr>
                <w:color w:val="000000"/>
                <w:sz w:val="22"/>
                <w:szCs w:val="22"/>
              </w:rPr>
              <w:t>окна</w:t>
            </w:r>
            <w:r w:rsidR="00563489" w:rsidRPr="00BA4DCB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63489" w:rsidRPr="00BA4DCB">
              <w:rPr>
                <w:b/>
                <w:i/>
                <w:color w:val="000000"/>
                <w:sz w:val="22"/>
                <w:szCs w:val="22"/>
              </w:rPr>
              <w:t>h</w:t>
            </w:r>
            <w:proofErr w:type="spellEnd"/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extDirection w:val="btLr"/>
          </w:tcPr>
          <w:p w:rsidR="003128C5" w:rsidRPr="00BA4DCB" w:rsidRDefault="001C4BB7" w:rsidP="00513397">
            <w:pPr>
              <w:rPr>
                <w:sz w:val="22"/>
                <w:szCs w:val="22"/>
              </w:rPr>
            </w:pPr>
            <w:r w:rsidRPr="00BA4DCB">
              <w:rPr>
                <w:color w:val="000000"/>
                <w:sz w:val="22"/>
                <w:szCs w:val="22"/>
              </w:rPr>
              <w:t xml:space="preserve">Отношение расстояния </w:t>
            </w:r>
            <w:proofErr w:type="spellStart"/>
            <w:r w:rsidRPr="00BA4DCB">
              <w:rPr>
                <w:b/>
                <w:i/>
                <w:color w:val="000000"/>
                <w:sz w:val="22"/>
                <w:szCs w:val="22"/>
              </w:rPr>
              <w:t>l</w:t>
            </w:r>
            <w:proofErr w:type="spellEnd"/>
            <w:r w:rsidRPr="00BA4DCB">
              <w:rPr>
                <w:color w:val="000000"/>
                <w:sz w:val="22"/>
                <w:szCs w:val="22"/>
              </w:rPr>
              <w:t xml:space="preserve"> расчетной точки от внешней стены к глубине помещения </w:t>
            </w:r>
            <w:r w:rsidRPr="00BA4DCB">
              <w:rPr>
                <w:b/>
                <w:i/>
                <w:color w:val="000000"/>
                <w:sz w:val="22"/>
                <w:szCs w:val="22"/>
              </w:rPr>
              <w:t>B</w:t>
            </w:r>
          </w:p>
        </w:tc>
        <w:tc>
          <w:tcPr>
            <w:tcW w:w="7513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position w:val="-12"/>
                <w:szCs w:val="30"/>
              </w:rPr>
              <w:object w:dxaOrig="220" w:dyaOrig="400">
                <v:shape id="_x0000_i1058" type="#_x0000_t75" style="width:11.75pt;height:20.35pt" o:ole="">
                  <v:imagedata r:id="rId68" o:title=""/>
                </v:shape>
                <o:OLEObject Type="Embed" ProgID="Equation.DSMT4" ShapeID="_x0000_i1058" DrawAspect="Content" ObjectID="_1549196567" r:id="rId70"/>
              </w:object>
            </w:r>
            <w:r w:rsidR="00F34225" w:rsidRPr="00BA4DCB">
              <w:rPr>
                <w:position w:val="-12"/>
                <w:szCs w:val="30"/>
              </w:rPr>
              <w:t xml:space="preserve"> </w:t>
            </w:r>
            <w:r w:rsidR="001C4BB7" w:rsidRPr="00BA4DCB">
              <w:rPr>
                <w:szCs w:val="30"/>
              </w:rPr>
              <w:t xml:space="preserve"> при боковом одностороннем освещении</w:t>
            </w:r>
          </w:p>
        </w:tc>
      </w:tr>
      <w:tr w:rsidR="003128C5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0"/>
              </w:rPr>
            </w:pPr>
          </w:p>
        </w:tc>
        <w:tc>
          <w:tcPr>
            <w:tcW w:w="7513" w:type="dxa"/>
            <w:gridSpan w:val="9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1C4BB7" w:rsidP="00563489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С</w:t>
            </w:r>
            <w:r w:rsidR="00563489" w:rsidRPr="00BA4DCB">
              <w:rPr>
                <w:szCs w:val="30"/>
              </w:rPr>
              <w:t>редневзвешенный</w:t>
            </w:r>
            <w:r w:rsidRPr="00BA4DCB">
              <w:rPr>
                <w:szCs w:val="30"/>
              </w:rPr>
              <w:t xml:space="preserve"> коэффициент отражения</w:t>
            </w:r>
          </w:p>
        </w:tc>
      </w:tr>
      <w:tr w:rsidR="00106359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0"/>
              </w:rPr>
            </w:pP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pacing w:val="3"/>
                <w:w w:val="88"/>
                <w:szCs w:val="30"/>
              </w:rPr>
              <w:t>0,5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pacing w:val="2"/>
                <w:w w:val="88"/>
                <w:szCs w:val="30"/>
              </w:rPr>
              <w:t>0,4</w:t>
            </w: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0,3</w:t>
            </w:r>
          </w:p>
        </w:tc>
      </w:tr>
      <w:tr w:rsidR="003128C5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0"/>
              </w:rPr>
            </w:pPr>
          </w:p>
        </w:tc>
        <w:tc>
          <w:tcPr>
            <w:tcW w:w="7513" w:type="dxa"/>
            <w:gridSpan w:val="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1C4BB7" w:rsidP="00AC0327">
            <w:pPr>
              <w:pStyle w:val="afff6"/>
              <w:spacing w:before="0" w:after="0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Отношение ширины </w:t>
            </w:r>
            <w:r w:rsidR="005A0BA9" w:rsidRPr="00BA4DCB">
              <w:rPr>
                <w:b/>
                <w:i/>
                <w:sz w:val="28"/>
                <w:szCs w:val="28"/>
              </w:rPr>
              <w:t>L</w:t>
            </w:r>
            <w:r w:rsidR="005A0BA9" w:rsidRPr="00BA4DCB">
              <w:rPr>
                <w:sz w:val="28"/>
                <w:szCs w:val="28"/>
              </w:rPr>
              <w:t xml:space="preserve"> помещения</w:t>
            </w:r>
            <w:r w:rsidRPr="00BA4DCB">
              <w:rPr>
                <w:sz w:val="28"/>
                <w:szCs w:val="28"/>
              </w:rPr>
              <w:t xml:space="preserve"> к его глубине </w:t>
            </w:r>
            <w:r w:rsidR="005A0BA9" w:rsidRPr="00BA4DCB">
              <w:rPr>
                <w:b/>
                <w:i/>
                <w:sz w:val="28"/>
                <w:szCs w:val="28"/>
              </w:rPr>
              <w:t>B</w:t>
            </w:r>
          </w:p>
        </w:tc>
      </w:tr>
      <w:tr w:rsidR="00B00ADE" w:rsidRPr="00BA4DCB" w:rsidTr="005A0BA9">
        <w:trPr>
          <w:cantSplit/>
          <w:trHeight w:val="1843"/>
          <w:jc w:val="center"/>
        </w:trPr>
        <w:tc>
          <w:tcPr>
            <w:tcW w:w="1139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0,5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1C4BB7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pacing w:val="-7"/>
                <w:w w:val="88"/>
                <w:szCs w:val="30"/>
              </w:rPr>
              <w:t>2 и больше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0,5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1C4BB7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pacing w:val="-7"/>
                <w:w w:val="88"/>
                <w:szCs w:val="30"/>
              </w:rPr>
              <w:t>2 и больше</w:t>
            </w:r>
          </w:p>
        </w:tc>
        <w:tc>
          <w:tcPr>
            <w:tcW w:w="8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0,5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zCs w:val="30"/>
              </w:rPr>
              <w:t>1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28C5" w:rsidRPr="00BA4DCB" w:rsidRDefault="001C4BB7" w:rsidP="00AC0327">
            <w:pPr>
              <w:pStyle w:val="afff6"/>
              <w:spacing w:before="0" w:after="0"/>
              <w:jc w:val="center"/>
              <w:rPr>
                <w:szCs w:val="30"/>
              </w:rPr>
            </w:pPr>
            <w:r w:rsidRPr="00BA4DCB">
              <w:rPr>
                <w:spacing w:val="-7"/>
                <w:w w:val="88"/>
                <w:szCs w:val="30"/>
              </w:rPr>
              <w:t>2 и больше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8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51339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pacing w:val="3"/>
                <w:sz w:val="26"/>
                <w:szCs w:val="26"/>
              </w:rPr>
              <w:t>1</w:t>
            </w:r>
            <w:r w:rsidR="00513397" w:rsidRPr="00BA4DCB">
              <w:rPr>
                <w:spacing w:val="3"/>
                <w:sz w:val="26"/>
                <w:szCs w:val="26"/>
              </w:rPr>
              <w:sym w:font="Symbol" w:char="F02D"/>
            </w:r>
            <w:r w:rsidRPr="00BA4DCB">
              <w:rPr>
                <w:spacing w:val="3"/>
                <w:sz w:val="26"/>
                <w:szCs w:val="26"/>
              </w:rPr>
              <w:t>1,5</w:t>
            </w:r>
            <w:r w:rsidRPr="00BA4DCB">
              <w:rPr>
                <w:sz w:val="26"/>
                <w:szCs w:val="2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</w:tr>
      <w:tr w:rsidR="00B00ADE" w:rsidRPr="00BA4DCB" w:rsidTr="00B00ADE">
        <w:trPr>
          <w:cantSplit/>
          <w:trHeight w:val="429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1,32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1C4BB7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pacing w:val="-7"/>
                <w:w w:val="88"/>
                <w:sz w:val="26"/>
                <w:szCs w:val="26"/>
              </w:rPr>
              <w:t>Больше</w:t>
            </w:r>
          </w:p>
          <w:p w:rsidR="003128C5" w:rsidRPr="00BA4DCB" w:rsidRDefault="003128C5" w:rsidP="0051339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  <w:r w:rsidR="00513397" w:rsidRPr="00BA4DCB">
              <w:rPr>
                <w:sz w:val="26"/>
                <w:szCs w:val="26"/>
              </w:rPr>
              <w:sym w:font="Symbol" w:char="F02D"/>
            </w:r>
            <w:r w:rsidRPr="00BA4DCB">
              <w:rPr>
                <w:sz w:val="26"/>
                <w:szCs w:val="26"/>
              </w:rPr>
              <w:t xml:space="preserve">2,5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1,25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C4BB7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pacing w:val="-7"/>
                <w:w w:val="88"/>
                <w:sz w:val="26"/>
                <w:szCs w:val="26"/>
              </w:rPr>
              <w:t>Больше</w:t>
            </w:r>
          </w:p>
          <w:p w:rsidR="00106359" w:rsidRPr="00BA4DCB" w:rsidRDefault="00106359" w:rsidP="0051339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pacing w:val="5"/>
                <w:sz w:val="26"/>
                <w:szCs w:val="26"/>
              </w:rPr>
              <w:t>2,5</w:t>
            </w:r>
            <w:r w:rsidR="00513397" w:rsidRPr="00BA4DCB">
              <w:rPr>
                <w:spacing w:val="5"/>
                <w:sz w:val="26"/>
                <w:szCs w:val="26"/>
              </w:rPr>
              <w:sym w:font="Symbol" w:char="F02D"/>
            </w:r>
            <w:r w:rsidRPr="00BA4DCB">
              <w:rPr>
                <w:spacing w:val="5"/>
                <w:sz w:val="26"/>
                <w:szCs w:val="26"/>
              </w:rPr>
              <w:t>4</w:t>
            </w:r>
            <w:r w:rsidRPr="00BA4DCB">
              <w:rPr>
                <w:sz w:val="26"/>
                <w:szCs w:val="2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2,35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2,0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1,55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1,9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1,85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</w:tr>
      <w:tr w:rsidR="00B00ADE" w:rsidRPr="00BA4DCB" w:rsidTr="00B00ADE">
        <w:trPr>
          <w:cantSplit/>
          <w:trHeight w:val="20"/>
          <w:jc w:val="center"/>
        </w:trPr>
        <w:tc>
          <w:tcPr>
            <w:tcW w:w="11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06359" w:rsidRPr="00BA4DCB" w:rsidRDefault="00106359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4,3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3,1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2,2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359" w:rsidRPr="00BA4DCB" w:rsidRDefault="00106359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2,7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 w:val="restart"/>
            <w:shd w:val="clear" w:color="auto" w:fill="auto"/>
          </w:tcPr>
          <w:p w:rsidR="003128C5" w:rsidRPr="00BA4DCB" w:rsidRDefault="001C4BB7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  <w:r w:rsidRPr="00BA4DCB">
              <w:rPr>
                <w:spacing w:val="-7"/>
                <w:w w:val="88"/>
                <w:sz w:val="26"/>
                <w:szCs w:val="26"/>
              </w:rPr>
              <w:t>Больше 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8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52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3" w:type="dxa"/>
            <w:shd w:val="clear" w:color="auto" w:fill="auto"/>
            <w:vAlign w:val="center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0,2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1,15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1,05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0,3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1,75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1,25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1,1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0,4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1,6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1,4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1,2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0,5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3,4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2,9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2,5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0,6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4,6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3,1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0,7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6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4,7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3,7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2,9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2,6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2,3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0,8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7,4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5,8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4,7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3,4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2,9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2,4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2,6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2,3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1,9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0,9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9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7,1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5,6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4,3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3,6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2,6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2,1</w:t>
            </w:r>
          </w:p>
        </w:tc>
      </w:tr>
      <w:tr w:rsidR="00B00ADE" w:rsidRPr="00BA4DCB" w:rsidTr="00B00A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1139" w:type="dxa"/>
            <w:vMerge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rPr>
                <w:sz w:val="26"/>
                <w:szCs w:val="26"/>
              </w:rPr>
            </w:pPr>
          </w:p>
        </w:tc>
        <w:tc>
          <w:tcPr>
            <w:tcW w:w="1276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10</w:t>
            </w:r>
          </w:p>
        </w:tc>
        <w:tc>
          <w:tcPr>
            <w:tcW w:w="850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7,3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5,7</w:t>
            </w:r>
          </w:p>
        </w:tc>
        <w:tc>
          <w:tcPr>
            <w:tcW w:w="84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4,1</w:t>
            </w:r>
          </w:p>
        </w:tc>
        <w:tc>
          <w:tcPr>
            <w:tcW w:w="852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3,5</w:t>
            </w:r>
          </w:p>
        </w:tc>
        <w:tc>
          <w:tcPr>
            <w:tcW w:w="849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3,5</w:t>
            </w:r>
          </w:p>
        </w:tc>
        <w:tc>
          <w:tcPr>
            <w:tcW w:w="708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</w:t>
            </w:r>
          </w:p>
        </w:tc>
        <w:tc>
          <w:tcPr>
            <w:tcW w:w="853" w:type="dxa"/>
            <w:shd w:val="clear" w:color="auto" w:fill="auto"/>
          </w:tcPr>
          <w:p w:rsidR="003128C5" w:rsidRPr="00BA4DCB" w:rsidRDefault="003128C5" w:rsidP="00AC0327">
            <w:pPr>
              <w:pStyle w:val="afff6"/>
              <w:spacing w:before="0" w:after="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2,5</w:t>
            </w:r>
          </w:p>
        </w:tc>
      </w:tr>
    </w:tbl>
    <w:p w:rsidR="008A6388" w:rsidRPr="00BA4DCB" w:rsidRDefault="008A6388" w:rsidP="008A6388">
      <w:pPr>
        <w:jc w:val="center"/>
      </w:pPr>
      <w:bookmarkStart w:id="4" w:name="_Toc328568293"/>
      <w:bookmarkStart w:id="5" w:name="_Toc320736086"/>
      <w:r w:rsidRPr="00BA4DCB">
        <w:rPr>
          <w:color w:val="000000"/>
        </w:rPr>
        <w:t xml:space="preserve">  </w:t>
      </w:r>
    </w:p>
    <w:p w:rsidR="00F9016A" w:rsidRPr="00BA4DCB" w:rsidRDefault="005A0BA9" w:rsidP="008A6388">
      <w:pPr>
        <w:pStyle w:val="afffffc"/>
        <w:rPr>
          <w:position w:val="-4"/>
          <w:lang w:val="ru-RU"/>
        </w:rPr>
      </w:pPr>
      <w:r w:rsidRPr="00BA4DCB">
        <w:rPr>
          <w:i/>
          <w:position w:val="-4"/>
          <w:u w:val="single"/>
          <w:lang w:val="ru-RU"/>
        </w:rPr>
        <w:lastRenderedPageBreak/>
        <w:t>Примечани</w:t>
      </w:r>
      <w:r w:rsidR="00F9016A" w:rsidRPr="00BA4DCB">
        <w:rPr>
          <w:i/>
          <w:position w:val="-4"/>
          <w:u w:val="single"/>
          <w:lang w:val="ru-RU"/>
        </w:rPr>
        <w:t>я</w:t>
      </w:r>
      <w:r w:rsidRPr="00BA4DCB">
        <w:rPr>
          <w:i/>
          <w:position w:val="-4"/>
          <w:u w:val="single"/>
          <w:lang w:val="ru-RU"/>
        </w:rPr>
        <w:t>:</w:t>
      </w:r>
      <w:r w:rsidRPr="00BA4DCB">
        <w:rPr>
          <w:position w:val="-4"/>
          <w:lang w:val="ru-RU"/>
        </w:rPr>
        <w:t xml:space="preserve"> </w:t>
      </w:r>
    </w:p>
    <w:p w:rsidR="00F9016A" w:rsidRPr="00BA4DCB" w:rsidRDefault="00F9016A" w:rsidP="008A6388">
      <w:pPr>
        <w:pStyle w:val="afffffc"/>
        <w:rPr>
          <w:position w:val="-4"/>
          <w:lang w:val="ru-RU"/>
        </w:rPr>
      </w:pPr>
      <w:r w:rsidRPr="00BA4DCB">
        <w:rPr>
          <w:position w:val="-4"/>
          <w:lang w:val="ru-RU"/>
        </w:rPr>
        <w:t xml:space="preserve">а) </w:t>
      </w:r>
      <w:proofErr w:type="spellStart"/>
      <w:r w:rsidRPr="00BA4DCB">
        <w:rPr>
          <w:i/>
          <w:position w:val="-4"/>
          <w:lang w:val="ru-RU"/>
        </w:rPr>
        <w:t>l</w:t>
      </w:r>
      <w:proofErr w:type="spellEnd"/>
      <w:r w:rsidRPr="00BA4DCB">
        <w:rPr>
          <w:position w:val="-4"/>
          <w:lang w:val="ru-RU"/>
        </w:rPr>
        <w:t xml:space="preserve"> = </w:t>
      </w:r>
      <w:r w:rsidRPr="00BA4DCB">
        <w:rPr>
          <w:i/>
          <w:position w:val="-4"/>
          <w:lang w:val="ru-RU"/>
        </w:rPr>
        <w:t>B</w:t>
      </w:r>
      <w:r w:rsidRPr="00BA4DCB">
        <w:rPr>
          <w:position w:val="-4"/>
          <w:lang w:val="ru-RU"/>
        </w:rPr>
        <w:t>-1, м;</w:t>
      </w:r>
    </w:p>
    <w:p w:rsidR="008A6388" w:rsidRPr="00BA4DCB" w:rsidRDefault="00F9016A" w:rsidP="008A6388">
      <w:pPr>
        <w:pStyle w:val="afffffc"/>
        <w:rPr>
          <w:position w:val="-4"/>
          <w:lang w:val="ru-RU"/>
        </w:rPr>
      </w:pPr>
      <w:r w:rsidRPr="00BA4DCB">
        <w:rPr>
          <w:position w:val="-4"/>
          <w:lang w:val="ru-RU"/>
        </w:rPr>
        <w:t xml:space="preserve">б) </w:t>
      </w:r>
      <w:r w:rsidR="005A0BA9" w:rsidRPr="00BA4DCB">
        <w:rPr>
          <w:position w:val="-4"/>
          <w:lang w:val="ru-RU"/>
        </w:rPr>
        <w:t xml:space="preserve">при несовпадении данных с </w:t>
      </w:r>
      <w:proofErr w:type="gramStart"/>
      <w:r w:rsidR="005A0BA9" w:rsidRPr="00BA4DCB">
        <w:rPr>
          <w:position w:val="-4"/>
          <w:lang w:val="ru-RU"/>
        </w:rPr>
        <w:t>табличными</w:t>
      </w:r>
      <w:proofErr w:type="gramEnd"/>
      <w:r w:rsidR="005A0BA9" w:rsidRPr="00BA4DCB">
        <w:rPr>
          <w:position w:val="-4"/>
          <w:lang w:val="ru-RU"/>
        </w:rPr>
        <w:t xml:space="preserve"> применяется метод инте</w:t>
      </w:r>
      <w:r w:rsidR="005A0BA9" w:rsidRPr="00BA4DCB">
        <w:rPr>
          <w:position w:val="-4"/>
          <w:lang w:val="ru-RU"/>
        </w:rPr>
        <w:t>р</w:t>
      </w:r>
      <w:r w:rsidR="005A0BA9" w:rsidRPr="00BA4DCB">
        <w:rPr>
          <w:position w:val="-4"/>
          <w:lang w:val="ru-RU"/>
        </w:rPr>
        <w:t>поляции.</w:t>
      </w:r>
    </w:p>
    <w:p w:rsidR="005A0BA9" w:rsidRPr="00BA4DCB" w:rsidRDefault="000B0040" w:rsidP="000B0040">
      <w:pPr>
        <w:pStyle w:val="afffffc"/>
        <w:ind w:firstLine="0"/>
        <w:jc w:val="center"/>
        <w:rPr>
          <w:lang w:val="ru-RU"/>
        </w:rPr>
      </w:pPr>
      <w:r w:rsidRPr="00BA4DCB">
        <w:rPr>
          <w:noProof/>
          <w:lang w:val="ru-RU"/>
        </w:rPr>
        <w:drawing>
          <wp:inline distT="0" distB="0" distL="0" distR="0">
            <wp:extent cx="4848959" cy="2639833"/>
            <wp:effectExtent l="0" t="0" r="0" b="0"/>
            <wp:docPr id="1" name="Рисунок 1" descr="C:\Users\Виталий\Pictures\окн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Виталий\Pictures\окн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264" t="44823" r="8501" b="25812"/>
                    <a:stretch/>
                  </pic:blipFill>
                  <pic:spPr bwMode="auto">
                    <a:xfrm>
                      <a:off x="0" y="0"/>
                      <a:ext cx="4849221" cy="26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9" w:rsidRPr="00BA4DCB" w:rsidRDefault="005A0BA9" w:rsidP="005A0BA9"/>
    <w:p w:rsidR="008A6388" w:rsidRPr="00BA4DCB" w:rsidRDefault="008A6388" w:rsidP="008A6388">
      <w:pPr>
        <w:pStyle w:val="afffffc"/>
        <w:rPr>
          <w:lang w:val="ru-RU"/>
        </w:rPr>
      </w:pPr>
      <w:r w:rsidRPr="00BA4DCB">
        <w:rPr>
          <w:position w:val="-4"/>
          <w:lang w:val="ru-RU"/>
        </w:rPr>
        <w:object w:dxaOrig="260" w:dyaOrig="300">
          <v:shape id="_x0000_i1059" type="#_x0000_t75" style="width:13.3pt;height:14.85pt" o:ole="">
            <v:imagedata r:id="rId72" o:title=""/>
          </v:shape>
          <o:OLEObject Type="Embed" ProgID="Equation.DSMT4" ShapeID="_x0000_i1059" DrawAspect="Content" ObjectID="_1549196568" r:id="rId73"/>
        </w:object>
      </w:r>
      <w:r w:rsidR="001C4BB7" w:rsidRPr="00BA4DCB">
        <w:rPr>
          <w:lang w:val="ru-RU"/>
        </w:rPr>
        <w:t xml:space="preserve">- ширина помещения; </w:t>
      </w:r>
      <w:proofErr w:type="gramStart"/>
      <w:r w:rsidR="00143545" w:rsidRPr="00BA4DCB">
        <w:rPr>
          <w:i/>
          <w:lang w:val="ru-RU"/>
        </w:rPr>
        <w:t>В</w:t>
      </w:r>
      <w:proofErr w:type="gramEnd"/>
      <w:r w:rsidR="001C4BB7" w:rsidRPr="00BA4DCB">
        <w:rPr>
          <w:lang w:val="ru-RU"/>
        </w:rPr>
        <w:t xml:space="preserve"> - </w:t>
      </w:r>
      <w:proofErr w:type="gramStart"/>
      <w:r w:rsidR="001C4BB7" w:rsidRPr="00BA4DCB">
        <w:rPr>
          <w:lang w:val="ru-RU"/>
        </w:rPr>
        <w:t>глубина</w:t>
      </w:r>
      <w:proofErr w:type="gramEnd"/>
      <w:r w:rsidR="001C4BB7" w:rsidRPr="00BA4DCB">
        <w:rPr>
          <w:lang w:val="ru-RU"/>
        </w:rPr>
        <w:t xml:space="preserve"> помещения; </w:t>
      </w:r>
      <w:r w:rsidR="00143545" w:rsidRPr="00BA4DCB">
        <w:rPr>
          <w:lang w:val="ru-RU"/>
        </w:rPr>
        <w:t>М</w:t>
      </w:r>
      <w:r w:rsidR="001C4BB7" w:rsidRPr="00BA4DCB">
        <w:rPr>
          <w:lang w:val="ru-RU"/>
        </w:rPr>
        <w:t xml:space="preserve"> - контрольная точка;  </w:t>
      </w:r>
      <w:proofErr w:type="spellStart"/>
      <w:r w:rsidR="00143545" w:rsidRPr="00BA4DCB">
        <w:rPr>
          <w:i/>
          <w:lang w:val="ru-RU"/>
        </w:rPr>
        <w:t>l</w:t>
      </w:r>
      <w:proofErr w:type="spellEnd"/>
      <w:r w:rsidR="001C4BB7" w:rsidRPr="00BA4DCB">
        <w:rPr>
          <w:lang w:val="ru-RU"/>
        </w:rPr>
        <w:t xml:space="preserve">- расстояние от краеугольной стены </w:t>
      </w:r>
      <w:r w:rsidR="00143545" w:rsidRPr="00BA4DCB">
        <w:rPr>
          <w:lang w:val="ru-RU"/>
        </w:rPr>
        <w:t>до точки М</w:t>
      </w:r>
      <w:r w:rsidR="001C4BB7" w:rsidRPr="00BA4DCB">
        <w:rPr>
          <w:lang w:val="ru-RU"/>
        </w:rPr>
        <w:t>;</w:t>
      </w:r>
      <w:r w:rsidR="001C4BB7" w:rsidRPr="00BA4DCB">
        <w:rPr>
          <w:i/>
          <w:lang w:val="ru-RU"/>
        </w:rPr>
        <w:t xml:space="preserve"> </w:t>
      </w:r>
      <w:proofErr w:type="spellStart"/>
      <w:r w:rsidR="00143545" w:rsidRPr="00BA4DCB">
        <w:rPr>
          <w:i/>
          <w:lang w:val="ru-RU"/>
        </w:rPr>
        <w:t>h</w:t>
      </w:r>
      <w:proofErr w:type="spellEnd"/>
      <w:r w:rsidR="001C4BB7" w:rsidRPr="00BA4DCB">
        <w:rPr>
          <w:lang w:val="ru-RU"/>
        </w:rPr>
        <w:t xml:space="preserve"> - расстояние от уровня условной рабочей поверхности </w:t>
      </w:r>
      <w:r w:rsidR="00143545" w:rsidRPr="00BA4DCB">
        <w:rPr>
          <w:lang w:val="ru-RU"/>
        </w:rPr>
        <w:t xml:space="preserve">до </w:t>
      </w:r>
      <w:r w:rsidR="001C4BB7" w:rsidRPr="00BA4DCB">
        <w:rPr>
          <w:lang w:val="ru-RU"/>
        </w:rPr>
        <w:t>верх</w:t>
      </w:r>
      <w:r w:rsidR="00143545" w:rsidRPr="00BA4DCB">
        <w:rPr>
          <w:lang w:val="ru-RU"/>
        </w:rPr>
        <w:t>а</w:t>
      </w:r>
      <w:r w:rsidR="001C4BB7" w:rsidRPr="00BA4DCB">
        <w:rPr>
          <w:lang w:val="ru-RU"/>
        </w:rPr>
        <w:t xml:space="preserve"> окна</w:t>
      </w:r>
      <w:r w:rsidR="00143545" w:rsidRPr="00BA4DCB">
        <w:rPr>
          <w:lang w:val="ru-RU"/>
        </w:rPr>
        <w:t>, РП</w:t>
      </w:r>
      <w:r w:rsidR="001C4BB7" w:rsidRPr="00BA4DCB">
        <w:rPr>
          <w:lang w:val="ru-RU"/>
        </w:rPr>
        <w:t xml:space="preserve">  - рабочая поверхность</w:t>
      </w:r>
      <w:r w:rsidR="00143545" w:rsidRPr="00BA4DCB">
        <w:rPr>
          <w:lang w:val="ru-RU"/>
        </w:rPr>
        <w:t>.</w:t>
      </w:r>
    </w:p>
    <w:p w:rsidR="008A6388" w:rsidRPr="00BA4DCB" w:rsidRDefault="001C4BB7" w:rsidP="008A6388">
      <w:pPr>
        <w:pStyle w:val="afffffe"/>
        <w:rPr>
          <w:lang w:val="ru-RU"/>
        </w:rPr>
      </w:pPr>
      <w:r w:rsidRPr="00BA4DCB">
        <w:rPr>
          <w:lang w:val="ru-RU"/>
        </w:rPr>
        <w:t xml:space="preserve">Рисунок 1.1 - Схема помещения к </w:t>
      </w:r>
      <w:r w:rsidR="00143545" w:rsidRPr="00BA4DCB">
        <w:rPr>
          <w:lang w:val="ru-RU"/>
        </w:rPr>
        <w:t xml:space="preserve">светотехническому </w:t>
      </w:r>
      <w:r w:rsidRPr="00BA4DCB">
        <w:rPr>
          <w:lang w:val="ru-RU"/>
        </w:rPr>
        <w:t>расчету</w:t>
      </w:r>
      <w:r w:rsidR="00143545" w:rsidRPr="00BA4DCB">
        <w:rPr>
          <w:lang w:val="ru-RU"/>
        </w:rPr>
        <w:t>.</w:t>
      </w:r>
    </w:p>
    <w:p w:rsidR="00CD7D2F" w:rsidRPr="00BA4DCB" w:rsidRDefault="001C4BB7" w:rsidP="00F7232F">
      <w:pPr>
        <w:pStyle w:val="10"/>
      </w:pPr>
      <w:bookmarkStart w:id="6" w:name="_Toc474411858"/>
      <w:bookmarkEnd w:id="4"/>
      <w:r w:rsidRPr="00BA4DCB">
        <w:lastRenderedPageBreak/>
        <w:t>ПРАКТИЧЕСКАЯ РАБОТА № 2</w:t>
      </w:r>
      <w:r w:rsidR="00BA2EAC" w:rsidRPr="00BA4DCB">
        <w:br/>
      </w:r>
      <w:r w:rsidRPr="00BA4DCB">
        <w:t>"ИСКУССТВЕННОЕ ОСВЕЩЕНИЕ"</w:t>
      </w:r>
      <w:bookmarkEnd w:id="6"/>
    </w:p>
    <w:p w:rsidR="00391B17" w:rsidRPr="00BA4DCB" w:rsidRDefault="000B0040" w:rsidP="000B0040">
      <w:pPr>
        <w:pStyle w:val="afffffc"/>
        <w:jc w:val="left"/>
        <w:rPr>
          <w:b/>
          <w:lang w:val="ru-RU"/>
        </w:rPr>
      </w:pPr>
      <w:bookmarkStart w:id="7" w:name="_Toc328568294"/>
      <w:bookmarkEnd w:id="5"/>
      <w:r w:rsidRPr="00BA4DCB">
        <w:rPr>
          <w:b/>
          <w:lang w:val="ru-RU"/>
        </w:rPr>
        <w:t>Цель работы</w:t>
      </w:r>
      <w:r w:rsidR="001C4BB7" w:rsidRPr="00BA4DCB">
        <w:rPr>
          <w:b/>
          <w:lang w:val="ru-RU"/>
        </w:rPr>
        <w:t xml:space="preserve">: освоить методику выполнения </w:t>
      </w:r>
      <w:r w:rsidRPr="00BA4DCB">
        <w:rPr>
          <w:b/>
          <w:lang w:val="ru-RU"/>
        </w:rPr>
        <w:t>светотехнических ра</w:t>
      </w:r>
      <w:r w:rsidRPr="00BA4DCB">
        <w:rPr>
          <w:b/>
          <w:lang w:val="ru-RU"/>
        </w:rPr>
        <w:t>с</w:t>
      </w:r>
      <w:r w:rsidRPr="00BA4DCB">
        <w:rPr>
          <w:b/>
          <w:lang w:val="ru-RU"/>
        </w:rPr>
        <w:t>четов</w:t>
      </w:r>
      <w:r w:rsidR="001C4BB7" w:rsidRPr="00BA4DCB">
        <w:rPr>
          <w:b/>
          <w:lang w:val="ru-RU"/>
        </w:rPr>
        <w:t xml:space="preserve"> искусственного производственного освещения.</w:t>
      </w:r>
    </w:p>
    <w:p w:rsidR="002E364A" w:rsidRPr="00BA4DCB" w:rsidRDefault="001C4BB7" w:rsidP="002E364A">
      <w:pPr>
        <w:pStyle w:val="2"/>
      </w:pPr>
      <w:bookmarkStart w:id="8" w:name="_Toc474411859"/>
      <w:bookmarkEnd w:id="7"/>
      <w:r w:rsidRPr="00BA4DCB">
        <w:t>2.1 Основные положения расчета искусственного освещения</w:t>
      </w:r>
      <w:bookmarkEnd w:id="8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В зависимости от освещаемой поверхности искусственное освещение дел</w:t>
      </w:r>
      <w:r w:rsidR="00456AC7" w:rsidRPr="00BA4DCB">
        <w:rPr>
          <w:lang w:val="ru-RU"/>
        </w:rPr>
        <w:t>и</w:t>
      </w:r>
      <w:r w:rsidRPr="00BA4DCB">
        <w:rPr>
          <w:lang w:val="ru-RU"/>
        </w:rPr>
        <w:t xml:space="preserve">тся </w:t>
      </w:r>
      <w:proofErr w:type="gramStart"/>
      <w:r w:rsidRPr="00BA4DCB">
        <w:rPr>
          <w:lang w:val="ru-RU"/>
        </w:rPr>
        <w:t>на</w:t>
      </w:r>
      <w:proofErr w:type="gramEnd"/>
      <w:r w:rsidRPr="00BA4DCB">
        <w:rPr>
          <w:lang w:val="ru-RU"/>
        </w:rPr>
        <w:t>:</w:t>
      </w:r>
    </w:p>
    <w:p w:rsidR="003128C5" w:rsidRPr="00BA4DCB" w:rsidRDefault="001C4BB7" w:rsidP="005D7FED">
      <w:pPr>
        <w:pStyle w:val="afffffc"/>
        <w:numPr>
          <w:ilvl w:val="1"/>
          <w:numId w:val="20"/>
        </w:numPr>
        <w:tabs>
          <w:tab w:val="left" w:pos="993"/>
        </w:tabs>
        <w:ind w:left="0" w:firstLine="567"/>
        <w:rPr>
          <w:szCs w:val="20"/>
          <w:lang w:val="ru-RU"/>
        </w:rPr>
      </w:pPr>
      <w:r w:rsidRPr="00BA4DCB">
        <w:rPr>
          <w:szCs w:val="20"/>
          <w:lang w:val="ru-RU"/>
        </w:rPr>
        <w:t>общее, предназначен</w:t>
      </w:r>
      <w:r w:rsidR="00456AC7" w:rsidRPr="00BA4DCB">
        <w:rPr>
          <w:szCs w:val="20"/>
          <w:lang w:val="ru-RU"/>
        </w:rPr>
        <w:t>н</w:t>
      </w:r>
      <w:r w:rsidRPr="00BA4DCB">
        <w:rPr>
          <w:szCs w:val="20"/>
          <w:lang w:val="ru-RU"/>
        </w:rPr>
        <w:t>о</w:t>
      </w:r>
      <w:r w:rsidR="00456AC7" w:rsidRPr="00BA4DCB">
        <w:rPr>
          <w:szCs w:val="20"/>
          <w:lang w:val="ru-RU"/>
        </w:rPr>
        <w:t>е</w:t>
      </w:r>
      <w:r w:rsidRPr="00BA4DCB">
        <w:rPr>
          <w:szCs w:val="20"/>
          <w:lang w:val="ru-RU"/>
        </w:rPr>
        <w:t xml:space="preserve"> для освещения всего рабочего помещения, включая проходы, проезды;</w:t>
      </w:r>
    </w:p>
    <w:p w:rsidR="003128C5" w:rsidRPr="00BA4DCB" w:rsidRDefault="001C4BB7" w:rsidP="005D7FED">
      <w:pPr>
        <w:pStyle w:val="afffffc"/>
        <w:numPr>
          <w:ilvl w:val="1"/>
          <w:numId w:val="20"/>
        </w:numPr>
        <w:tabs>
          <w:tab w:val="left" w:pos="993"/>
        </w:tabs>
        <w:ind w:left="0" w:firstLine="567"/>
        <w:rPr>
          <w:szCs w:val="20"/>
          <w:lang w:val="ru-RU"/>
        </w:rPr>
      </w:pPr>
      <w:proofErr w:type="gramStart"/>
      <w:r w:rsidRPr="00BA4DCB">
        <w:rPr>
          <w:bCs/>
          <w:szCs w:val="20"/>
          <w:lang w:val="ru-RU"/>
        </w:rPr>
        <w:t>местное</w:t>
      </w:r>
      <w:proofErr w:type="gramEnd"/>
      <w:r w:rsidRPr="00BA4DCB">
        <w:rPr>
          <w:bCs/>
          <w:szCs w:val="20"/>
          <w:lang w:val="ru-RU"/>
        </w:rPr>
        <w:t>, предназначен</w:t>
      </w:r>
      <w:r w:rsidR="00456AC7" w:rsidRPr="00BA4DCB">
        <w:rPr>
          <w:bCs/>
          <w:szCs w:val="20"/>
          <w:lang w:val="ru-RU"/>
        </w:rPr>
        <w:t>н</w:t>
      </w:r>
      <w:r w:rsidRPr="00BA4DCB">
        <w:rPr>
          <w:bCs/>
          <w:szCs w:val="20"/>
          <w:lang w:val="ru-RU"/>
        </w:rPr>
        <w:t>о</w:t>
      </w:r>
      <w:r w:rsidR="00456AC7" w:rsidRPr="00BA4DCB">
        <w:rPr>
          <w:bCs/>
          <w:szCs w:val="20"/>
          <w:lang w:val="ru-RU"/>
        </w:rPr>
        <w:t>е</w:t>
      </w:r>
      <w:r w:rsidRPr="00BA4DCB">
        <w:rPr>
          <w:bCs/>
          <w:szCs w:val="20"/>
          <w:lang w:val="ru-RU"/>
        </w:rPr>
        <w:t xml:space="preserve"> лишь для освещения рабочей поверхн</w:t>
      </w:r>
      <w:r w:rsidRPr="00BA4DCB">
        <w:rPr>
          <w:bCs/>
          <w:szCs w:val="20"/>
          <w:lang w:val="ru-RU"/>
        </w:rPr>
        <w:t>о</w:t>
      </w:r>
      <w:r w:rsidRPr="00BA4DCB">
        <w:rPr>
          <w:bCs/>
          <w:szCs w:val="20"/>
          <w:lang w:val="ru-RU"/>
        </w:rPr>
        <w:t>сти;</w:t>
      </w:r>
    </w:p>
    <w:p w:rsidR="003128C5" w:rsidRPr="00BA4DCB" w:rsidRDefault="001C4BB7" w:rsidP="005D7FED">
      <w:pPr>
        <w:pStyle w:val="afffffc"/>
        <w:numPr>
          <w:ilvl w:val="1"/>
          <w:numId w:val="20"/>
        </w:numPr>
        <w:tabs>
          <w:tab w:val="left" w:pos="993"/>
        </w:tabs>
        <w:ind w:left="0" w:firstLine="567"/>
        <w:rPr>
          <w:lang w:val="ru-RU"/>
        </w:rPr>
      </w:pPr>
      <w:r w:rsidRPr="00BA4DCB">
        <w:rPr>
          <w:bCs/>
          <w:lang w:val="ru-RU"/>
        </w:rPr>
        <w:t xml:space="preserve">комбинированное, </w:t>
      </w:r>
      <w:r w:rsidR="00456AC7" w:rsidRPr="00BA4DCB">
        <w:rPr>
          <w:bCs/>
          <w:lang w:val="ru-RU"/>
        </w:rPr>
        <w:t>состоящее</w:t>
      </w:r>
      <w:r w:rsidRPr="00BA4DCB">
        <w:rPr>
          <w:bCs/>
          <w:lang w:val="ru-RU"/>
        </w:rPr>
        <w:t xml:space="preserve"> из местного и общего освещения; н</w:t>
      </w:r>
      <w:r w:rsidRPr="00BA4DCB">
        <w:rPr>
          <w:bCs/>
          <w:lang w:val="ru-RU"/>
        </w:rPr>
        <w:t>е</w:t>
      </w:r>
      <w:r w:rsidRPr="00BA4DCB">
        <w:rPr>
          <w:bCs/>
          <w:lang w:val="ru-RU"/>
        </w:rPr>
        <w:t>обходимое минимальное освещение создается общим равномерным освещ</w:t>
      </w:r>
      <w:r w:rsidRPr="00BA4DCB">
        <w:rPr>
          <w:bCs/>
          <w:lang w:val="ru-RU"/>
        </w:rPr>
        <w:t>е</w:t>
      </w:r>
      <w:r w:rsidRPr="00BA4DCB">
        <w:rPr>
          <w:bCs/>
          <w:lang w:val="ru-RU"/>
        </w:rPr>
        <w:t>нием, а низко установленные над рабочим местом лампы освещения увел</w:t>
      </w:r>
      <w:r w:rsidRPr="00BA4DCB">
        <w:rPr>
          <w:bCs/>
          <w:lang w:val="ru-RU"/>
        </w:rPr>
        <w:t>и</w:t>
      </w:r>
      <w:r w:rsidRPr="00BA4DCB">
        <w:rPr>
          <w:bCs/>
          <w:lang w:val="ru-RU"/>
        </w:rPr>
        <w:t xml:space="preserve">чивают освещенность </w:t>
      </w:r>
      <w:proofErr w:type="gramStart"/>
      <w:r w:rsidR="00456AC7" w:rsidRPr="00BA4DCB">
        <w:rPr>
          <w:bCs/>
          <w:lang w:val="ru-RU"/>
        </w:rPr>
        <w:t>до</w:t>
      </w:r>
      <w:proofErr w:type="gramEnd"/>
      <w:r w:rsidRPr="00BA4DCB">
        <w:rPr>
          <w:bCs/>
          <w:lang w:val="ru-RU"/>
        </w:rPr>
        <w:t xml:space="preserve"> необходимой.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В зависимости от примененных источников света осветительные уст</w:t>
      </w:r>
      <w:r w:rsidRPr="00BA4DCB">
        <w:rPr>
          <w:szCs w:val="20"/>
          <w:lang w:val="ru-RU"/>
        </w:rPr>
        <w:t>а</w:t>
      </w:r>
      <w:r w:rsidR="00456AC7" w:rsidRPr="00BA4DCB">
        <w:rPr>
          <w:szCs w:val="20"/>
          <w:lang w:val="ru-RU"/>
        </w:rPr>
        <w:t>новки деля</w:t>
      </w:r>
      <w:r w:rsidRPr="00BA4DCB">
        <w:rPr>
          <w:szCs w:val="20"/>
          <w:lang w:val="ru-RU"/>
        </w:rPr>
        <w:t>тся на системы с лампами накаливания и с газоразрядными и</w:t>
      </w:r>
      <w:r w:rsidRPr="00BA4DCB">
        <w:rPr>
          <w:szCs w:val="20"/>
          <w:lang w:val="ru-RU"/>
        </w:rPr>
        <w:t>с</w:t>
      </w:r>
      <w:r w:rsidRPr="00BA4DCB">
        <w:rPr>
          <w:szCs w:val="20"/>
          <w:lang w:val="ru-RU"/>
        </w:rPr>
        <w:t>точниками света.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Известно три метода р</w:t>
      </w:r>
      <w:r w:rsidR="00456AC7" w:rsidRPr="00BA4DCB">
        <w:rPr>
          <w:szCs w:val="20"/>
          <w:lang w:val="ru-RU"/>
        </w:rPr>
        <w:t>асчета искусственного освещения</w:t>
      </w:r>
      <w:r w:rsidRPr="00BA4DCB">
        <w:rPr>
          <w:szCs w:val="20"/>
          <w:lang w:val="ru-RU"/>
        </w:rPr>
        <w:t>: метод коэ</w:t>
      </w:r>
      <w:r w:rsidRPr="00BA4DCB">
        <w:rPr>
          <w:szCs w:val="20"/>
          <w:lang w:val="ru-RU"/>
        </w:rPr>
        <w:t>ф</w:t>
      </w:r>
      <w:r w:rsidRPr="00BA4DCB">
        <w:rPr>
          <w:szCs w:val="20"/>
          <w:lang w:val="ru-RU"/>
        </w:rPr>
        <w:t>фициента использования светового потока, точечн</w:t>
      </w:r>
      <w:r w:rsidR="00E44F7D" w:rsidRPr="00BA4DCB">
        <w:rPr>
          <w:szCs w:val="20"/>
          <w:lang w:val="ru-RU"/>
        </w:rPr>
        <w:t xml:space="preserve">ый метод, метод расчета </w:t>
      </w:r>
      <w:r w:rsidR="00456AC7" w:rsidRPr="00BA4DCB">
        <w:rPr>
          <w:szCs w:val="20"/>
          <w:lang w:val="ru-RU"/>
        </w:rPr>
        <w:t>по</w:t>
      </w:r>
      <w:r w:rsidR="00E44F7D" w:rsidRPr="00BA4DCB">
        <w:rPr>
          <w:szCs w:val="20"/>
          <w:lang w:val="ru-RU"/>
        </w:rPr>
        <w:t xml:space="preserve"> </w:t>
      </w:r>
      <w:r w:rsidR="00456AC7" w:rsidRPr="00BA4DCB">
        <w:rPr>
          <w:szCs w:val="20"/>
          <w:lang w:val="ru-RU"/>
        </w:rPr>
        <w:t>удельной</w:t>
      </w:r>
      <w:r w:rsidRPr="00BA4DCB">
        <w:rPr>
          <w:szCs w:val="20"/>
          <w:lang w:val="ru-RU"/>
        </w:rPr>
        <w:t xml:space="preserve"> мощност</w:t>
      </w:r>
      <w:r w:rsidR="00456AC7" w:rsidRPr="00BA4DCB">
        <w:rPr>
          <w:szCs w:val="20"/>
          <w:lang w:val="ru-RU"/>
        </w:rPr>
        <w:t>и</w:t>
      </w:r>
      <w:r w:rsidRPr="00BA4DCB">
        <w:rPr>
          <w:szCs w:val="20"/>
          <w:lang w:val="ru-RU"/>
        </w:rPr>
        <w:t>. Метод коэффициента испо</w:t>
      </w:r>
      <w:r w:rsidR="00E44F7D" w:rsidRPr="00BA4DCB">
        <w:rPr>
          <w:szCs w:val="20"/>
          <w:lang w:val="ru-RU"/>
        </w:rPr>
        <w:t>льзования светового п</w:t>
      </w:r>
      <w:r w:rsidR="00E44F7D" w:rsidRPr="00BA4DCB">
        <w:rPr>
          <w:szCs w:val="20"/>
          <w:lang w:val="ru-RU"/>
        </w:rPr>
        <w:t>о</w:t>
      </w:r>
      <w:r w:rsidR="00E44F7D" w:rsidRPr="00BA4DCB">
        <w:rPr>
          <w:szCs w:val="20"/>
          <w:lang w:val="ru-RU"/>
        </w:rPr>
        <w:t xml:space="preserve">тока </w:t>
      </w:r>
      <w:r w:rsidR="00456AC7" w:rsidRPr="00BA4DCB">
        <w:rPr>
          <w:szCs w:val="20"/>
          <w:lang w:val="ru-RU"/>
        </w:rPr>
        <w:t>используется</w:t>
      </w:r>
      <w:r w:rsidRPr="00BA4DCB">
        <w:rPr>
          <w:szCs w:val="20"/>
          <w:lang w:val="ru-RU"/>
        </w:rPr>
        <w:t xml:space="preserve"> для расчета освещения горизонтальных рабочих повер</w:t>
      </w:r>
      <w:r w:rsidRPr="00BA4DCB">
        <w:rPr>
          <w:szCs w:val="20"/>
          <w:lang w:val="ru-RU"/>
        </w:rPr>
        <w:t>х</w:t>
      </w:r>
      <w:r w:rsidRPr="00BA4DCB">
        <w:rPr>
          <w:szCs w:val="20"/>
          <w:lang w:val="ru-RU"/>
        </w:rPr>
        <w:t xml:space="preserve">ностей при равномерном их освещении. Расчет выполняют </w:t>
      </w:r>
      <w:r w:rsidR="00456AC7" w:rsidRPr="00BA4DCB">
        <w:rPr>
          <w:szCs w:val="20"/>
          <w:lang w:val="ru-RU"/>
        </w:rPr>
        <w:t>по</w:t>
      </w:r>
      <w:r w:rsidRPr="00BA4DCB">
        <w:rPr>
          <w:szCs w:val="20"/>
          <w:lang w:val="ru-RU"/>
        </w:rPr>
        <w:t xml:space="preserve"> формул</w:t>
      </w:r>
      <w:r w:rsidR="00456AC7" w:rsidRPr="00BA4DCB">
        <w:rPr>
          <w:szCs w:val="20"/>
          <w:lang w:val="ru-RU"/>
        </w:rPr>
        <w:t>е</w:t>
      </w:r>
    </w:p>
    <w:p w:rsidR="003128C5" w:rsidRPr="00BA4DCB" w:rsidRDefault="003128C5" w:rsidP="003128C5">
      <w:pPr>
        <w:pStyle w:val="ac"/>
        <w:rPr>
          <w:szCs w:val="20"/>
          <w:lang w:val="ru-RU"/>
        </w:rPr>
      </w:pPr>
      <w:r w:rsidRPr="00BA4DCB">
        <w:rPr>
          <w:lang w:val="ru-RU"/>
        </w:rPr>
        <w:tab/>
      </w:r>
      <w:r w:rsidR="00672F4C" w:rsidRPr="00BA4DCB">
        <w:rPr>
          <w:position w:val="-34"/>
          <w:lang w:val="ru-RU"/>
        </w:rPr>
        <w:object w:dxaOrig="3080" w:dyaOrig="820">
          <v:shape id="_x0000_i1060" type="#_x0000_t75" style="width:153.4pt;height:40.7pt" o:ole="">
            <v:imagedata r:id="rId74" o:title=""/>
          </v:shape>
          <o:OLEObject Type="Embed" ProgID="Equation.DSMT4" ShapeID="_x0000_i1060" DrawAspect="Content" ObjectID="_1549196569" r:id="rId75"/>
        </w:object>
      </w:r>
      <w:r w:rsidR="00CD7D2F" w:rsidRPr="00BA4DCB">
        <w:rPr>
          <w:lang w:val="ru-RU"/>
        </w:rPr>
        <w:t xml:space="preserve"> </w:t>
      </w:r>
      <w:r w:rsidR="001C4BB7" w:rsidRPr="00BA4DCB">
        <w:rPr>
          <w:lang w:val="ru-RU"/>
        </w:rPr>
        <w:t>лм</w:t>
      </w:r>
      <w:r w:rsidR="00456AC7" w:rsidRPr="00BA4DCB">
        <w:rPr>
          <w:lang w:val="ru-RU"/>
        </w:rPr>
        <w:t>;</w:t>
      </w:r>
      <w:r w:rsidR="001C4BB7" w:rsidRPr="00BA4DCB">
        <w:rPr>
          <w:lang w:val="ru-RU"/>
        </w:rPr>
        <w:tab/>
        <w:t>(2.1)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="00672F4C" w:rsidRPr="00BA4DCB">
        <w:rPr>
          <w:position w:val="-4"/>
          <w:lang w:val="ru-RU"/>
        </w:rPr>
        <w:object w:dxaOrig="300" w:dyaOrig="300">
          <v:shape id="_x0000_i1061" type="#_x0000_t75" style="width:14.85pt;height:14.85pt" o:ole="">
            <v:imagedata r:id="rId76" o:title=""/>
          </v:shape>
          <o:OLEObject Type="Embed" ProgID="Equation.DSMT4" ShapeID="_x0000_i1061" DrawAspect="Content" ObjectID="_1549196570" r:id="rId77"/>
        </w:object>
      </w:r>
      <w:r w:rsidRPr="00BA4DCB">
        <w:rPr>
          <w:lang w:val="ru-RU"/>
        </w:rPr>
        <w:t xml:space="preserve"> - световой поток лампы, лм (табл. 2.3 и 2.4);</w:t>
      </w:r>
    </w:p>
    <w:p w:rsidR="003128C5" w:rsidRPr="00BA4DCB" w:rsidRDefault="00672F4C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460" w:dyaOrig="400">
          <v:shape id="_x0000_i1062" type="#_x0000_t75" style="width:22.7pt;height:20.35pt" o:ole="">
            <v:imagedata r:id="rId78" o:title=""/>
          </v:shape>
          <o:OLEObject Type="Embed" ProgID="Equation.DSMT4" ShapeID="_x0000_i1062" DrawAspect="Content" ObjectID="_1549196571" r:id="rId79"/>
        </w:object>
      </w:r>
      <w:r w:rsidR="001C4BB7" w:rsidRPr="00BA4DCB">
        <w:rPr>
          <w:lang w:val="ru-RU"/>
        </w:rPr>
        <w:t xml:space="preserve"> - норм</w:t>
      </w:r>
      <w:r w:rsidRPr="00BA4DCB">
        <w:rPr>
          <w:lang w:val="ru-RU"/>
        </w:rPr>
        <w:t>ирован</w:t>
      </w:r>
      <w:r w:rsidR="001C4BB7" w:rsidRPr="00BA4DCB">
        <w:rPr>
          <w:lang w:val="ru-RU"/>
        </w:rPr>
        <w:t>ная освещенность, лк (табл. 2.1);</w:t>
      </w:r>
    </w:p>
    <w:p w:rsidR="003128C5" w:rsidRPr="00BA4DCB" w:rsidRDefault="00672F4C" w:rsidP="003128C5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420" w:dyaOrig="400">
          <v:shape id="_x0000_i1063" type="#_x0000_t75" style="width:21.15pt;height:20.35pt" o:ole="">
            <v:imagedata r:id="rId80" o:title=""/>
          </v:shape>
          <o:OLEObject Type="Embed" ProgID="Equation.DSMT4" ShapeID="_x0000_i1063" DrawAspect="Content" ObjectID="_1549196572" r:id="rId81"/>
        </w:object>
      </w:r>
      <w:r w:rsidRPr="00BA4DCB">
        <w:rPr>
          <w:lang w:val="ru-RU"/>
        </w:rPr>
        <w:t xml:space="preserve"> - площадь</w:t>
      </w:r>
      <w:r w:rsidR="001C4BB7" w:rsidRPr="00BA4DCB">
        <w:rPr>
          <w:lang w:val="ru-RU"/>
        </w:rPr>
        <w:t xml:space="preserve"> освещаемого помещения, м</w:t>
      </w:r>
      <w:proofErr w:type="gramStart"/>
      <w:r w:rsidR="001C4BB7" w:rsidRPr="00BA4DCB">
        <w:rPr>
          <w:vertAlign w:val="superscript"/>
          <w:lang w:val="ru-RU"/>
        </w:rPr>
        <w:t>2</w:t>
      </w:r>
      <w:proofErr w:type="gramEnd"/>
      <w:r w:rsidR="001C4BB7" w:rsidRPr="00BA4DCB">
        <w:rPr>
          <w:lang w:val="ru-RU"/>
        </w:rPr>
        <w:t>;</w:t>
      </w:r>
    </w:p>
    <w:p w:rsidR="003128C5" w:rsidRPr="00BA4DCB" w:rsidRDefault="005D7FED" w:rsidP="003128C5">
      <w:pPr>
        <w:pStyle w:val="afffffc"/>
        <w:rPr>
          <w:lang w:val="ru-RU"/>
        </w:rPr>
      </w:pPr>
      <w:r w:rsidRPr="00BA4DCB">
        <w:rPr>
          <w:i/>
          <w:position w:val="-18"/>
          <w:lang w:val="ru-RU"/>
        </w:rPr>
        <w:object w:dxaOrig="440" w:dyaOrig="440">
          <v:shape id="_x0000_i1064" type="#_x0000_t75" style="width:21.9pt;height:21.9pt" o:ole="">
            <v:imagedata r:id="rId82" o:title=""/>
          </v:shape>
          <o:OLEObject Type="Embed" ProgID="Equation.DSMT4" ShapeID="_x0000_i1064" DrawAspect="Content" ObjectID="_1549196573" r:id="rId83"/>
        </w:object>
      </w:r>
      <w:r w:rsidR="00CD7D2F" w:rsidRPr="00BA4DCB">
        <w:rPr>
          <w:vertAlign w:val="subscript"/>
          <w:lang w:val="ru-RU"/>
        </w:rPr>
        <w:t xml:space="preserve"> </w:t>
      </w:r>
      <w:r w:rsidR="001C4BB7" w:rsidRPr="00BA4DCB">
        <w:rPr>
          <w:lang w:val="ru-RU"/>
        </w:rPr>
        <w:t xml:space="preserve"> - коэффициент запаса, который учитывает снижение освещенности </w:t>
      </w:r>
      <w:r w:rsidR="00672F4C" w:rsidRPr="00BA4DCB">
        <w:rPr>
          <w:lang w:val="ru-RU"/>
        </w:rPr>
        <w:t>из-за</w:t>
      </w:r>
      <w:r w:rsidR="001C4BB7" w:rsidRPr="00BA4DCB">
        <w:rPr>
          <w:lang w:val="ru-RU"/>
        </w:rPr>
        <w:t xml:space="preserve"> загрязнени</w:t>
      </w:r>
      <w:r w:rsidR="00672F4C" w:rsidRPr="00BA4DCB">
        <w:rPr>
          <w:lang w:val="ru-RU"/>
        </w:rPr>
        <w:t>я</w:t>
      </w:r>
      <w:r w:rsidR="001C4BB7" w:rsidRPr="00BA4DCB">
        <w:rPr>
          <w:lang w:val="ru-RU"/>
        </w:rPr>
        <w:t xml:space="preserve"> и старени</w:t>
      </w:r>
      <w:r w:rsidR="00672F4C" w:rsidRPr="00BA4DCB">
        <w:rPr>
          <w:lang w:val="ru-RU"/>
        </w:rPr>
        <w:t>я</w:t>
      </w:r>
      <w:r w:rsidR="001C4BB7" w:rsidRPr="00BA4DCB">
        <w:rPr>
          <w:lang w:val="ru-RU"/>
        </w:rPr>
        <w:t xml:space="preserve"> лампы (табл. 2.2);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object w:dxaOrig="220" w:dyaOrig="220">
          <v:shape id="_x0000_i1065" type="#_x0000_t75" style="width:11.75pt;height:11.75pt" o:ole="">
            <v:imagedata r:id="rId84" o:title=""/>
          </v:shape>
          <o:OLEObject Type="Embed" ProgID="Equation.DSMT4" ShapeID="_x0000_i1065" DrawAspect="Content" ObjectID="_1549196574" r:id="rId85"/>
        </w:object>
      </w:r>
      <w:r w:rsidR="001C4BB7" w:rsidRPr="00BA4DCB">
        <w:rPr>
          <w:lang w:val="ru-RU"/>
        </w:rPr>
        <w:t xml:space="preserve"> - коэффициент неравномерности освещения (</w:t>
      </w:r>
      <w:r w:rsidR="00672F4C" w:rsidRPr="00BA4DCB">
        <w:rPr>
          <w:lang w:val="ru-RU"/>
        </w:rPr>
        <w:object w:dxaOrig="220" w:dyaOrig="220">
          <v:shape id="_x0000_i1066" type="#_x0000_t75" style="width:11.75pt;height:11.75pt" o:ole="">
            <v:imagedata r:id="rId84" o:title=""/>
          </v:shape>
          <o:OLEObject Type="Embed" ProgID="Equation.DSMT4" ShapeID="_x0000_i1066" DrawAspect="Content" ObjectID="_1549196575" r:id="rId86"/>
        </w:object>
      </w:r>
      <w:r w:rsidR="001C4BB7" w:rsidRPr="00BA4DCB">
        <w:rPr>
          <w:lang w:val="ru-RU"/>
        </w:rPr>
        <w:t xml:space="preserve"> = 1,1</w:t>
      </w:r>
      <w:r w:rsidR="00672F4C" w:rsidRPr="00BA4DCB">
        <w:rPr>
          <w:lang w:val="ru-RU"/>
        </w:rPr>
        <w:t>…</w:t>
      </w:r>
      <w:r w:rsidR="001C4BB7" w:rsidRPr="00BA4DCB">
        <w:rPr>
          <w:lang w:val="ru-RU"/>
        </w:rPr>
        <w:t>1,5);</w:t>
      </w:r>
    </w:p>
    <w:p w:rsidR="003128C5" w:rsidRPr="00BA4DCB" w:rsidRDefault="001C4BB7" w:rsidP="003128C5">
      <w:pPr>
        <w:pStyle w:val="afffffc"/>
        <w:rPr>
          <w:lang w:val="ru-RU"/>
        </w:rPr>
      </w:pPr>
      <w:proofErr w:type="spellStart"/>
      <w:r w:rsidRPr="00BA4DCB">
        <w:rPr>
          <w:i/>
          <w:lang w:val="ru-RU"/>
        </w:rPr>
        <w:t>n</w:t>
      </w:r>
      <w:proofErr w:type="spellEnd"/>
      <w:r w:rsidRPr="00BA4DCB">
        <w:rPr>
          <w:lang w:val="ru-RU"/>
        </w:rPr>
        <w:t xml:space="preserve"> - число ламп в светильнике;</w:t>
      </w:r>
    </w:p>
    <w:p w:rsidR="009016FA" w:rsidRPr="00BA4DCB" w:rsidRDefault="001C4BB7" w:rsidP="003128C5">
      <w:pPr>
        <w:pStyle w:val="afffffc"/>
        <w:rPr>
          <w:lang w:val="ru-RU"/>
        </w:rPr>
      </w:pPr>
      <w:r w:rsidRPr="00BA4DCB">
        <w:rPr>
          <w:i/>
          <w:lang w:val="ru-RU"/>
        </w:rPr>
        <w:t>N</w:t>
      </w:r>
      <w:r w:rsidRPr="00BA4DCB">
        <w:rPr>
          <w:lang w:val="ru-RU"/>
        </w:rPr>
        <w:t xml:space="preserve"> - число светильников;</w:t>
      </w:r>
    </w:p>
    <w:p w:rsidR="00837DC5" w:rsidRPr="00BA4DCB" w:rsidRDefault="009016FA" w:rsidP="00337E1F">
      <w:pPr>
        <w:ind w:firstLine="567"/>
      </w:pPr>
      <w:r w:rsidRPr="00BA4DCB">
        <w:rPr>
          <w:position w:val="-12"/>
        </w:rPr>
        <w:object w:dxaOrig="240" w:dyaOrig="300">
          <v:shape id="_x0000_i1067" type="#_x0000_t75" style="width:11.75pt;height:14.85pt" o:ole="">
            <v:imagedata r:id="rId87" o:title=""/>
          </v:shape>
          <o:OLEObject Type="Embed" ProgID="Equation.DSMT4" ShapeID="_x0000_i1067" DrawAspect="Content" ObjectID="_1549196576" r:id="rId88"/>
        </w:object>
      </w:r>
      <w:r w:rsidRPr="00BA4DCB">
        <w:t xml:space="preserve"> - коэффициент использования светового потока, определяе</w:t>
      </w:r>
      <w:r w:rsidR="00672F4C" w:rsidRPr="00BA4DCB">
        <w:t>мый</w:t>
      </w:r>
      <w:r w:rsidRPr="00BA4DCB">
        <w:t xml:space="preserve"> из табл. 2.5 и 2.6 в зависимости от коэффициентов отражения потолка</w:t>
      </w:r>
      <w:r w:rsidR="00286C05" w:rsidRPr="00BA4DCB">
        <w:rPr>
          <w:vertAlign w:val="subscript"/>
        </w:rPr>
        <w:t xml:space="preserve"> </w:t>
      </w:r>
      <w:r w:rsidR="00286C05" w:rsidRPr="00BA4DCB">
        <w:rPr>
          <w:i/>
        </w:rPr>
        <w:t>ρ</w:t>
      </w:r>
      <w:proofErr w:type="gramStart"/>
      <w:r w:rsidR="00286C05" w:rsidRPr="00BA4DCB">
        <w:rPr>
          <w:i/>
          <w:vertAlign w:val="subscript"/>
        </w:rPr>
        <w:t>п</w:t>
      </w:r>
      <w:proofErr w:type="gramEnd"/>
      <w:r w:rsidRPr="00BA4DCB">
        <w:t xml:space="preserve">, стен </w:t>
      </w:r>
      <w:r w:rsidR="00286C05" w:rsidRPr="00BA4DCB">
        <w:rPr>
          <w:i/>
        </w:rPr>
        <w:lastRenderedPageBreak/>
        <w:t>ρ</w:t>
      </w:r>
      <w:r w:rsidR="00286C05" w:rsidRPr="00BA4DCB">
        <w:rPr>
          <w:i/>
          <w:vertAlign w:val="subscript"/>
        </w:rPr>
        <w:t>ст</w:t>
      </w:r>
      <w:r w:rsidR="00286C05" w:rsidRPr="00BA4DCB">
        <w:t xml:space="preserve"> </w:t>
      </w:r>
      <w:r w:rsidRPr="00BA4DCB">
        <w:t>и рабочей поверхности</w:t>
      </w:r>
      <w:r w:rsidR="00337E1F" w:rsidRPr="00BA4DCB">
        <w:rPr>
          <w:vertAlign w:val="subscript"/>
        </w:rPr>
        <w:t xml:space="preserve"> </w:t>
      </w:r>
      <w:r w:rsidR="00337E1F" w:rsidRPr="00BA4DCB">
        <w:rPr>
          <w:i/>
        </w:rPr>
        <w:t>ρ</w:t>
      </w:r>
      <w:r w:rsidR="00337E1F" w:rsidRPr="00BA4DCB">
        <w:rPr>
          <w:i/>
          <w:vertAlign w:val="subscript"/>
        </w:rPr>
        <w:t>рп</w:t>
      </w:r>
      <w:r w:rsidRPr="00BA4DCB">
        <w:t>, а также светового индекса п</w:t>
      </w:r>
      <w:r w:rsidR="00837DC5" w:rsidRPr="00BA4DCB">
        <w:t>омещения</w:t>
      </w:r>
      <w:r w:rsidR="00337E1F" w:rsidRPr="00BA4DCB">
        <w:t xml:space="preserve"> </w:t>
      </w:r>
      <w:proofErr w:type="spellStart"/>
      <w:r w:rsidR="00337E1F" w:rsidRPr="00BA4DCB">
        <w:rPr>
          <w:i/>
        </w:rPr>
        <w:t>і</w:t>
      </w:r>
      <w:proofErr w:type="spellEnd"/>
      <w:r w:rsidR="00337E1F" w:rsidRPr="00BA4DCB">
        <w:t>, о</w:t>
      </w:r>
      <w:r w:rsidR="00B577D4">
        <w:t>п</w:t>
      </w:r>
      <w:r w:rsidR="00337E1F" w:rsidRPr="00BA4DCB">
        <w:t>р</w:t>
      </w:r>
      <w:r w:rsidR="00337E1F" w:rsidRPr="00BA4DCB">
        <w:t>е</w:t>
      </w:r>
      <w:r w:rsidR="00337E1F" w:rsidRPr="00BA4DCB">
        <w:t>деляемо</w:t>
      </w:r>
      <w:r w:rsidR="00837DC5" w:rsidRPr="00BA4DCB">
        <w:t>го по формуле</w:t>
      </w:r>
      <w:r w:rsidR="003128C5" w:rsidRPr="00BA4DCB">
        <w:tab/>
      </w:r>
    </w:p>
    <w:p w:rsidR="003128C5" w:rsidRPr="00BA4DCB" w:rsidRDefault="003128C5" w:rsidP="00837DC5">
      <w:pPr>
        <w:pStyle w:val="ac"/>
        <w:jc w:val="right"/>
        <w:rPr>
          <w:lang w:val="ru-RU"/>
        </w:rPr>
      </w:pPr>
      <w:r w:rsidRPr="00BA4DCB">
        <w:rPr>
          <w:lang w:val="ru-RU"/>
        </w:rPr>
        <w:tab/>
      </w:r>
      <w:r w:rsidR="00837DC5" w:rsidRPr="00BA4DCB">
        <w:rPr>
          <w:lang w:val="ru-RU"/>
        </w:rPr>
        <w:object w:dxaOrig="2079" w:dyaOrig="859">
          <v:shape id="_x0000_i1068" type="#_x0000_t75" style="width:103.3pt;height:43.85pt" o:ole="">
            <v:imagedata r:id="rId89" o:title=""/>
          </v:shape>
          <o:OLEObject Type="Embed" ProgID="Equation.DSMT4" ShapeID="_x0000_i1068" DrawAspect="Content" ObjectID="_1549196577" r:id="rId90"/>
        </w:object>
      </w:r>
      <w:r w:rsidR="00837DC5" w:rsidRPr="00BA4DCB">
        <w:rPr>
          <w:lang w:val="ru-RU"/>
        </w:rPr>
        <w:t xml:space="preserve">                                            </w:t>
      </w:r>
      <w:r w:rsidRPr="00BA4DCB">
        <w:rPr>
          <w:lang w:val="ru-RU"/>
        </w:rPr>
        <w:t>(</w:t>
      </w:r>
      <w:r w:rsidR="00CD7D2F" w:rsidRPr="00BA4DCB">
        <w:rPr>
          <w:lang w:val="ru-RU"/>
        </w:rPr>
        <w:t>2</w:t>
      </w:r>
      <w:r w:rsidRPr="00BA4DCB">
        <w:rPr>
          <w:lang w:val="ru-RU"/>
        </w:rPr>
        <w:t>.</w:t>
      </w:r>
      <w:r w:rsidR="00CD7D2F" w:rsidRPr="00BA4DCB">
        <w:rPr>
          <w:lang w:val="ru-RU"/>
        </w:rPr>
        <w:t>2</w:t>
      </w:r>
      <w:r w:rsidRPr="00BA4DCB">
        <w:rPr>
          <w:lang w:val="ru-RU"/>
        </w:rPr>
        <w:t>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="00837DC5" w:rsidRPr="00BA4DCB">
        <w:rPr>
          <w:i/>
          <w:lang w:val="ru-RU"/>
        </w:rPr>
        <w:t>L</w:t>
      </w:r>
      <w:r w:rsidRPr="00BA4DCB">
        <w:rPr>
          <w:lang w:val="ru-RU"/>
        </w:rPr>
        <w:t xml:space="preserve"> - длина помещения, </w:t>
      </w:r>
      <w:proofErr w:type="gramStart"/>
      <w:r w:rsidRPr="00BA4DCB">
        <w:rPr>
          <w:lang w:val="ru-RU"/>
        </w:rPr>
        <w:t>м</w:t>
      </w:r>
      <w:proofErr w:type="gramEnd"/>
      <w:r w:rsidRPr="00BA4DCB">
        <w:rPr>
          <w:lang w:val="ru-RU"/>
        </w:rPr>
        <w:t>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position w:val="-4"/>
          <w:lang w:val="ru-RU"/>
        </w:rPr>
        <w:object w:dxaOrig="279" w:dyaOrig="300">
          <v:shape id="_x0000_i1069" type="#_x0000_t75" style="width:13.3pt;height:14.85pt" o:ole="">
            <v:imagedata r:id="rId91" o:title=""/>
          </v:shape>
          <o:OLEObject Type="Embed" ProgID="Equation.DSMT4" ShapeID="_x0000_i1069" DrawAspect="Content" ObjectID="_1549196578" r:id="rId92"/>
        </w:object>
      </w:r>
      <w:r w:rsidR="001C4BB7" w:rsidRPr="00BA4DCB">
        <w:rPr>
          <w:lang w:val="ru-RU"/>
        </w:rPr>
        <w:t xml:space="preserve"> - ширина помещения,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;</w:t>
      </w:r>
    </w:p>
    <w:p w:rsidR="003128C5" w:rsidRPr="00BA4DCB" w:rsidRDefault="00594CB0" w:rsidP="003128C5">
      <w:pPr>
        <w:pStyle w:val="afffffc"/>
        <w:rPr>
          <w:lang w:val="ru-RU"/>
        </w:rPr>
      </w:pPr>
      <w:r w:rsidRPr="00BA4DCB">
        <w:rPr>
          <w:position w:val="-18"/>
          <w:lang w:val="ru-RU"/>
        </w:rPr>
        <w:object w:dxaOrig="460" w:dyaOrig="460">
          <v:shape id="_x0000_i1070" type="#_x0000_t75" style="width:24.25pt;height:24.25pt" o:ole="">
            <v:imagedata r:id="rId93" o:title=""/>
          </v:shape>
          <o:OLEObject Type="Embed" ProgID="Equation.DSMT4" ShapeID="_x0000_i1070" DrawAspect="Content" ObjectID="_1549196579" r:id="rId94"/>
        </w:object>
      </w:r>
      <w:r w:rsidR="001C4BB7" w:rsidRPr="00BA4DCB">
        <w:rPr>
          <w:lang w:val="ru-RU"/>
        </w:rPr>
        <w:t xml:space="preserve"> - высота светильников над рабочей поверхностью,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.</w:t>
      </w:r>
    </w:p>
    <w:p w:rsidR="00BA2EAC" w:rsidRPr="00BA4DCB" w:rsidRDefault="00BA2EAC" w:rsidP="00BA2EAC">
      <w:pPr>
        <w:pStyle w:val="afffffc"/>
        <w:rPr>
          <w:lang w:val="ru-RU"/>
        </w:rPr>
      </w:pPr>
    </w:p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>Таблица 2.1 - Норм</w:t>
      </w:r>
      <w:r w:rsidR="00837DC5" w:rsidRPr="00BA4DCB">
        <w:rPr>
          <w:lang w:val="ru-RU"/>
        </w:rPr>
        <w:t>ированная</w:t>
      </w:r>
      <w:r w:rsidRPr="00BA4DCB">
        <w:rPr>
          <w:lang w:val="ru-RU"/>
        </w:rPr>
        <w:t xml:space="preserve"> освещенность рабочих поверхностей на автотранспортных предприятиях при искусственном освещении</w:t>
      </w:r>
    </w:p>
    <w:tbl>
      <w:tblPr>
        <w:tblW w:w="0" w:type="auto"/>
        <w:jc w:val="center"/>
        <w:tblInd w:w="-507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745"/>
        <w:gridCol w:w="1794"/>
        <w:gridCol w:w="1681"/>
        <w:gridCol w:w="1710"/>
      </w:tblGrid>
      <w:tr w:rsidR="003128C5" w:rsidRPr="00BA4DCB" w:rsidTr="00CE5092">
        <w:trPr>
          <w:trHeight w:val="20"/>
          <w:jc w:val="center"/>
        </w:trPr>
        <w:tc>
          <w:tcPr>
            <w:tcW w:w="474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337E1F">
            <w:pPr>
              <w:pStyle w:val="afff6"/>
              <w:spacing w:before="40" w:after="40"/>
              <w:jc w:val="left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Помещени</w:t>
            </w:r>
            <w:r w:rsidR="00337E1F" w:rsidRPr="00BA4DCB">
              <w:rPr>
                <w:sz w:val="26"/>
                <w:szCs w:val="26"/>
              </w:rPr>
              <w:t>я</w:t>
            </w:r>
            <w:r w:rsidRPr="00BA4DCB">
              <w:rPr>
                <w:sz w:val="26"/>
                <w:szCs w:val="26"/>
              </w:rPr>
              <w:t>, посты и производственные участки</w:t>
            </w:r>
          </w:p>
        </w:tc>
        <w:tc>
          <w:tcPr>
            <w:tcW w:w="179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6D5304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 xml:space="preserve">Разряд и </w:t>
            </w:r>
            <w:proofErr w:type="spellStart"/>
            <w:r w:rsidRPr="00BA4DCB">
              <w:rPr>
                <w:sz w:val="26"/>
                <w:szCs w:val="26"/>
              </w:rPr>
              <w:t>по</w:t>
            </w:r>
            <w:r w:rsidRPr="00BA4DCB">
              <w:rPr>
                <w:sz w:val="26"/>
                <w:szCs w:val="26"/>
              </w:rPr>
              <w:t>д</w:t>
            </w:r>
            <w:r w:rsidRPr="00BA4DCB">
              <w:rPr>
                <w:sz w:val="26"/>
                <w:szCs w:val="26"/>
              </w:rPr>
              <w:t>разряд</w:t>
            </w:r>
            <w:proofErr w:type="spellEnd"/>
            <w:r w:rsidRPr="00BA4DCB">
              <w:rPr>
                <w:sz w:val="26"/>
                <w:szCs w:val="26"/>
              </w:rPr>
              <w:t xml:space="preserve"> зр</w:t>
            </w:r>
            <w:r w:rsidRPr="00BA4DCB">
              <w:rPr>
                <w:sz w:val="26"/>
                <w:szCs w:val="26"/>
              </w:rPr>
              <w:t>и</w:t>
            </w:r>
            <w:r w:rsidRPr="00BA4DCB">
              <w:rPr>
                <w:sz w:val="26"/>
                <w:szCs w:val="26"/>
              </w:rPr>
              <w:t>тельной работы</w:t>
            </w:r>
          </w:p>
        </w:tc>
        <w:tc>
          <w:tcPr>
            <w:tcW w:w="33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00ADE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Нор</w:t>
            </w:r>
            <w:r w:rsidR="002F4E94" w:rsidRPr="00BA4DCB">
              <w:rPr>
                <w:sz w:val="26"/>
                <w:szCs w:val="26"/>
              </w:rPr>
              <w:t>мативное значение осв</w:t>
            </w:r>
            <w:r w:rsidR="002F4E94" w:rsidRPr="00BA4DCB">
              <w:rPr>
                <w:sz w:val="26"/>
                <w:szCs w:val="26"/>
              </w:rPr>
              <w:t>е</w:t>
            </w:r>
            <w:r w:rsidR="002F4E94" w:rsidRPr="00BA4DCB">
              <w:rPr>
                <w:sz w:val="26"/>
                <w:szCs w:val="26"/>
              </w:rPr>
              <w:t>щенности</w:t>
            </w:r>
            <w:r w:rsidRPr="00BA4DCB">
              <w:rPr>
                <w:sz w:val="26"/>
                <w:szCs w:val="26"/>
              </w:rPr>
              <w:t>, лк</w:t>
            </w:r>
          </w:p>
        </w:tc>
      </w:tr>
      <w:tr w:rsidR="003128C5" w:rsidRPr="00BA4DCB" w:rsidTr="00CE5092">
        <w:trPr>
          <w:trHeight w:val="20"/>
          <w:jc w:val="center"/>
        </w:trPr>
        <w:tc>
          <w:tcPr>
            <w:tcW w:w="474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rPr>
                <w:sz w:val="26"/>
                <w:szCs w:val="26"/>
              </w:rPr>
            </w:pPr>
          </w:p>
        </w:tc>
        <w:tc>
          <w:tcPr>
            <w:tcW w:w="179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rPr>
                <w:sz w:val="26"/>
                <w:szCs w:val="26"/>
              </w:rPr>
            </w:pPr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577D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 xml:space="preserve">при </w:t>
            </w:r>
            <w:r w:rsidR="00B577D4" w:rsidRPr="00BA4DCB">
              <w:rPr>
                <w:sz w:val="26"/>
                <w:szCs w:val="26"/>
              </w:rPr>
              <w:t>газор</w:t>
            </w:r>
            <w:r w:rsidR="00B577D4">
              <w:rPr>
                <w:sz w:val="26"/>
                <w:szCs w:val="26"/>
              </w:rPr>
              <w:t>а</w:t>
            </w:r>
            <w:r w:rsidR="00B577D4" w:rsidRPr="00BA4DCB">
              <w:rPr>
                <w:sz w:val="26"/>
                <w:szCs w:val="26"/>
              </w:rPr>
              <w:t>з</w:t>
            </w:r>
            <w:r w:rsidR="00B577D4" w:rsidRPr="00BA4DCB">
              <w:rPr>
                <w:sz w:val="26"/>
                <w:szCs w:val="26"/>
              </w:rPr>
              <w:t>рядных</w:t>
            </w:r>
            <w:r w:rsidRPr="00BA4DCB">
              <w:rPr>
                <w:sz w:val="26"/>
                <w:szCs w:val="26"/>
              </w:rPr>
              <w:t xml:space="preserve"> ла</w:t>
            </w:r>
            <w:r w:rsidRPr="00BA4DCB">
              <w:rPr>
                <w:sz w:val="26"/>
                <w:szCs w:val="26"/>
              </w:rPr>
              <w:t>м</w:t>
            </w:r>
            <w:r w:rsidRPr="00BA4DCB">
              <w:rPr>
                <w:sz w:val="26"/>
                <w:szCs w:val="26"/>
              </w:rPr>
              <w:t>пах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577D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 xml:space="preserve">при лампах </w:t>
            </w:r>
            <w:r w:rsidR="00B577D4">
              <w:rPr>
                <w:sz w:val="26"/>
                <w:szCs w:val="26"/>
              </w:rPr>
              <w:t>накаливания</w:t>
            </w:r>
          </w:p>
        </w:tc>
      </w:tr>
      <w:tr w:rsidR="003128C5" w:rsidRPr="00BA4DCB" w:rsidTr="00CE5092">
        <w:trPr>
          <w:trHeight w:val="20"/>
          <w:jc w:val="center"/>
        </w:trPr>
        <w:tc>
          <w:tcPr>
            <w:tcW w:w="4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00ADE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pacing w:val="2"/>
                <w:sz w:val="26"/>
                <w:szCs w:val="26"/>
              </w:rPr>
              <w:t>Мойка и уборка автомобилей</w:t>
            </w:r>
          </w:p>
        </w:tc>
        <w:tc>
          <w:tcPr>
            <w:tcW w:w="1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VI</w:t>
            </w:r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150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150</w:t>
            </w:r>
          </w:p>
        </w:tc>
      </w:tr>
      <w:tr w:rsidR="003128C5" w:rsidRPr="00BA4DCB" w:rsidTr="00CE5092">
        <w:trPr>
          <w:trHeight w:val="20"/>
          <w:jc w:val="center"/>
        </w:trPr>
        <w:tc>
          <w:tcPr>
            <w:tcW w:w="4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37E1F" w:rsidP="00B00ADE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pacing w:val="8"/>
                <w:sz w:val="26"/>
                <w:szCs w:val="26"/>
              </w:rPr>
              <w:t>ЕО</w:t>
            </w:r>
            <w:r w:rsidR="001C4BB7" w:rsidRPr="00BA4DCB">
              <w:rPr>
                <w:spacing w:val="8"/>
                <w:sz w:val="26"/>
                <w:szCs w:val="26"/>
              </w:rPr>
              <w:t xml:space="preserve"> автомобилей</w:t>
            </w:r>
          </w:p>
        </w:tc>
        <w:tc>
          <w:tcPr>
            <w:tcW w:w="1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proofErr w:type="spellStart"/>
            <w:r w:rsidRPr="00BA4DCB">
              <w:rPr>
                <w:sz w:val="26"/>
                <w:szCs w:val="26"/>
              </w:rPr>
              <w:t>VIII</w:t>
            </w:r>
            <w:proofErr w:type="gramStart"/>
            <w:r w:rsidRPr="00BA4DCB">
              <w:rPr>
                <w:sz w:val="26"/>
                <w:szCs w:val="26"/>
              </w:rPr>
              <w:t>а</w:t>
            </w:r>
            <w:proofErr w:type="spellEnd"/>
            <w:proofErr w:type="gramEnd"/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75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30</w:t>
            </w:r>
          </w:p>
        </w:tc>
      </w:tr>
      <w:tr w:rsidR="003128C5" w:rsidRPr="00BA4DCB" w:rsidTr="00CE5092">
        <w:trPr>
          <w:trHeight w:val="20"/>
          <w:jc w:val="center"/>
        </w:trPr>
        <w:tc>
          <w:tcPr>
            <w:tcW w:w="4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337E1F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pacing w:val="-6"/>
                <w:sz w:val="26"/>
                <w:szCs w:val="26"/>
              </w:rPr>
              <w:t xml:space="preserve">ТО и </w:t>
            </w:r>
            <w:proofErr w:type="gramStart"/>
            <w:r w:rsidR="00337E1F" w:rsidRPr="00BA4DCB">
              <w:rPr>
                <w:spacing w:val="-6"/>
                <w:sz w:val="26"/>
                <w:szCs w:val="26"/>
              </w:rPr>
              <w:t>Т</w:t>
            </w:r>
            <w:r w:rsidRPr="00BA4DCB">
              <w:rPr>
                <w:spacing w:val="-6"/>
                <w:sz w:val="26"/>
                <w:szCs w:val="26"/>
              </w:rPr>
              <w:t>Р</w:t>
            </w:r>
            <w:proofErr w:type="gramEnd"/>
            <w:r w:rsidRPr="00BA4DCB">
              <w:rPr>
                <w:spacing w:val="-6"/>
                <w:sz w:val="26"/>
                <w:szCs w:val="26"/>
              </w:rPr>
              <w:t>, деревообрабатывающ</w:t>
            </w:r>
            <w:r w:rsidR="00337E1F" w:rsidRPr="00BA4DCB">
              <w:rPr>
                <w:spacing w:val="-6"/>
                <w:sz w:val="26"/>
                <w:szCs w:val="26"/>
              </w:rPr>
              <w:t>ий</w:t>
            </w:r>
            <w:r w:rsidRPr="00BA4DCB">
              <w:rPr>
                <w:spacing w:val="-6"/>
                <w:sz w:val="26"/>
                <w:szCs w:val="26"/>
              </w:rPr>
              <w:t>, об</w:t>
            </w:r>
            <w:r w:rsidR="00337E1F" w:rsidRPr="00BA4DCB">
              <w:rPr>
                <w:spacing w:val="-6"/>
                <w:sz w:val="26"/>
                <w:szCs w:val="26"/>
              </w:rPr>
              <w:t>ойный</w:t>
            </w:r>
            <w:r w:rsidRPr="00BA4DCB">
              <w:rPr>
                <w:spacing w:val="-6"/>
                <w:sz w:val="26"/>
                <w:szCs w:val="26"/>
              </w:rPr>
              <w:t>, шиномонтажн</w:t>
            </w:r>
            <w:r w:rsidR="00337E1F" w:rsidRPr="00BA4DCB">
              <w:rPr>
                <w:spacing w:val="-6"/>
                <w:sz w:val="26"/>
                <w:szCs w:val="26"/>
              </w:rPr>
              <w:t>ы</w:t>
            </w:r>
            <w:r w:rsidRPr="00BA4DCB">
              <w:rPr>
                <w:spacing w:val="-6"/>
                <w:sz w:val="26"/>
                <w:szCs w:val="26"/>
              </w:rPr>
              <w:t>й</w:t>
            </w:r>
          </w:p>
        </w:tc>
        <w:tc>
          <w:tcPr>
            <w:tcW w:w="1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BA4DCB">
              <w:rPr>
                <w:sz w:val="26"/>
                <w:szCs w:val="26"/>
              </w:rPr>
              <w:t>V</w:t>
            </w:r>
            <w:proofErr w:type="gramEnd"/>
            <w:r w:rsidRPr="00BA4DCB">
              <w:rPr>
                <w:sz w:val="26"/>
                <w:szCs w:val="26"/>
              </w:rPr>
              <w:t>а</w:t>
            </w:r>
            <w:proofErr w:type="spellEnd"/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200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150</w:t>
            </w:r>
          </w:p>
        </w:tc>
      </w:tr>
      <w:tr w:rsidR="00000D55" w:rsidRPr="00BA4DCB" w:rsidTr="00CE5092">
        <w:trPr>
          <w:trHeight w:val="20"/>
          <w:jc w:val="center"/>
        </w:trPr>
        <w:tc>
          <w:tcPr>
            <w:tcW w:w="4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1C4BB7" w:rsidP="00337E1F">
            <w:pPr>
              <w:pStyle w:val="afff6"/>
              <w:spacing w:before="40" w:after="40"/>
              <w:jc w:val="left"/>
              <w:rPr>
                <w:sz w:val="26"/>
                <w:szCs w:val="26"/>
              </w:rPr>
            </w:pPr>
            <w:r w:rsidRPr="00BA4DCB">
              <w:rPr>
                <w:spacing w:val="-6"/>
                <w:sz w:val="26"/>
                <w:szCs w:val="26"/>
              </w:rPr>
              <w:t>Ремонт</w:t>
            </w:r>
            <w:r w:rsidR="00337E1F" w:rsidRPr="00BA4DCB">
              <w:rPr>
                <w:spacing w:val="-6"/>
                <w:sz w:val="26"/>
                <w:szCs w:val="26"/>
              </w:rPr>
              <w:t>а</w:t>
            </w:r>
            <w:r w:rsidRPr="00BA4DCB">
              <w:rPr>
                <w:spacing w:val="-6"/>
                <w:sz w:val="26"/>
                <w:szCs w:val="26"/>
              </w:rPr>
              <w:t xml:space="preserve"> электрооборудования, ремонта прибор</w:t>
            </w:r>
            <w:r w:rsidR="00337E1F" w:rsidRPr="00BA4DCB">
              <w:rPr>
                <w:spacing w:val="-6"/>
                <w:sz w:val="26"/>
                <w:szCs w:val="26"/>
              </w:rPr>
              <w:t>о</w:t>
            </w:r>
            <w:r w:rsidRPr="00BA4DCB">
              <w:rPr>
                <w:spacing w:val="-6"/>
                <w:sz w:val="26"/>
                <w:szCs w:val="26"/>
              </w:rPr>
              <w:t xml:space="preserve">в питания, </w:t>
            </w:r>
            <w:proofErr w:type="gramStart"/>
            <w:r w:rsidR="00337E1F" w:rsidRPr="00BA4DCB">
              <w:rPr>
                <w:spacing w:val="-6"/>
                <w:sz w:val="26"/>
                <w:szCs w:val="26"/>
              </w:rPr>
              <w:t>мот</w:t>
            </w:r>
            <w:r w:rsidRPr="00BA4DCB">
              <w:rPr>
                <w:spacing w:val="-6"/>
                <w:sz w:val="26"/>
                <w:szCs w:val="26"/>
              </w:rPr>
              <w:t>орный</w:t>
            </w:r>
            <w:proofErr w:type="gramEnd"/>
            <w:r w:rsidRPr="00BA4DCB">
              <w:rPr>
                <w:spacing w:val="-6"/>
                <w:sz w:val="26"/>
                <w:szCs w:val="26"/>
              </w:rPr>
              <w:t>, агрегатный, слесарно-механический</w:t>
            </w:r>
          </w:p>
        </w:tc>
        <w:tc>
          <w:tcPr>
            <w:tcW w:w="1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1C4BB7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proofErr w:type="spellStart"/>
            <w:r w:rsidRPr="00BA4DCB">
              <w:rPr>
                <w:sz w:val="26"/>
                <w:szCs w:val="26"/>
              </w:rPr>
              <w:t>IV</w:t>
            </w:r>
            <w:proofErr w:type="gramStart"/>
            <w:r w:rsidRPr="00BA4DCB">
              <w:rPr>
                <w:sz w:val="26"/>
                <w:szCs w:val="26"/>
              </w:rPr>
              <w:t>а</w:t>
            </w:r>
            <w:proofErr w:type="spellEnd"/>
            <w:proofErr w:type="gramEnd"/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000D5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300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000D5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200</w:t>
            </w:r>
          </w:p>
        </w:tc>
      </w:tr>
      <w:tr w:rsidR="00000D55" w:rsidRPr="00BA4DCB" w:rsidTr="00CE5092">
        <w:trPr>
          <w:trHeight w:val="20"/>
          <w:jc w:val="center"/>
        </w:trPr>
        <w:tc>
          <w:tcPr>
            <w:tcW w:w="4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1C4BB7" w:rsidP="00337E1F">
            <w:pPr>
              <w:pStyle w:val="afff6"/>
              <w:spacing w:before="40" w:after="40"/>
              <w:jc w:val="left"/>
              <w:rPr>
                <w:sz w:val="26"/>
                <w:szCs w:val="26"/>
              </w:rPr>
            </w:pPr>
            <w:proofErr w:type="gramStart"/>
            <w:r w:rsidRPr="00BA4DCB">
              <w:rPr>
                <w:sz w:val="26"/>
                <w:szCs w:val="26"/>
              </w:rPr>
              <w:t>Кузнечно-рессорный</w:t>
            </w:r>
            <w:proofErr w:type="gramEnd"/>
            <w:r w:rsidRPr="00BA4DCB">
              <w:rPr>
                <w:sz w:val="26"/>
                <w:szCs w:val="26"/>
              </w:rPr>
              <w:t>, сварочный, жест</w:t>
            </w:r>
            <w:r w:rsidRPr="00BA4DCB">
              <w:rPr>
                <w:sz w:val="26"/>
                <w:szCs w:val="26"/>
              </w:rPr>
              <w:t>я</w:t>
            </w:r>
            <w:r w:rsidRPr="00BA4DCB">
              <w:rPr>
                <w:sz w:val="26"/>
                <w:szCs w:val="26"/>
              </w:rPr>
              <w:t>н</w:t>
            </w:r>
            <w:r w:rsidR="00337E1F" w:rsidRPr="00BA4DCB">
              <w:rPr>
                <w:sz w:val="26"/>
                <w:szCs w:val="26"/>
              </w:rPr>
              <w:t>ицкий</w:t>
            </w:r>
            <w:r w:rsidRPr="00BA4DCB">
              <w:rPr>
                <w:sz w:val="26"/>
                <w:szCs w:val="26"/>
              </w:rPr>
              <w:t>, аккумуляторный, ремонт</w:t>
            </w:r>
            <w:r w:rsidR="00337E1F" w:rsidRPr="00BA4DCB">
              <w:rPr>
                <w:sz w:val="26"/>
                <w:szCs w:val="26"/>
              </w:rPr>
              <w:t>а</w:t>
            </w:r>
            <w:r w:rsidRPr="00BA4DCB">
              <w:rPr>
                <w:sz w:val="26"/>
                <w:szCs w:val="26"/>
              </w:rPr>
              <w:t xml:space="preserve"> приб</w:t>
            </w:r>
            <w:r w:rsidRPr="00BA4DCB">
              <w:rPr>
                <w:sz w:val="26"/>
                <w:szCs w:val="26"/>
              </w:rPr>
              <w:t>о</w:t>
            </w:r>
            <w:r w:rsidRPr="00BA4DCB">
              <w:rPr>
                <w:sz w:val="26"/>
                <w:szCs w:val="26"/>
              </w:rPr>
              <w:t>ров питания, компрессорная</w:t>
            </w:r>
          </w:p>
        </w:tc>
        <w:tc>
          <w:tcPr>
            <w:tcW w:w="1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1C4BB7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proofErr w:type="spellStart"/>
            <w:r w:rsidRPr="00BA4DCB">
              <w:rPr>
                <w:sz w:val="26"/>
                <w:szCs w:val="26"/>
              </w:rPr>
              <w:t>IV</w:t>
            </w:r>
            <w:proofErr w:type="gramStart"/>
            <w:r w:rsidRPr="00BA4DCB">
              <w:rPr>
                <w:sz w:val="26"/>
                <w:szCs w:val="26"/>
              </w:rPr>
              <w:t>б</w:t>
            </w:r>
            <w:proofErr w:type="spellEnd"/>
            <w:proofErr w:type="gramEnd"/>
          </w:p>
        </w:tc>
        <w:tc>
          <w:tcPr>
            <w:tcW w:w="1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000D5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200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00D55" w:rsidRPr="00BA4DCB" w:rsidRDefault="00000D55" w:rsidP="00B00AD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150</w:t>
            </w:r>
          </w:p>
        </w:tc>
      </w:tr>
    </w:tbl>
    <w:p w:rsidR="00BA2EAC" w:rsidRPr="00BA4DCB" w:rsidRDefault="00BA2EAC" w:rsidP="00BA2EAC">
      <w:pPr>
        <w:pStyle w:val="afffffc"/>
        <w:rPr>
          <w:lang w:val="ru-RU"/>
        </w:rPr>
      </w:pPr>
    </w:p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 xml:space="preserve">Таблица 2.2 </w:t>
      </w:r>
      <w:r w:rsidR="00337E1F" w:rsidRPr="00BA4DCB">
        <w:rPr>
          <w:lang w:val="ru-RU"/>
        </w:rPr>
        <w:t>–</w:t>
      </w:r>
      <w:r w:rsidRPr="00BA4DCB">
        <w:rPr>
          <w:lang w:val="ru-RU"/>
        </w:rPr>
        <w:t xml:space="preserve"> </w:t>
      </w:r>
      <w:r w:rsidR="00337E1F" w:rsidRPr="00BA4DCB">
        <w:rPr>
          <w:lang w:val="ru-RU"/>
        </w:rPr>
        <w:t>Значения к</w:t>
      </w:r>
      <w:r w:rsidRPr="00BA4DCB">
        <w:rPr>
          <w:lang w:val="ru-RU"/>
        </w:rPr>
        <w:t>оэффициент</w:t>
      </w:r>
      <w:r w:rsidR="00337E1F" w:rsidRPr="00BA4DCB">
        <w:rPr>
          <w:lang w:val="ru-RU"/>
        </w:rPr>
        <w:t>а</w:t>
      </w:r>
      <w:r w:rsidRPr="00BA4DCB">
        <w:rPr>
          <w:lang w:val="ru-RU"/>
        </w:rPr>
        <w:t xml:space="preserve"> запаса </w:t>
      </w:r>
      <w:r w:rsidR="00337E1F" w:rsidRPr="00BA4DCB">
        <w:rPr>
          <w:i/>
          <w:position w:val="-18"/>
          <w:lang w:val="ru-RU"/>
        </w:rPr>
        <w:object w:dxaOrig="440" w:dyaOrig="440">
          <v:shape id="_x0000_i1071" type="#_x0000_t75" style="width:21.9pt;height:21.9pt" o:ole="">
            <v:imagedata r:id="rId82" o:title=""/>
          </v:shape>
          <o:OLEObject Type="Embed" ProgID="Equation.DSMT4" ShapeID="_x0000_i1071" DrawAspect="Content" ObjectID="_1549196580" r:id="rId95"/>
        </w:object>
      </w:r>
    </w:p>
    <w:tbl>
      <w:tblPr>
        <w:tblW w:w="0" w:type="auto"/>
        <w:jc w:val="center"/>
        <w:tblInd w:w="-682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713"/>
        <w:gridCol w:w="2626"/>
        <w:gridCol w:w="2472"/>
      </w:tblGrid>
      <w:tr w:rsidR="003128C5" w:rsidRPr="00BA4DCB" w:rsidTr="00CE5092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28C5" w:rsidRPr="00BA4DCB" w:rsidRDefault="001C4BB7" w:rsidP="006D530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Характеристика объекта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6D5304" w:rsidP="002F4E94">
            <w:pPr>
              <w:pStyle w:val="afff6"/>
              <w:spacing w:before="40" w:after="40"/>
              <w:jc w:val="left"/>
              <w:rPr>
                <w:sz w:val="26"/>
                <w:szCs w:val="26"/>
              </w:rPr>
            </w:pPr>
            <w:r w:rsidRPr="00BA4DCB">
              <w:rPr>
                <w:i/>
                <w:position w:val="-18"/>
                <w:sz w:val="26"/>
                <w:szCs w:val="26"/>
              </w:rPr>
              <w:object w:dxaOrig="440" w:dyaOrig="440">
                <v:shape id="_x0000_i1072" type="#_x0000_t75" style="width:21.9pt;height:21.9pt" o:ole="">
                  <v:imagedata r:id="rId82" o:title=""/>
                </v:shape>
                <o:OLEObject Type="Embed" ProgID="Equation.DSMT4" ShapeID="_x0000_i1072" DrawAspect="Content" ObjectID="_1549196581" r:id="rId96"/>
              </w:object>
            </w:r>
            <w:r w:rsidR="003128C5" w:rsidRPr="00BA4DCB">
              <w:rPr>
                <w:sz w:val="26"/>
                <w:szCs w:val="26"/>
              </w:rPr>
              <w:t xml:space="preserve"> </w:t>
            </w:r>
            <w:r w:rsidR="001C4BB7" w:rsidRPr="00BA4DCB">
              <w:rPr>
                <w:sz w:val="26"/>
                <w:szCs w:val="26"/>
              </w:rPr>
              <w:t>при лампах нак</w:t>
            </w:r>
            <w:r w:rsidR="001C4BB7" w:rsidRPr="00BA4DCB">
              <w:rPr>
                <w:sz w:val="26"/>
                <w:szCs w:val="26"/>
              </w:rPr>
              <w:t>а</w:t>
            </w:r>
            <w:r w:rsidR="001C4BB7" w:rsidRPr="00BA4DCB">
              <w:rPr>
                <w:sz w:val="26"/>
                <w:szCs w:val="26"/>
              </w:rPr>
              <w:t>ливания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6D5304" w:rsidP="002F4E94">
            <w:pPr>
              <w:pStyle w:val="afff6"/>
              <w:spacing w:before="40" w:after="40"/>
              <w:jc w:val="left"/>
              <w:rPr>
                <w:sz w:val="26"/>
                <w:szCs w:val="26"/>
              </w:rPr>
            </w:pPr>
            <w:r w:rsidRPr="00BA4DCB">
              <w:rPr>
                <w:i/>
                <w:position w:val="-18"/>
                <w:sz w:val="26"/>
                <w:szCs w:val="26"/>
              </w:rPr>
              <w:object w:dxaOrig="440" w:dyaOrig="440">
                <v:shape id="_x0000_i1073" type="#_x0000_t75" style="width:21.9pt;height:21.9pt" o:ole="">
                  <v:imagedata r:id="rId82" o:title=""/>
                </v:shape>
                <o:OLEObject Type="Embed" ProgID="Equation.DSMT4" ShapeID="_x0000_i1073" DrawAspect="Content" ObjectID="_1549196582" r:id="rId97"/>
              </w:object>
            </w:r>
            <w:r w:rsidR="003128C5" w:rsidRPr="00BA4DCB">
              <w:rPr>
                <w:sz w:val="26"/>
                <w:szCs w:val="26"/>
              </w:rPr>
              <w:t xml:space="preserve"> </w:t>
            </w:r>
            <w:r w:rsidR="001C4BB7" w:rsidRPr="00BA4DCB">
              <w:rPr>
                <w:sz w:val="26"/>
                <w:szCs w:val="26"/>
              </w:rPr>
              <w:t>пр</w:t>
            </w:r>
            <w:r w:rsidR="002F4E94" w:rsidRPr="00BA4DCB">
              <w:rPr>
                <w:sz w:val="26"/>
                <w:szCs w:val="26"/>
              </w:rPr>
              <w:t>и газо</w:t>
            </w:r>
            <w:r w:rsidR="001C4BB7" w:rsidRPr="00BA4DCB">
              <w:rPr>
                <w:sz w:val="26"/>
                <w:szCs w:val="26"/>
              </w:rPr>
              <w:t>р</w:t>
            </w:r>
            <w:r w:rsidR="002F4E94" w:rsidRPr="00BA4DCB">
              <w:rPr>
                <w:sz w:val="26"/>
                <w:szCs w:val="26"/>
              </w:rPr>
              <w:t>а</w:t>
            </w:r>
            <w:r w:rsidR="001C4BB7" w:rsidRPr="00BA4DCB">
              <w:rPr>
                <w:sz w:val="26"/>
                <w:szCs w:val="26"/>
              </w:rPr>
              <w:t>зря</w:t>
            </w:r>
            <w:r w:rsidR="001C4BB7" w:rsidRPr="00BA4DCB">
              <w:rPr>
                <w:sz w:val="26"/>
                <w:szCs w:val="26"/>
              </w:rPr>
              <w:t>д</w:t>
            </w:r>
            <w:r w:rsidR="001C4BB7" w:rsidRPr="00BA4DCB">
              <w:rPr>
                <w:sz w:val="26"/>
                <w:szCs w:val="26"/>
              </w:rPr>
              <w:t>н</w:t>
            </w:r>
            <w:r w:rsidR="002F4E94" w:rsidRPr="00BA4DCB">
              <w:rPr>
                <w:sz w:val="26"/>
                <w:szCs w:val="26"/>
              </w:rPr>
              <w:t>ы</w:t>
            </w:r>
            <w:r w:rsidR="001C4BB7" w:rsidRPr="00BA4DCB">
              <w:rPr>
                <w:sz w:val="26"/>
                <w:szCs w:val="26"/>
              </w:rPr>
              <w:t>х лампах</w:t>
            </w:r>
          </w:p>
        </w:tc>
      </w:tr>
      <w:tr w:rsidR="003128C5" w:rsidRPr="00BA4DCB" w:rsidTr="007E306E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2F4E9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Помещени</w:t>
            </w:r>
            <w:r w:rsidR="002F4E94" w:rsidRPr="00BA4DCB">
              <w:rPr>
                <w:sz w:val="26"/>
                <w:szCs w:val="26"/>
              </w:rPr>
              <w:t>я</w:t>
            </w:r>
            <w:r w:rsidRPr="00BA4DCB">
              <w:rPr>
                <w:sz w:val="26"/>
                <w:szCs w:val="26"/>
              </w:rPr>
              <w:t xml:space="preserve"> с высоким выделением пыли, дыма, копоти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1,7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2,0</w:t>
            </w:r>
          </w:p>
        </w:tc>
      </w:tr>
      <w:tr w:rsidR="003128C5" w:rsidRPr="00BA4DCB" w:rsidTr="007E306E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2F4E9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Помещени</w:t>
            </w:r>
            <w:r w:rsidR="002F4E94" w:rsidRPr="00BA4DCB">
              <w:rPr>
                <w:sz w:val="26"/>
                <w:szCs w:val="26"/>
              </w:rPr>
              <w:t>я</w:t>
            </w:r>
            <w:r w:rsidRPr="00BA4DCB">
              <w:rPr>
                <w:sz w:val="26"/>
                <w:szCs w:val="26"/>
              </w:rPr>
              <w:t xml:space="preserve"> со средним выделением пыли, дыма, копоти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1,8</w:t>
            </w:r>
          </w:p>
        </w:tc>
      </w:tr>
      <w:tr w:rsidR="003128C5" w:rsidRPr="00BA4DCB" w:rsidTr="007E306E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2F4E94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Помещени</w:t>
            </w:r>
            <w:r w:rsidR="002F4E94" w:rsidRPr="00BA4DCB">
              <w:rPr>
                <w:sz w:val="26"/>
                <w:szCs w:val="26"/>
              </w:rPr>
              <w:t>я</w:t>
            </w:r>
            <w:r w:rsidRPr="00BA4DCB">
              <w:rPr>
                <w:sz w:val="26"/>
                <w:szCs w:val="26"/>
              </w:rPr>
              <w:t xml:space="preserve"> с малым выделением пыли, дыма, копоти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</w:tr>
      <w:tr w:rsidR="003128C5" w:rsidRPr="00BA4DCB" w:rsidTr="007E306E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7E306E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Внешнее освещение светильниками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1,3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</w:tr>
      <w:tr w:rsidR="003128C5" w:rsidRPr="00BA4DCB" w:rsidTr="007E306E">
        <w:trPr>
          <w:trHeight w:val="20"/>
          <w:jc w:val="center"/>
        </w:trPr>
        <w:tc>
          <w:tcPr>
            <w:tcW w:w="4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7E306E">
            <w:pPr>
              <w:pStyle w:val="afff6"/>
              <w:spacing w:before="40" w:after="40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Прожекторное освещение</w:t>
            </w:r>
          </w:p>
        </w:tc>
        <w:tc>
          <w:tcPr>
            <w:tcW w:w="26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1,5</w:t>
            </w:r>
          </w:p>
        </w:tc>
        <w:tc>
          <w:tcPr>
            <w:tcW w:w="2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6D5304" w:rsidP="007E306E">
            <w:pPr>
              <w:pStyle w:val="afff6"/>
              <w:spacing w:before="40" w:after="40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sym w:font="Symbol" w:char="F02D"/>
            </w:r>
          </w:p>
        </w:tc>
      </w:tr>
    </w:tbl>
    <w:p w:rsidR="00BA2EAC" w:rsidRPr="00BA4DCB" w:rsidRDefault="00BA2EAC" w:rsidP="00BA2EAC">
      <w:pPr>
        <w:pStyle w:val="afffffc"/>
        <w:rPr>
          <w:szCs w:val="20"/>
          <w:lang w:val="ru-RU"/>
        </w:rPr>
      </w:pPr>
    </w:p>
    <w:p w:rsidR="00BA2EAC" w:rsidRPr="00BA4DCB" w:rsidRDefault="00BA2EAC" w:rsidP="00BA2EAC">
      <w:pPr>
        <w:pStyle w:val="afffffc"/>
        <w:rPr>
          <w:szCs w:val="20"/>
          <w:lang w:val="ru-RU"/>
        </w:rPr>
      </w:pPr>
    </w:p>
    <w:p w:rsidR="003128C5" w:rsidRPr="00BA4DCB" w:rsidRDefault="001C4BB7" w:rsidP="00BA2EAC">
      <w:pPr>
        <w:pStyle w:val="afffffc"/>
        <w:ind w:firstLine="709"/>
        <w:rPr>
          <w:lang w:val="ru-RU"/>
        </w:rPr>
      </w:pPr>
      <w:r w:rsidRPr="00BA4DCB">
        <w:rPr>
          <w:szCs w:val="20"/>
          <w:lang w:val="ru-RU"/>
        </w:rPr>
        <w:lastRenderedPageBreak/>
        <w:t>Таблица 2.3 - Характеристики газоразрядных ламп</w:t>
      </w:r>
    </w:p>
    <w:tbl>
      <w:tblPr>
        <w:tblW w:w="9773" w:type="dxa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639"/>
        <w:gridCol w:w="1718"/>
        <w:gridCol w:w="1584"/>
        <w:gridCol w:w="1506"/>
        <w:gridCol w:w="1701"/>
        <w:gridCol w:w="1625"/>
      </w:tblGrid>
      <w:tr w:rsidR="00190BE1" w:rsidRPr="00BA4DCB" w:rsidTr="001B0C0B">
        <w:trPr>
          <w:trHeight w:hRule="exact" w:val="823"/>
          <w:jc w:val="center"/>
        </w:trPr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BE1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Тип лампы 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BE1" w:rsidRPr="00BA4DCB" w:rsidRDefault="001C4BB7" w:rsidP="002F4E94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Мощность, </w:t>
            </w:r>
            <w:proofErr w:type="gramStart"/>
            <w:r w:rsidR="002F4E94" w:rsidRPr="00BA4DCB">
              <w:rPr>
                <w:sz w:val="28"/>
                <w:szCs w:val="28"/>
              </w:rPr>
              <w:t>В</w:t>
            </w:r>
            <w:r w:rsidRPr="00BA4DCB">
              <w:rPr>
                <w:sz w:val="28"/>
                <w:szCs w:val="28"/>
              </w:rPr>
              <w:t>т</w:t>
            </w:r>
            <w:proofErr w:type="gramEnd"/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190BE1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Световой поток, лм </w:t>
            </w:r>
          </w:p>
        </w:tc>
        <w:tc>
          <w:tcPr>
            <w:tcW w:w="150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BE1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 xml:space="preserve">Тип лампы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BE1" w:rsidRPr="00BA4DCB" w:rsidRDefault="001C4BB7" w:rsidP="002F4E94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 xml:space="preserve">Мощность, </w:t>
            </w:r>
            <w:proofErr w:type="gramStart"/>
            <w:r w:rsidR="002F4E94" w:rsidRPr="00BA4DCB">
              <w:rPr>
                <w:sz w:val="26"/>
                <w:szCs w:val="26"/>
              </w:rPr>
              <w:t>В</w:t>
            </w:r>
            <w:r w:rsidRPr="00BA4DCB">
              <w:rPr>
                <w:sz w:val="26"/>
                <w:szCs w:val="26"/>
              </w:rPr>
              <w:t>т</w:t>
            </w:r>
            <w:proofErr w:type="gramEnd"/>
            <w:r w:rsidRPr="00BA4DCB">
              <w:rPr>
                <w:sz w:val="26"/>
                <w:szCs w:val="26"/>
              </w:rPr>
              <w:t xml:space="preserve"> 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BE1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Световой п</w:t>
            </w:r>
            <w:r w:rsidRPr="00BA4DCB">
              <w:rPr>
                <w:sz w:val="26"/>
                <w:szCs w:val="26"/>
              </w:rPr>
              <w:t>о</w:t>
            </w:r>
            <w:r w:rsidRPr="00BA4DCB">
              <w:rPr>
                <w:sz w:val="26"/>
                <w:szCs w:val="26"/>
              </w:rPr>
              <w:t xml:space="preserve">ток, лм </w:t>
            </w:r>
          </w:p>
        </w:tc>
      </w:tr>
      <w:tr w:rsidR="00190BE1" w:rsidRPr="00BA4DCB" w:rsidTr="006D0CC7">
        <w:trPr>
          <w:trHeight w:hRule="exact" w:val="423"/>
          <w:jc w:val="center"/>
        </w:trPr>
        <w:tc>
          <w:tcPr>
            <w:tcW w:w="4941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clear" w:color="auto" w:fill="auto"/>
          </w:tcPr>
          <w:p w:rsidR="00190BE1" w:rsidRPr="00BA4DCB" w:rsidRDefault="001C4BB7" w:rsidP="001C702F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Люминесцентные лампы</w:t>
            </w:r>
          </w:p>
        </w:tc>
        <w:tc>
          <w:tcPr>
            <w:tcW w:w="4832" w:type="dxa"/>
            <w:gridSpan w:val="3"/>
            <w:tcBorders>
              <w:top w:val="sing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90BE1" w:rsidRPr="00BA4DCB" w:rsidRDefault="001C4BB7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Ртутные лампы высокого давления</w:t>
            </w:r>
          </w:p>
        </w:tc>
      </w:tr>
      <w:tr w:rsidR="00190BE1" w:rsidRPr="00BA4DCB" w:rsidTr="006D0CC7">
        <w:trPr>
          <w:trHeight w:hRule="exact" w:val="2122"/>
          <w:jc w:val="center"/>
        </w:trPr>
        <w:tc>
          <w:tcPr>
            <w:tcW w:w="16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43BAE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ЛДЦ-15 </w:t>
            </w:r>
          </w:p>
          <w:p w:rsidR="00743BAE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 xml:space="preserve">ЛД-15 </w:t>
            </w:r>
          </w:p>
          <w:p w:rsidR="00743BAE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ЛХБ-15</w:t>
            </w:r>
          </w:p>
          <w:p w:rsidR="00190BE1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ЛТБ-15</w:t>
            </w:r>
          </w:p>
          <w:p w:rsidR="00190BE1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ЛБ-15</w:t>
            </w:r>
          </w:p>
        </w:tc>
        <w:tc>
          <w:tcPr>
            <w:tcW w:w="1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15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500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590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670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700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760</w:t>
            </w:r>
          </w:p>
        </w:tc>
        <w:tc>
          <w:tcPr>
            <w:tcW w:w="150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ДРЛ-80</w:t>
            </w:r>
          </w:p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ДРЛ-125</w:t>
            </w:r>
          </w:p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ДРЛ-250</w:t>
            </w:r>
          </w:p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ДРЛ-400</w:t>
            </w:r>
          </w:p>
          <w:p w:rsidR="00190BE1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ДРЛ-700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80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125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250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400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700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3200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5600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12500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22000</w:t>
            </w:r>
          </w:p>
          <w:p w:rsidR="00190BE1" w:rsidRPr="00BA4DCB" w:rsidRDefault="00190BE1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35000</w:t>
            </w:r>
          </w:p>
        </w:tc>
      </w:tr>
      <w:tr w:rsidR="00396A30" w:rsidRPr="00BA4DCB" w:rsidTr="001B0C0B">
        <w:trPr>
          <w:trHeight w:hRule="exact" w:val="397"/>
          <w:jc w:val="center"/>
        </w:trPr>
        <w:tc>
          <w:tcPr>
            <w:tcW w:w="163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ЛДЦ-20</w:t>
            </w:r>
          </w:p>
          <w:p w:rsidR="00396A30" w:rsidRPr="00BA4DCB" w:rsidRDefault="001C4BB7" w:rsidP="00204D55">
            <w:pPr>
              <w:pStyle w:val="afff6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ЛД-20</w:t>
            </w:r>
          </w:p>
          <w:p w:rsidR="00396A30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ЛХБ-20</w:t>
            </w:r>
          </w:p>
          <w:p w:rsidR="00396A30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ЛТБ-20</w:t>
            </w:r>
          </w:p>
          <w:p w:rsidR="006D0CC7" w:rsidRPr="00BA4DCB" w:rsidRDefault="006D0CC7" w:rsidP="006D0CC7">
            <w:pPr>
              <w:pStyle w:val="afff6"/>
              <w:rPr>
                <w:spacing w:val="-1"/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ЛБ-20</w:t>
            </w:r>
          </w:p>
          <w:p w:rsidR="00396A30" w:rsidRPr="00BA4DCB" w:rsidRDefault="00396A30" w:rsidP="00204D55">
            <w:pPr>
              <w:pStyle w:val="afff6"/>
              <w:rPr>
                <w:sz w:val="28"/>
                <w:szCs w:val="28"/>
              </w:rPr>
            </w:pPr>
          </w:p>
          <w:p w:rsidR="00396A30" w:rsidRPr="00BA4DCB" w:rsidRDefault="00396A30" w:rsidP="00204D55">
            <w:pPr>
              <w:pStyle w:val="afff6"/>
              <w:rPr>
                <w:sz w:val="28"/>
                <w:szCs w:val="28"/>
              </w:rPr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20</w:t>
            </w:r>
          </w:p>
        </w:tc>
        <w:tc>
          <w:tcPr>
            <w:tcW w:w="1584" w:type="dxa"/>
            <w:vMerge w:val="restart"/>
            <w:tcBorders>
              <w:top w:val="single" w:sz="6" w:space="0" w:color="auto"/>
              <w:left w:val="single" w:sz="6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pacing w:val="-5"/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820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920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5"/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935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6"/>
                <w:sz w:val="28"/>
                <w:szCs w:val="28"/>
              </w:rPr>
            </w:pPr>
            <w:r w:rsidRPr="00BA4DCB">
              <w:rPr>
                <w:spacing w:val="-6"/>
                <w:sz w:val="28"/>
                <w:szCs w:val="28"/>
              </w:rPr>
              <w:t>975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9"/>
                <w:sz w:val="28"/>
                <w:szCs w:val="28"/>
              </w:rPr>
              <w:t>1180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4832" w:type="dxa"/>
            <w:gridSpan w:val="3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B0C0B" w:rsidP="00397FF3">
            <w:pPr>
              <w:pStyle w:val="afff6"/>
              <w:jc w:val="center"/>
              <w:rPr>
                <w:sz w:val="26"/>
                <w:szCs w:val="26"/>
              </w:rPr>
            </w:pPr>
            <w:proofErr w:type="spellStart"/>
            <w:r w:rsidRPr="00BA4DCB">
              <w:rPr>
                <w:spacing w:val="-3"/>
                <w:sz w:val="26"/>
                <w:szCs w:val="26"/>
              </w:rPr>
              <w:t>Мет</w:t>
            </w:r>
            <w:r w:rsidR="001C4BB7" w:rsidRPr="00BA4DCB">
              <w:rPr>
                <w:spacing w:val="-3"/>
                <w:sz w:val="26"/>
                <w:szCs w:val="26"/>
              </w:rPr>
              <w:t>а</w:t>
            </w:r>
            <w:r w:rsidR="00397FF3">
              <w:rPr>
                <w:spacing w:val="-3"/>
                <w:sz w:val="26"/>
                <w:szCs w:val="26"/>
              </w:rPr>
              <w:t>л</w:t>
            </w:r>
            <w:r w:rsidR="001C4BB7" w:rsidRPr="00BA4DCB">
              <w:rPr>
                <w:spacing w:val="-3"/>
                <w:sz w:val="26"/>
                <w:szCs w:val="26"/>
              </w:rPr>
              <w:t>ло</w:t>
            </w:r>
            <w:r w:rsidRPr="00BA4DCB">
              <w:rPr>
                <w:spacing w:val="-3"/>
                <w:sz w:val="26"/>
                <w:szCs w:val="26"/>
              </w:rPr>
              <w:t>гало</w:t>
            </w:r>
            <w:r w:rsidR="001C4BB7" w:rsidRPr="00BA4DCB">
              <w:rPr>
                <w:spacing w:val="-3"/>
                <w:sz w:val="26"/>
                <w:szCs w:val="26"/>
              </w:rPr>
              <w:t>генные</w:t>
            </w:r>
            <w:proofErr w:type="spellEnd"/>
            <w:r w:rsidR="001C4BB7" w:rsidRPr="00BA4DCB">
              <w:rPr>
                <w:spacing w:val="-3"/>
                <w:sz w:val="26"/>
                <w:szCs w:val="26"/>
              </w:rPr>
              <w:t xml:space="preserve"> лампы</w:t>
            </w:r>
          </w:p>
        </w:tc>
      </w:tr>
      <w:tr w:rsidR="00396A30" w:rsidRPr="00BA4DCB" w:rsidTr="001B0C0B">
        <w:trPr>
          <w:trHeight w:hRule="exact" w:val="1594"/>
          <w:jc w:val="center"/>
        </w:trPr>
        <w:tc>
          <w:tcPr>
            <w:tcW w:w="163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rPr>
                <w:sz w:val="28"/>
                <w:szCs w:val="28"/>
              </w:rPr>
            </w:pPr>
          </w:p>
        </w:tc>
        <w:tc>
          <w:tcPr>
            <w:tcW w:w="171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1584" w:type="dxa"/>
            <w:vMerge/>
            <w:tcBorders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C4BB7" w:rsidP="00204D55">
            <w:pPr>
              <w:pStyle w:val="afff6"/>
              <w:rPr>
                <w:spacing w:val="-3"/>
                <w:sz w:val="26"/>
                <w:szCs w:val="26"/>
              </w:rPr>
            </w:pPr>
            <w:r w:rsidRPr="00BA4DCB">
              <w:rPr>
                <w:spacing w:val="-3"/>
                <w:sz w:val="26"/>
                <w:szCs w:val="26"/>
              </w:rPr>
              <w:t>ДРИ-250</w:t>
            </w:r>
          </w:p>
          <w:p w:rsidR="00396A30" w:rsidRPr="00BA4DCB" w:rsidRDefault="001C4BB7" w:rsidP="00204D55">
            <w:pPr>
              <w:pStyle w:val="afff6"/>
              <w:rPr>
                <w:spacing w:val="-2"/>
                <w:sz w:val="26"/>
                <w:szCs w:val="26"/>
              </w:rPr>
            </w:pPr>
            <w:r w:rsidRPr="00BA4DCB">
              <w:rPr>
                <w:spacing w:val="-2"/>
                <w:sz w:val="26"/>
                <w:szCs w:val="26"/>
              </w:rPr>
              <w:t>ДРИ-500</w:t>
            </w:r>
          </w:p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pacing w:val="-3"/>
                <w:sz w:val="26"/>
                <w:szCs w:val="26"/>
              </w:rPr>
              <w:t>ДРИ-700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pacing w:val="-5"/>
                <w:sz w:val="26"/>
                <w:szCs w:val="26"/>
              </w:rPr>
            </w:pPr>
            <w:r w:rsidRPr="00BA4DCB">
              <w:rPr>
                <w:spacing w:val="-5"/>
                <w:sz w:val="26"/>
                <w:szCs w:val="26"/>
              </w:rPr>
              <w:t>250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5"/>
                <w:sz w:val="26"/>
                <w:szCs w:val="26"/>
              </w:rPr>
            </w:pPr>
            <w:r w:rsidRPr="00BA4DCB">
              <w:rPr>
                <w:spacing w:val="-5"/>
                <w:sz w:val="26"/>
                <w:szCs w:val="26"/>
              </w:rPr>
              <w:t>500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pacing w:val="-6"/>
                <w:sz w:val="26"/>
                <w:szCs w:val="26"/>
              </w:rPr>
              <w:t>700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pacing w:val="-8"/>
                <w:sz w:val="26"/>
                <w:szCs w:val="26"/>
              </w:rPr>
            </w:pPr>
            <w:r w:rsidRPr="00BA4DCB">
              <w:rPr>
                <w:spacing w:val="-8"/>
                <w:sz w:val="26"/>
                <w:szCs w:val="26"/>
              </w:rPr>
              <w:t>16000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3"/>
                <w:sz w:val="26"/>
                <w:szCs w:val="26"/>
              </w:rPr>
            </w:pPr>
            <w:r w:rsidRPr="00BA4DCB">
              <w:rPr>
                <w:spacing w:val="-3"/>
                <w:sz w:val="26"/>
                <w:szCs w:val="26"/>
              </w:rPr>
              <w:t>37500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58000</w:t>
            </w:r>
          </w:p>
        </w:tc>
      </w:tr>
      <w:tr w:rsidR="00396A30" w:rsidRPr="00BA4DCB" w:rsidTr="001B0C0B">
        <w:trPr>
          <w:trHeight w:hRule="exact" w:val="397"/>
          <w:jc w:val="center"/>
        </w:trPr>
        <w:tc>
          <w:tcPr>
            <w:tcW w:w="163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ЛДЦ-30</w:t>
            </w:r>
          </w:p>
          <w:p w:rsidR="00396A30" w:rsidRPr="00BA4DCB" w:rsidRDefault="001C4BB7" w:rsidP="00204D55">
            <w:pPr>
              <w:pStyle w:val="afff6"/>
              <w:rPr>
                <w:spacing w:val="-1"/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ЛД-30</w:t>
            </w:r>
          </w:p>
          <w:p w:rsidR="001B0C0B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 xml:space="preserve">ЛХБ-30 </w:t>
            </w:r>
          </w:p>
          <w:p w:rsidR="00396A30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ЛТБ-30</w:t>
            </w:r>
          </w:p>
          <w:p w:rsidR="00396A30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ЛБ-30</w:t>
            </w:r>
          </w:p>
          <w:p w:rsidR="00396A30" w:rsidRPr="00BA4DCB" w:rsidRDefault="00396A30" w:rsidP="00204D55">
            <w:pPr>
              <w:pStyle w:val="afff6"/>
              <w:rPr>
                <w:sz w:val="28"/>
                <w:szCs w:val="28"/>
              </w:rPr>
            </w:pPr>
          </w:p>
        </w:tc>
        <w:tc>
          <w:tcPr>
            <w:tcW w:w="171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30</w:t>
            </w:r>
          </w:p>
        </w:tc>
        <w:tc>
          <w:tcPr>
            <w:tcW w:w="1584" w:type="dxa"/>
            <w:vMerge w:val="restart"/>
            <w:tcBorders>
              <w:top w:val="single" w:sz="6" w:space="0" w:color="auto"/>
              <w:left w:val="single" w:sz="6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pacing w:val="-7"/>
                <w:sz w:val="28"/>
                <w:szCs w:val="28"/>
              </w:rPr>
            </w:pPr>
            <w:r w:rsidRPr="00BA4DCB">
              <w:rPr>
                <w:spacing w:val="-7"/>
                <w:sz w:val="28"/>
                <w:szCs w:val="28"/>
              </w:rPr>
              <w:t>1450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8"/>
                <w:sz w:val="28"/>
                <w:szCs w:val="28"/>
              </w:rPr>
            </w:pPr>
            <w:r w:rsidRPr="00BA4DCB">
              <w:rPr>
                <w:spacing w:val="-8"/>
                <w:sz w:val="28"/>
                <w:szCs w:val="28"/>
              </w:rPr>
              <w:t>1640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8"/>
                <w:sz w:val="28"/>
                <w:szCs w:val="28"/>
              </w:rPr>
            </w:pPr>
            <w:r w:rsidRPr="00BA4DCB">
              <w:rPr>
                <w:spacing w:val="-8"/>
                <w:sz w:val="28"/>
                <w:szCs w:val="28"/>
              </w:rPr>
              <w:t>1720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pacing w:val="-6"/>
                <w:sz w:val="28"/>
                <w:szCs w:val="28"/>
              </w:rPr>
            </w:pPr>
            <w:r w:rsidRPr="00BA4DCB">
              <w:rPr>
                <w:spacing w:val="-6"/>
                <w:sz w:val="28"/>
                <w:szCs w:val="28"/>
              </w:rPr>
              <w:t>1720</w:t>
            </w:r>
          </w:p>
          <w:p w:rsidR="00396A30" w:rsidRPr="00BA4DCB" w:rsidRDefault="00396A30" w:rsidP="001B0C0B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2100</w:t>
            </w:r>
          </w:p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4832" w:type="dxa"/>
            <w:gridSpan w:val="3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C4BB7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pacing w:val="-1"/>
                <w:sz w:val="26"/>
                <w:szCs w:val="26"/>
              </w:rPr>
              <w:t>Натриевые лампы высокого давления</w:t>
            </w:r>
          </w:p>
        </w:tc>
      </w:tr>
      <w:tr w:rsidR="00396A30" w:rsidRPr="00BA4DCB" w:rsidTr="006D0CC7">
        <w:trPr>
          <w:trHeight w:hRule="exact" w:val="1732"/>
          <w:jc w:val="center"/>
        </w:trPr>
        <w:tc>
          <w:tcPr>
            <w:tcW w:w="163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rPr>
                <w:sz w:val="28"/>
                <w:szCs w:val="28"/>
              </w:rPr>
            </w:pPr>
          </w:p>
        </w:tc>
        <w:tc>
          <w:tcPr>
            <w:tcW w:w="171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1584" w:type="dxa"/>
            <w:vMerge/>
            <w:tcBorders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8"/>
                <w:szCs w:val="28"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1C4BB7" w:rsidP="00204D55">
            <w:pPr>
              <w:pStyle w:val="afff6"/>
              <w:rPr>
                <w:sz w:val="26"/>
                <w:szCs w:val="26"/>
              </w:rPr>
            </w:pPr>
            <w:r w:rsidRPr="00BA4DCB">
              <w:rPr>
                <w:spacing w:val="-3"/>
                <w:sz w:val="26"/>
                <w:szCs w:val="26"/>
              </w:rPr>
              <w:t>ДнаТ-400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400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96A30" w:rsidRPr="00BA4DCB" w:rsidRDefault="00396A30" w:rsidP="00204D55">
            <w:pPr>
              <w:pStyle w:val="afff6"/>
              <w:jc w:val="center"/>
              <w:rPr>
                <w:sz w:val="26"/>
                <w:szCs w:val="26"/>
              </w:rPr>
            </w:pPr>
            <w:r w:rsidRPr="00BA4DCB">
              <w:rPr>
                <w:sz w:val="26"/>
                <w:szCs w:val="26"/>
              </w:rPr>
              <w:t>36000</w:t>
            </w:r>
          </w:p>
        </w:tc>
      </w:tr>
      <w:tr w:rsidR="00204D55" w:rsidRPr="00BA4DCB" w:rsidTr="006D0CC7">
        <w:trPr>
          <w:trHeight w:hRule="exact" w:val="2126"/>
          <w:jc w:val="center"/>
        </w:trPr>
        <w:tc>
          <w:tcPr>
            <w:tcW w:w="16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04D55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ЛДЦ-40</w:t>
            </w:r>
          </w:p>
          <w:p w:rsidR="00204D55" w:rsidRPr="00BA4DCB" w:rsidRDefault="001C4BB7" w:rsidP="00204D55">
            <w:pPr>
              <w:pStyle w:val="afff6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ЛД-40</w:t>
            </w:r>
          </w:p>
          <w:p w:rsidR="00204D55" w:rsidRPr="00BA4DCB" w:rsidRDefault="001C4BB7" w:rsidP="00204D55">
            <w:pPr>
              <w:pStyle w:val="afff6"/>
              <w:rPr>
                <w:spacing w:val="-3"/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ЛХБ-40</w:t>
            </w:r>
          </w:p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ЛТБ-40</w:t>
            </w:r>
          </w:p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ЛБ- 40</w:t>
            </w:r>
          </w:p>
        </w:tc>
        <w:tc>
          <w:tcPr>
            <w:tcW w:w="171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40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2100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1"/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2340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2600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2580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>3000</w:t>
            </w:r>
          </w:p>
        </w:tc>
        <w:tc>
          <w:tcPr>
            <w:tcW w:w="4832" w:type="dxa"/>
            <w:gridSpan w:val="3"/>
            <w:vMerge w:val="restart"/>
            <w:tcBorders>
              <w:top w:val="single" w:sz="6" w:space="0" w:color="auto"/>
              <w:left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</w:pPr>
          </w:p>
        </w:tc>
      </w:tr>
      <w:tr w:rsidR="00204D55" w:rsidRPr="00BA4DCB" w:rsidTr="001B0C0B">
        <w:trPr>
          <w:trHeight w:hRule="exact" w:val="1983"/>
          <w:jc w:val="center"/>
        </w:trPr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04D55" w:rsidRPr="00BA4DCB" w:rsidRDefault="001C4BB7" w:rsidP="00204D55">
            <w:pPr>
              <w:pStyle w:val="afff6"/>
              <w:rPr>
                <w:spacing w:val="-5"/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ЛДЦ-65</w:t>
            </w:r>
          </w:p>
          <w:p w:rsidR="00204D55" w:rsidRPr="00BA4DCB" w:rsidRDefault="001C4BB7" w:rsidP="00204D55">
            <w:pPr>
              <w:pStyle w:val="afff6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ЛД-65</w:t>
            </w:r>
          </w:p>
          <w:p w:rsidR="00204D55" w:rsidRPr="00BA4DCB" w:rsidRDefault="001C4BB7" w:rsidP="00204D55">
            <w:pPr>
              <w:pStyle w:val="afff6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ЛХБ-65</w:t>
            </w:r>
          </w:p>
          <w:p w:rsidR="00204D55" w:rsidRPr="00BA4DCB" w:rsidRDefault="001C4BB7" w:rsidP="00204D55">
            <w:pPr>
              <w:pStyle w:val="afff6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ЛТБ-65</w:t>
            </w:r>
          </w:p>
          <w:p w:rsidR="00204D55" w:rsidRPr="00BA4DCB" w:rsidRDefault="001C4BB7" w:rsidP="00204D55">
            <w:pPr>
              <w:pStyle w:val="afff6"/>
              <w:rPr>
                <w:spacing w:val="-5"/>
                <w:sz w:val="28"/>
                <w:szCs w:val="28"/>
              </w:rPr>
            </w:pPr>
            <w:r w:rsidRPr="00BA4DCB">
              <w:rPr>
                <w:spacing w:val="6"/>
                <w:sz w:val="28"/>
                <w:szCs w:val="28"/>
              </w:rPr>
              <w:t>ЛБ-65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65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3050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3570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3820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3980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pacing w:val="-2"/>
                <w:sz w:val="28"/>
                <w:szCs w:val="28"/>
              </w:rPr>
            </w:pPr>
            <w:r w:rsidRPr="00BA4DCB">
              <w:rPr>
                <w:spacing w:val="-1"/>
                <w:sz w:val="28"/>
                <w:szCs w:val="28"/>
              </w:rPr>
              <w:t>4550</w:t>
            </w:r>
          </w:p>
        </w:tc>
        <w:tc>
          <w:tcPr>
            <w:tcW w:w="4832" w:type="dxa"/>
            <w:gridSpan w:val="3"/>
            <w:vMerge/>
            <w:tcBorders>
              <w:left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</w:pPr>
          </w:p>
        </w:tc>
      </w:tr>
      <w:tr w:rsidR="00204D55" w:rsidRPr="00BA4DCB" w:rsidTr="001B0C0B">
        <w:trPr>
          <w:trHeight w:hRule="exact" w:val="2262"/>
          <w:jc w:val="center"/>
        </w:trPr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ЛДЦ-80</w:t>
            </w:r>
          </w:p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2"/>
                <w:sz w:val="28"/>
                <w:szCs w:val="28"/>
              </w:rPr>
              <w:t>ЛД-80</w:t>
            </w:r>
          </w:p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ЛХБ-80</w:t>
            </w:r>
          </w:p>
          <w:p w:rsidR="00204D55" w:rsidRPr="00BA4DCB" w:rsidRDefault="001C4BB7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ЛТБ-80</w:t>
            </w:r>
          </w:p>
          <w:p w:rsidR="00204D55" w:rsidRPr="00BA4DCB" w:rsidRDefault="002F4E94" w:rsidP="00204D55">
            <w:pPr>
              <w:pStyle w:val="afff6"/>
              <w:rPr>
                <w:sz w:val="28"/>
                <w:szCs w:val="28"/>
              </w:rPr>
            </w:pPr>
            <w:r w:rsidRPr="00BA4DCB">
              <w:rPr>
                <w:spacing w:val="-3"/>
                <w:sz w:val="28"/>
                <w:szCs w:val="28"/>
              </w:rPr>
              <w:t xml:space="preserve">ЛБ- </w:t>
            </w:r>
            <w:r w:rsidR="001C4BB7" w:rsidRPr="00BA4DCB">
              <w:rPr>
                <w:spacing w:val="-3"/>
                <w:sz w:val="28"/>
                <w:szCs w:val="28"/>
              </w:rPr>
              <w:t>80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80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7"/>
                <w:sz w:val="28"/>
                <w:szCs w:val="28"/>
              </w:rPr>
              <w:t>3600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4250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5"/>
                <w:sz w:val="28"/>
                <w:szCs w:val="28"/>
              </w:rPr>
              <w:t>4440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z w:val="28"/>
                <w:szCs w:val="28"/>
              </w:rPr>
              <w:t>4440</w:t>
            </w:r>
          </w:p>
          <w:p w:rsidR="00204D55" w:rsidRPr="00BA4DCB" w:rsidRDefault="00204D55" w:rsidP="00204D55">
            <w:pPr>
              <w:pStyle w:val="afff6"/>
              <w:jc w:val="center"/>
              <w:rPr>
                <w:sz w:val="28"/>
                <w:szCs w:val="28"/>
              </w:rPr>
            </w:pPr>
            <w:r w:rsidRPr="00BA4DCB">
              <w:rPr>
                <w:spacing w:val="-6"/>
                <w:sz w:val="28"/>
                <w:szCs w:val="28"/>
              </w:rPr>
              <w:t>5220</w:t>
            </w:r>
          </w:p>
        </w:tc>
        <w:tc>
          <w:tcPr>
            <w:tcW w:w="4832" w:type="dxa"/>
            <w:gridSpan w:val="3"/>
            <w:vMerge/>
            <w:tcBorders>
              <w:left w:val="doub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04D55" w:rsidRPr="00BA4DCB" w:rsidRDefault="00204D55" w:rsidP="00204D55">
            <w:pPr>
              <w:pStyle w:val="afff6"/>
            </w:pPr>
          </w:p>
        </w:tc>
      </w:tr>
    </w:tbl>
    <w:p w:rsidR="003128C5" w:rsidRPr="00BA4DCB" w:rsidRDefault="001C4BB7" w:rsidP="00BA2EAC">
      <w:pPr>
        <w:pStyle w:val="afffffc"/>
        <w:ind w:firstLine="709"/>
        <w:rPr>
          <w:szCs w:val="20"/>
          <w:lang w:val="ru-RU"/>
        </w:rPr>
      </w:pPr>
      <w:r w:rsidRPr="00BA4DCB">
        <w:rPr>
          <w:szCs w:val="20"/>
          <w:lang w:val="ru-RU"/>
        </w:rPr>
        <w:lastRenderedPageBreak/>
        <w:t>Таблица 2.4 - Характеристика ламп накаливания</w:t>
      </w:r>
    </w:p>
    <w:tbl>
      <w:tblPr>
        <w:tblW w:w="9923" w:type="dxa"/>
        <w:tblInd w:w="40" w:type="dxa"/>
        <w:tblBorders>
          <w:top w:val="single" w:sz="6" w:space="0" w:color="auto"/>
          <w:left w:val="single" w:sz="6" w:space="0" w:color="auto"/>
          <w:bottom w:val="single" w:sz="4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843"/>
        <w:gridCol w:w="1559"/>
        <w:gridCol w:w="1560"/>
        <w:gridCol w:w="1701"/>
        <w:gridCol w:w="1701"/>
        <w:gridCol w:w="1559"/>
      </w:tblGrid>
      <w:tr w:rsidR="003128C5" w:rsidRPr="00BA4DCB" w:rsidTr="006D0CC7">
        <w:trPr>
          <w:trHeight w:hRule="exact" w:val="926"/>
        </w:trPr>
        <w:tc>
          <w:tcPr>
            <w:tcW w:w="1843" w:type="dxa"/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t>Тип лампы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6D0CC7" w:rsidP="006D0CC7">
            <w:pPr>
              <w:pStyle w:val="afff6"/>
            </w:pPr>
            <w:r w:rsidRPr="00BA4DCB">
              <w:rPr>
                <w:spacing w:val="-6"/>
              </w:rPr>
              <w:t>Мощность</w:t>
            </w:r>
            <w:r w:rsidR="001C4BB7" w:rsidRPr="00BA4DCB">
              <w:rPr>
                <w:spacing w:val="-6"/>
              </w:rPr>
              <w:t xml:space="preserve">, </w:t>
            </w:r>
            <w:proofErr w:type="gramStart"/>
            <w:r w:rsidRPr="00BA4DCB">
              <w:rPr>
                <w:spacing w:val="-6"/>
              </w:rPr>
              <w:t>В</w:t>
            </w:r>
            <w:r w:rsidR="001C4BB7" w:rsidRPr="00BA4DCB">
              <w:rPr>
                <w:spacing w:val="-6"/>
              </w:rPr>
              <w:t>т</w:t>
            </w:r>
            <w:proofErr w:type="gramEnd"/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2"/>
              </w:rPr>
              <w:t xml:space="preserve">Световой поток, лм 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5"/>
              </w:rPr>
              <w:t xml:space="preserve">Тип лампы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6D0CC7" w:rsidP="006D0CC7">
            <w:pPr>
              <w:pStyle w:val="afff6"/>
            </w:pPr>
            <w:r w:rsidRPr="00BA4DCB">
              <w:rPr>
                <w:spacing w:val="-3"/>
              </w:rPr>
              <w:t>Мощность</w:t>
            </w:r>
            <w:r w:rsidR="001C4BB7" w:rsidRPr="00BA4DCB">
              <w:rPr>
                <w:spacing w:val="-3"/>
              </w:rPr>
              <w:t xml:space="preserve">, </w:t>
            </w:r>
            <w:proofErr w:type="gramStart"/>
            <w:r w:rsidRPr="00BA4DCB">
              <w:rPr>
                <w:spacing w:val="-3"/>
              </w:rPr>
              <w:t>В</w:t>
            </w:r>
            <w:r w:rsidR="001C4BB7" w:rsidRPr="00BA4DCB">
              <w:rPr>
                <w:spacing w:val="-3"/>
              </w:rPr>
              <w:t>т</w:t>
            </w:r>
            <w:proofErr w:type="gramEnd"/>
            <w:r w:rsidR="001C4BB7" w:rsidRPr="00BA4DCB">
              <w:rPr>
                <w:spacing w:val="-3"/>
              </w:rPr>
              <w:t xml:space="preserve">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2"/>
              </w:rPr>
              <w:t xml:space="preserve">Световой поток, лм </w:t>
            </w:r>
          </w:p>
        </w:tc>
      </w:tr>
      <w:tr w:rsidR="003128C5" w:rsidRPr="00BA4DCB" w:rsidTr="006D0CC7">
        <w:trPr>
          <w:trHeight w:hRule="exact" w:val="453"/>
        </w:trPr>
        <w:tc>
          <w:tcPr>
            <w:tcW w:w="1843" w:type="dxa"/>
            <w:shd w:val="clear" w:color="auto" w:fill="FFFFFF"/>
          </w:tcPr>
          <w:p w:rsidR="003128C5" w:rsidRPr="00BA4DCB" w:rsidRDefault="001C4BB7" w:rsidP="001C702F">
            <w:pPr>
              <w:pStyle w:val="afff6"/>
            </w:pPr>
            <w:r w:rsidRPr="00BA4DCB">
              <w:rPr>
                <w:spacing w:val="2"/>
              </w:rPr>
              <w:t xml:space="preserve">В220-15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15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105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Г220-150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150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6"/>
              </w:rPr>
              <w:t>2000</w:t>
            </w:r>
          </w:p>
        </w:tc>
      </w:tr>
      <w:tr w:rsidR="003128C5" w:rsidRPr="00BA4DCB" w:rsidTr="006D0CC7">
        <w:trPr>
          <w:trHeight w:hRule="exact" w:val="43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1C702F">
            <w:pPr>
              <w:pStyle w:val="afff6"/>
            </w:pPr>
            <w:r w:rsidRPr="00BA4DCB">
              <w:rPr>
                <w:spacing w:val="-5"/>
              </w:rPr>
              <w:t xml:space="preserve">В220 - 25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25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220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Б220-150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150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5"/>
              </w:rPr>
              <w:t>2100</w:t>
            </w:r>
          </w:p>
        </w:tc>
      </w:tr>
      <w:tr w:rsidR="003128C5" w:rsidRPr="00BA4DCB" w:rsidTr="006D0CC7">
        <w:trPr>
          <w:trHeight w:hRule="exact" w:val="43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1C702F">
            <w:pPr>
              <w:pStyle w:val="afff6"/>
            </w:pPr>
            <w:r w:rsidRPr="00BA4DCB">
              <w:t xml:space="preserve">Б220-40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40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400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Г220-200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200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t>2800</w:t>
            </w:r>
          </w:p>
        </w:tc>
      </w:tr>
      <w:tr w:rsidR="003128C5" w:rsidRPr="00BA4DCB" w:rsidTr="006D0CC7">
        <w:trPr>
          <w:trHeight w:hRule="exact" w:val="43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t xml:space="preserve">БК220-40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40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460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2"/>
              </w:rPr>
              <w:t xml:space="preserve">Б220-200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200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t>2920</w:t>
            </w:r>
          </w:p>
        </w:tc>
      </w:tr>
      <w:tr w:rsidR="003128C5" w:rsidRPr="00BA4DCB" w:rsidTr="006D0CC7">
        <w:trPr>
          <w:trHeight w:hRule="exact" w:val="43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1C702F">
            <w:pPr>
              <w:pStyle w:val="afff6"/>
            </w:pPr>
            <w:r w:rsidRPr="00BA4DCB">
              <w:t xml:space="preserve">Б220-60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60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715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Г220-300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300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3"/>
              </w:rPr>
              <w:t>4600</w:t>
            </w:r>
          </w:p>
        </w:tc>
      </w:tr>
      <w:tr w:rsidR="003128C5" w:rsidRPr="00BA4DCB" w:rsidTr="006D0CC7">
        <w:trPr>
          <w:trHeight w:hRule="exact" w:val="417"/>
        </w:trPr>
        <w:tc>
          <w:tcPr>
            <w:tcW w:w="1843" w:type="dxa"/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5"/>
              </w:rPr>
              <w:t xml:space="preserve">БК220-60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60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790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Г220-500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500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6"/>
              </w:rPr>
              <w:t>8300</w:t>
            </w:r>
          </w:p>
        </w:tc>
      </w:tr>
      <w:tr w:rsidR="003128C5" w:rsidRPr="00BA4DCB" w:rsidTr="006D0CC7">
        <w:trPr>
          <w:trHeight w:hRule="exact" w:val="43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1C702F">
            <w:pPr>
              <w:pStyle w:val="afff6"/>
            </w:pPr>
            <w:r w:rsidRPr="00BA4DCB">
              <w:rPr>
                <w:spacing w:val="5"/>
              </w:rPr>
              <w:t xml:space="preserve">Б220-100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100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13"/>
              </w:rPr>
              <w:t>1350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3"/>
              </w:rPr>
              <w:t xml:space="preserve">Г220-750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750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11"/>
              </w:rPr>
              <w:t>13100</w:t>
            </w:r>
          </w:p>
        </w:tc>
      </w:tr>
      <w:tr w:rsidR="003128C5" w:rsidRPr="00BA4DCB" w:rsidTr="006D0CC7">
        <w:trPr>
          <w:trHeight w:hRule="exact" w:val="525"/>
        </w:trPr>
        <w:tc>
          <w:tcPr>
            <w:tcW w:w="1843" w:type="dxa"/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t xml:space="preserve">БК220-100 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zCs w:val="22"/>
              </w:rPr>
              <w:t>100</w:t>
            </w:r>
          </w:p>
        </w:tc>
        <w:tc>
          <w:tcPr>
            <w:tcW w:w="1560" w:type="dxa"/>
            <w:tcBorders>
              <w:bottom w:val="single" w:sz="6" w:space="0" w:color="auto"/>
              <w:right w:val="double" w:sz="4" w:space="0" w:color="auto"/>
            </w:tcBorders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13"/>
              </w:rPr>
              <w:t>1450</w:t>
            </w:r>
          </w:p>
        </w:tc>
        <w:tc>
          <w:tcPr>
            <w:tcW w:w="1701" w:type="dxa"/>
            <w:tcBorders>
              <w:left w:val="double" w:sz="4" w:space="0" w:color="auto"/>
              <w:bottom w:val="single" w:sz="6" w:space="0" w:color="auto"/>
            </w:tcBorders>
            <w:shd w:val="clear" w:color="auto" w:fill="FFFFFF"/>
          </w:tcPr>
          <w:p w:rsidR="003128C5" w:rsidRPr="00BA4DCB" w:rsidRDefault="001C4BB7" w:rsidP="00204D55">
            <w:pPr>
              <w:pStyle w:val="afff6"/>
            </w:pPr>
            <w:r w:rsidRPr="00BA4DCB">
              <w:rPr>
                <w:spacing w:val="-2"/>
              </w:rPr>
              <w:t xml:space="preserve">Г220-1000 </w:t>
            </w:r>
          </w:p>
        </w:tc>
        <w:tc>
          <w:tcPr>
            <w:tcW w:w="1701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13"/>
              </w:rPr>
              <w:t>1000</w:t>
            </w:r>
          </w:p>
        </w:tc>
        <w:tc>
          <w:tcPr>
            <w:tcW w:w="1559" w:type="dxa"/>
            <w:shd w:val="clear" w:color="auto" w:fill="FFFFFF"/>
          </w:tcPr>
          <w:p w:rsidR="003128C5" w:rsidRPr="00BA4DCB" w:rsidRDefault="003128C5" w:rsidP="00204D55">
            <w:pPr>
              <w:pStyle w:val="afff6"/>
            </w:pPr>
            <w:r w:rsidRPr="00BA4DCB">
              <w:rPr>
                <w:spacing w:val="-11"/>
              </w:rPr>
              <w:t>18600</w:t>
            </w:r>
          </w:p>
        </w:tc>
      </w:tr>
    </w:tbl>
    <w:p w:rsidR="003128C5" w:rsidRPr="00BA4DCB" w:rsidRDefault="003128C5" w:rsidP="003128C5"/>
    <w:p w:rsidR="00000D55" w:rsidRPr="00BA4DCB" w:rsidRDefault="001C4BB7" w:rsidP="00000D5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 xml:space="preserve">Избранные параметры осветительной установки не должны отличаться от результатов расчета больше чем </w:t>
      </w:r>
      <w:r w:rsidR="006D0CC7" w:rsidRPr="00BA4DCB">
        <w:rPr>
          <w:position w:val="-12"/>
          <w:szCs w:val="20"/>
          <w:lang w:val="ru-RU"/>
        </w:rPr>
        <w:object w:dxaOrig="2160" w:dyaOrig="400">
          <v:shape id="_x0000_i1074" type="#_x0000_t75" style="width:107.2pt;height:19.55pt" o:ole="">
            <v:imagedata r:id="rId98" o:title=""/>
          </v:shape>
          <o:OLEObject Type="Embed" ProgID="Equation.DSMT4" ShapeID="_x0000_i1074" DrawAspect="Content" ObjectID="_1549196583" r:id="rId99"/>
        </w:object>
      </w:r>
      <w:r w:rsidRPr="00BA4DCB">
        <w:rPr>
          <w:szCs w:val="20"/>
          <w:lang w:val="ru-RU"/>
        </w:rPr>
        <w:t>, в противоположном случае необходимо или увеличить число ламп, или их мощность.</w:t>
      </w:r>
    </w:p>
    <w:p w:rsidR="00000D55" w:rsidRPr="00BA4DCB" w:rsidRDefault="001C4BB7" w:rsidP="00000D55">
      <w:pPr>
        <w:pStyle w:val="afffffc"/>
        <w:rPr>
          <w:lang w:val="ru-RU"/>
        </w:rPr>
      </w:pPr>
      <w:r w:rsidRPr="00BA4DCB">
        <w:rPr>
          <w:lang w:val="ru-RU"/>
        </w:rPr>
        <w:t>Р</w:t>
      </w:r>
      <w:r w:rsidR="006D0CC7" w:rsidRPr="00BA4DCB">
        <w:rPr>
          <w:lang w:val="ru-RU"/>
        </w:rPr>
        <w:t>а</w:t>
      </w:r>
      <w:r w:rsidRPr="00BA4DCB">
        <w:rPr>
          <w:lang w:val="ru-RU"/>
        </w:rPr>
        <w:t>зм</w:t>
      </w:r>
      <w:r w:rsidR="006D0CC7" w:rsidRPr="00BA4DCB">
        <w:rPr>
          <w:lang w:val="ru-RU"/>
        </w:rPr>
        <w:t>е</w:t>
      </w:r>
      <w:r w:rsidRPr="00BA4DCB">
        <w:rPr>
          <w:lang w:val="ru-RU"/>
        </w:rPr>
        <w:t>щат</w:t>
      </w:r>
      <w:r w:rsidR="006D0CC7" w:rsidRPr="00BA4DCB">
        <w:rPr>
          <w:lang w:val="ru-RU"/>
        </w:rPr>
        <w:t>ь</w:t>
      </w:r>
      <w:r w:rsidRPr="00BA4DCB">
        <w:rPr>
          <w:lang w:val="ru-RU"/>
        </w:rPr>
        <w:t>ся светильники в п</w:t>
      </w:r>
      <w:r w:rsidR="006D0CC7" w:rsidRPr="00BA4DCB">
        <w:rPr>
          <w:lang w:val="ru-RU"/>
        </w:rPr>
        <w:t>омещении</w:t>
      </w:r>
      <w:r w:rsidR="00B577D4">
        <w:rPr>
          <w:lang w:val="ru-RU"/>
        </w:rPr>
        <w:t xml:space="preserve"> могут или в прямоугольном п</w:t>
      </w:r>
      <w:r w:rsidR="00B577D4">
        <w:rPr>
          <w:lang w:val="ru-RU"/>
        </w:rPr>
        <w:t>о</w:t>
      </w:r>
      <w:r w:rsidRPr="00BA4DCB">
        <w:rPr>
          <w:lang w:val="ru-RU"/>
        </w:rPr>
        <w:t>рядк</w:t>
      </w:r>
      <w:r w:rsidR="006D0CC7" w:rsidRPr="00BA4DCB">
        <w:rPr>
          <w:lang w:val="ru-RU"/>
        </w:rPr>
        <w:t>е</w:t>
      </w:r>
      <w:r w:rsidRPr="00BA4DCB">
        <w:rPr>
          <w:lang w:val="ru-RU"/>
        </w:rPr>
        <w:t xml:space="preserve"> или в шахматном (рис 2.1).</w:t>
      </w:r>
    </w:p>
    <w:p w:rsidR="00000D55" w:rsidRPr="00BA4DCB" w:rsidRDefault="00000D55" w:rsidP="00000D55"/>
    <w:p w:rsidR="00000D55" w:rsidRPr="00BA4DCB" w:rsidRDefault="001C4BB7" w:rsidP="00000D55">
      <w:pPr>
        <w:pStyle w:val="afffffc"/>
        <w:rPr>
          <w:lang w:val="ru-RU"/>
        </w:rPr>
      </w:pPr>
      <w:r w:rsidRPr="00BA4DCB">
        <w:rPr>
          <w:lang w:val="ru-RU"/>
        </w:rPr>
        <w:t>Рекомендованные значения:</w:t>
      </w:r>
    </w:p>
    <w:p w:rsidR="00000D55" w:rsidRPr="00BA4DCB" w:rsidRDefault="006D0CC7" w:rsidP="00000D55">
      <w:pPr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0"/>
        </w:rPr>
      </w:pPr>
      <w:r w:rsidRPr="00BA4DCB">
        <w:rPr>
          <w:rFonts w:ascii="MT Extra" w:hAnsi="MT Extra" w:cs="Microsoft Sans Serif"/>
          <w:b/>
          <w:bCs/>
          <w:color w:val="000000"/>
          <w:position w:val="-34"/>
        </w:rPr>
        <w:object w:dxaOrig="2120" w:dyaOrig="840">
          <v:shape id="_x0000_i1075" type="#_x0000_t75" style="width:107.2pt;height:42.25pt" o:ole="">
            <v:imagedata r:id="rId100" o:title=""/>
          </v:shape>
          <o:OLEObject Type="Embed" ProgID="Equation.DSMT4" ShapeID="_x0000_i1075" DrawAspect="Content" ObjectID="_1549196584" r:id="rId101"/>
        </w:object>
      </w:r>
      <w:r w:rsidR="00000D55" w:rsidRPr="00BA4DCB">
        <w:rPr>
          <w:color w:val="000000"/>
          <w:sz w:val="20"/>
        </w:rPr>
        <w:tab/>
      </w:r>
      <w:r w:rsidR="00000D55" w:rsidRPr="00BA4DCB">
        <w:rPr>
          <w:color w:val="000000"/>
          <w:sz w:val="20"/>
        </w:rPr>
        <w:tab/>
      </w:r>
      <w:r w:rsidR="00000D55" w:rsidRPr="00BA4DCB">
        <w:rPr>
          <w:color w:val="000000"/>
          <w:sz w:val="20"/>
        </w:rPr>
        <w:tab/>
      </w:r>
      <w:r w:rsidR="00000D55" w:rsidRPr="00BA4DCB">
        <w:rPr>
          <w:color w:val="000000"/>
          <w:sz w:val="20"/>
        </w:rPr>
        <w:tab/>
      </w:r>
      <w:r w:rsidR="00000D55" w:rsidRPr="00BA4DCB">
        <w:rPr>
          <w:color w:val="000000"/>
          <w:sz w:val="20"/>
        </w:rPr>
        <w:tab/>
      </w:r>
      <w:r w:rsidRPr="00BA4DCB">
        <w:rPr>
          <w:rFonts w:ascii="MT Extra" w:hAnsi="MT Extra" w:cs="Microsoft Sans Serif"/>
          <w:b/>
          <w:bCs/>
          <w:color w:val="000000"/>
          <w:position w:val="-34"/>
        </w:rPr>
        <w:object w:dxaOrig="2180" w:dyaOrig="840">
          <v:shape id="_x0000_i1076" type="#_x0000_t75" style="width:109.55pt;height:42.25pt" o:ole="">
            <v:imagedata r:id="rId102" o:title=""/>
          </v:shape>
          <o:OLEObject Type="Embed" ProgID="Equation.DSMT4" ShapeID="_x0000_i1076" DrawAspect="Content" ObjectID="_1549196585" r:id="rId103"/>
        </w:object>
      </w:r>
    </w:p>
    <w:p w:rsidR="003128C5" w:rsidRPr="00BA4DCB" w:rsidRDefault="001C4BB7" w:rsidP="003128C5">
      <w:r w:rsidRPr="00BA4DCB">
        <w:t>а)</w:t>
      </w:r>
      <w:r w:rsidRPr="00BA4DCB">
        <w:tab/>
      </w:r>
      <w:r w:rsidRPr="00BA4DCB">
        <w:tab/>
      </w:r>
      <w:r w:rsidRPr="00BA4DCB">
        <w:tab/>
      </w:r>
      <w:r w:rsidRPr="00BA4DCB">
        <w:tab/>
      </w:r>
      <w:r w:rsidRPr="00BA4DCB">
        <w:tab/>
      </w:r>
      <w:r w:rsidRPr="00BA4DCB">
        <w:tab/>
      </w:r>
      <w:r w:rsidRPr="00BA4DCB">
        <w:tab/>
      </w:r>
      <w:r w:rsidRPr="00BA4DCB">
        <w:tab/>
        <w:t>б)</w:t>
      </w:r>
    </w:p>
    <w:p w:rsidR="003128C5" w:rsidRPr="00BA4DCB" w:rsidRDefault="003128C5" w:rsidP="003128C5">
      <w:pPr>
        <w:jc w:val="center"/>
      </w:pPr>
      <w:r w:rsidRPr="00BA4DCB">
        <w:rPr>
          <w:noProof/>
          <w:color w:val="000000"/>
        </w:rPr>
        <w:drawing>
          <wp:inline distT="0" distB="0" distL="0" distR="0">
            <wp:extent cx="6105525" cy="2524125"/>
            <wp:effectExtent l="19050" t="0" r="9525" b="0"/>
            <wp:docPr id="230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lum bright="-24000" contrast="4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924" w:rsidRPr="00BA4DCB" w:rsidRDefault="001C4BB7" w:rsidP="00227924">
      <w:pPr>
        <w:pStyle w:val="afffffe"/>
        <w:rPr>
          <w:lang w:val="ru-RU"/>
        </w:rPr>
      </w:pPr>
      <w:r w:rsidRPr="00BA4DCB">
        <w:rPr>
          <w:lang w:val="ru-RU"/>
        </w:rPr>
        <w:t>а) прямоугольное размещение светильников; б) шахматное размещение св</w:t>
      </w:r>
      <w:r w:rsidRPr="00BA4DCB">
        <w:rPr>
          <w:lang w:val="ru-RU"/>
        </w:rPr>
        <w:t>е</w:t>
      </w:r>
      <w:r w:rsidRPr="00BA4DCB">
        <w:rPr>
          <w:lang w:val="ru-RU"/>
        </w:rPr>
        <w:t>тильников</w:t>
      </w:r>
    </w:p>
    <w:p w:rsidR="009D601D" w:rsidRPr="00BA4DCB" w:rsidRDefault="001C4BB7" w:rsidP="009D601D">
      <w:pPr>
        <w:pStyle w:val="afffffe"/>
        <w:rPr>
          <w:lang w:val="ru-RU"/>
        </w:rPr>
      </w:pPr>
      <w:r w:rsidRPr="00BA4DCB">
        <w:rPr>
          <w:lang w:val="ru-RU"/>
        </w:rPr>
        <w:t>Рисунок 2.1 - Схемы размещения светильников</w:t>
      </w:r>
      <w:r w:rsidRPr="00BA4DCB">
        <w:rPr>
          <w:lang w:val="ru-RU"/>
        </w:rPr>
        <w:br w:type="page"/>
      </w:r>
    </w:p>
    <w:p w:rsidR="009D601D" w:rsidRPr="00BA4DCB" w:rsidRDefault="009D601D" w:rsidP="00204D55">
      <w:pPr>
        <w:pStyle w:val="afffffe"/>
        <w:rPr>
          <w:lang w:val="ru-RU"/>
        </w:rPr>
        <w:sectPr w:rsidR="009D601D" w:rsidRPr="00BA4DCB" w:rsidSect="00B67070">
          <w:type w:val="evenPage"/>
          <w:pgSz w:w="11907" w:h="16840" w:code="9"/>
          <w:pgMar w:top="1134" w:right="1134" w:bottom="1134" w:left="851" w:header="680" w:footer="680" w:gutter="0"/>
          <w:pgNumType w:start="1"/>
          <w:cols w:space="708"/>
          <w:titlePg/>
          <w:docGrid w:linePitch="408"/>
        </w:sectPr>
      </w:pPr>
    </w:p>
    <w:p w:rsidR="003128C5" w:rsidRPr="00BA4DCB" w:rsidRDefault="001C4BB7" w:rsidP="005E5F9D">
      <w:pPr>
        <w:pStyle w:val="affffff0"/>
        <w:ind w:hanging="1985"/>
        <w:rPr>
          <w:lang w:val="ru-RU"/>
        </w:rPr>
      </w:pPr>
      <w:r w:rsidRPr="00BA4DCB">
        <w:rPr>
          <w:lang w:val="ru-RU"/>
        </w:rPr>
        <w:lastRenderedPageBreak/>
        <w:t>Таблица 2.5 - Значение коэффициента использования светового потока светильников с лампами накаливания, %</w:t>
      </w:r>
    </w:p>
    <w:tbl>
      <w:tblPr>
        <w:tblOverlap w:val="never"/>
        <w:tblW w:w="14414" w:type="dxa"/>
        <w:tblInd w:w="1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79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C4BB7" w:rsidP="001109C6">
            <w:pPr>
              <w:jc w:val="center"/>
              <w:rPr>
                <w:i/>
                <w:color w:val="000000"/>
                <w:sz w:val="24"/>
              </w:rPr>
            </w:pPr>
            <w:proofErr w:type="spellStart"/>
            <w:r w:rsidRPr="00BA4DCB">
              <w:rPr>
                <w:i/>
              </w:rPr>
              <w:t>і</w:t>
            </w:r>
            <w:proofErr w:type="spellEnd"/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СЗЛ</w:t>
            </w:r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СУ</w:t>
            </w:r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ПСХ</w:t>
            </w:r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ПНП</w:t>
            </w:r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Н4Б-300 с отр</w:t>
            </w:r>
            <w:r w:rsidRPr="00BA4DCB">
              <w:t>а</w:t>
            </w:r>
            <w:r w:rsidRPr="00BA4DCB">
              <w:t>жателем</w:t>
            </w:r>
          </w:p>
        </w:tc>
        <w:tc>
          <w:tcPr>
            <w:tcW w:w="2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В4А-200 с отр</w:t>
            </w:r>
            <w:r w:rsidRPr="00BA4DCB">
              <w:t>а</w:t>
            </w:r>
            <w:r w:rsidRPr="00BA4DCB">
              <w:t>жателем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5E5F9D" w:rsidP="005E5F9D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2"/>
                <w:vertAlign w:val="subscript"/>
              </w:rPr>
              <w:object w:dxaOrig="380" w:dyaOrig="360">
                <v:shape id="_x0000_i1077" type="#_x0000_t75" style="width:19.55pt;height:17.2pt" o:ole="">
                  <v:imagedata r:id="rId105" o:title=""/>
                </v:shape>
                <o:OLEObject Type="Embed" ProgID="Equation.DSMT4" ShapeID="_x0000_i1077" DrawAspect="Content" ObjectID="_1549196586" r:id="rId106"/>
              </w:objec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B03E6A" w:rsidP="005E5F9D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2"/>
                <w:vertAlign w:val="subscript"/>
              </w:rPr>
              <w:object w:dxaOrig="560" w:dyaOrig="360">
                <v:shape id="_x0000_i1078" type="#_x0000_t75" style="width:26.6pt;height:17.2pt" o:ole="">
                  <v:imagedata r:id="rId107" o:title=""/>
                </v:shape>
                <o:OLEObject Type="Embed" ProgID="Equation.DSMT4" ShapeID="_x0000_i1078" DrawAspect="Content" ObjectID="_1549196587" r:id="rId108"/>
              </w:objec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0050D2" w:rsidP="005E5F9D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6"/>
                <w:vertAlign w:val="subscript"/>
              </w:rPr>
              <w:object w:dxaOrig="499" w:dyaOrig="400">
                <v:shape id="_x0000_i1079" type="#_x0000_t75" style="width:24.25pt;height:19.55pt" o:ole="">
                  <v:imagedata r:id="rId109" o:title=""/>
                </v:shape>
                <o:OLEObject Type="Embed" ProgID="Equation.DSMT4" ShapeID="_x0000_i1079" DrawAspect="Content" ObjectID="_1549196588" r:id="rId110"/>
              </w:objec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0,5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13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0,6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0,7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0,8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0,9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1,0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1,1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1,25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</w:tr>
      <w:tr w:rsidR="001109C6" w:rsidRPr="00BA4DCB" w:rsidTr="00B03E6A">
        <w:trPr>
          <w:trHeight w:val="504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1,5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1,75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2,0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2,25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2,5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3,0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81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3,5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84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4,0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86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</w:tr>
      <w:tr w:rsidR="001109C6" w:rsidRPr="00BA4DCB" w:rsidTr="001109C6">
        <w:trPr>
          <w:trHeight w:val="340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1109C6" w:rsidRPr="00BA4DCB" w:rsidRDefault="001109C6" w:rsidP="001109C6">
            <w:pPr>
              <w:jc w:val="left"/>
              <w:rPr>
                <w:color w:val="000000"/>
                <w:sz w:val="24"/>
              </w:rPr>
            </w:pPr>
            <w:r w:rsidRPr="00BA4DCB">
              <w:t>5,0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88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109C6" w:rsidRPr="00BA4DCB" w:rsidRDefault="001109C6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</w:tr>
    </w:tbl>
    <w:p w:rsidR="000A24D8" w:rsidRPr="00BA4DCB" w:rsidRDefault="000A24D8" w:rsidP="00227924">
      <w:pPr>
        <w:pStyle w:val="afffffc"/>
        <w:rPr>
          <w:bCs/>
          <w:lang w:val="ru-RU"/>
        </w:rPr>
      </w:pPr>
    </w:p>
    <w:p w:rsidR="00227924" w:rsidRPr="00BA4DCB" w:rsidRDefault="001C4BB7" w:rsidP="000050D2">
      <w:pPr>
        <w:pStyle w:val="afffffc"/>
        <w:ind w:firstLine="426"/>
        <w:rPr>
          <w:lang w:val="ru-RU"/>
        </w:rPr>
      </w:pPr>
      <w:r w:rsidRPr="00BA4DCB">
        <w:rPr>
          <w:lang w:val="ru-RU"/>
        </w:rPr>
        <w:t xml:space="preserve">Примечание: </w:t>
      </w:r>
      <w:r w:rsidR="00B03E6A" w:rsidRPr="00BA4DCB">
        <w:rPr>
          <w:position w:val="-12"/>
          <w:lang w:val="ru-RU"/>
        </w:rPr>
        <w:object w:dxaOrig="380" w:dyaOrig="360">
          <v:shape id="_x0000_i1080" type="#_x0000_t75" style="width:19.55pt;height:17.2pt" o:ole="">
            <v:imagedata r:id="rId105" o:title=""/>
          </v:shape>
          <o:OLEObject Type="Embed" ProgID="Equation.DSMT4" ShapeID="_x0000_i1080" DrawAspect="Content" ObjectID="_1549196589" r:id="rId111"/>
        </w:object>
      </w:r>
      <w:r w:rsidR="00B03E6A" w:rsidRPr="00BA4DCB">
        <w:rPr>
          <w:vertAlign w:val="subscript"/>
          <w:lang w:val="ru-RU"/>
        </w:rPr>
        <w:t xml:space="preserve">, </w:t>
      </w:r>
      <w:r w:rsidR="00B03E6A" w:rsidRPr="00BA4DCB">
        <w:rPr>
          <w:position w:val="-12"/>
          <w:lang w:val="ru-RU"/>
        </w:rPr>
        <w:object w:dxaOrig="560" w:dyaOrig="360">
          <v:shape id="_x0000_i1081" type="#_x0000_t75" style="width:26.6pt;height:17.2pt" o:ole="">
            <v:imagedata r:id="rId107" o:title=""/>
          </v:shape>
          <o:OLEObject Type="Embed" ProgID="Equation.DSMT4" ShapeID="_x0000_i1081" DrawAspect="Content" ObjectID="_1549196590" r:id="rId112"/>
        </w:object>
      </w:r>
      <w:r w:rsidR="00B03E6A" w:rsidRPr="00BA4DCB">
        <w:rPr>
          <w:lang w:val="ru-RU"/>
        </w:rPr>
        <w:t>,</w:t>
      </w:r>
      <w:r w:rsidR="000050D2" w:rsidRPr="00BA4DCB">
        <w:rPr>
          <w:position w:val="-18"/>
          <w:lang w:val="ru-RU"/>
        </w:rPr>
        <w:object w:dxaOrig="540" w:dyaOrig="420">
          <v:shape id="_x0000_i1082" type="#_x0000_t75" style="width:26.6pt;height:20.35pt" o:ole="">
            <v:imagedata r:id="rId113" o:title=""/>
          </v:shape>
          <o:OLEObject Type="Embed" ProgID="Equation.DSMT4" ShapeID="_x0000_i1082" DrawAspect="Content" ObjectID="_1549196591" r:id="rId114"/>
        </w:object>
      </w:r>
      <w:r w:rsidRPr="00BA4DCB">
        <w:rPr>
          <w:lang w:val="ru-RU"/>
        </w:rPr>
        <w:t xml:space="preserve"> - коэффициенты отражения потолка, стен и </w:t>
      </w:r>
      <w:r w:rsidR="000050D2" w:rsidRPr="00BA4DCB">
        <w:rPr>
          <w:lang w:val="ru-RU"/>
        </w:rPr>
        <w:t>рабочей поверхности</w:t>
      </w:r>
      <w:r w:rsidRPr="00BA4DCB">
        <w:rPr>
          <w:lang w:val="ru-RU"/>
        </w:rPr>
        <w:t xml:space="preserve"> соответственно, %</w:t>
      </w:r>
    </w:p>
    <w:p w:rsidR="003128C5" w:rsidRPr="00BA4DCB" w:rsidRDefault="001C4BB7" w:rsidP="00BA2EAC">
      <w:pPr>
        <w:pStyle w:val="afffffc"/>
        <w:ind w:firstLine="709"/>
        <w:rPr>
          <w:lang w:val="ru-RU"/>
        </w:rPr>
      </w:pPr>
      <w:r w:rsidRPr="00BA4DCB">
        <w:rPr>
          <w:szCs w:val="20"/>
          <w:lang w:val="ru-RU"/>
        </w:rPr>
        <w:lastRenderedPageBreak/>
        <w:t>Таблица</w:t>
      </w:r>
      <w:r w:rsidRPr="00BA4DCB">
        <w:rPr>
          <w:lang w:val="ru-RU"/>
        </w:rPr>
        <w:t xml:space="preserve"> 2.6 - Значени</w:t>
      </w:r>
      <w:r w:rsidR="00B03E6A" w:rsidRPr="00BA4DCB">
        <w:rPr>
          <w:lang w:val="ru-RU"/>
        </w:rPr>
        <w:t>я</w:t>
      </w:r>
      <w:r w:rsidRPr="00BA4DCB">
        <w:rPr>
          <w:lang w:val="ru-RU"/>
        </w:rPr>
        <w:t xml:space="preserve"> коэффициента использования светового потока </w:t>
      </w:r>
      <w:r w:rsidR="003E1DDF" w:rsidRPr="00BA4DCB">
        <w:rPr>
          <w:position w:val="-12"/>
          <w:lang w:val="ru-RU"/>
        </w:rPr>
        <w:object w:dxaOrig="240" w:dyaOrig="300">
          <v:shape id="_x0000_i1083" type="#_x0000_t75" style="width:11.75pt;height:14.85pt" o:ole="">
            <v:imagedata r:id="rId87" o:title=""/>
          </v:shape>
          <o:OLEObject Type="Embed" ProgID="Equation.DSMT4" ShapeID="_x0000_i1083" DrawAspect="Content" ObjectID="_1549196592" r:id="rId115"/>
        </w:object>
      </w:r>
      <w:r w:rsidR="003E1DDF" w:rsidRPr="00BA4DCB">
        <w:rPr>
          <w:lang w:val="ru-RU"/>
        </w:rPr>
        <w:t xml:space="preserve"> </w:t>
      </w:r>
      <w:r w:rsidRPr="00BA4DCB">
        <w:rPr>
          <w:lang w:val="ru-RU"/>
        </w:rPr>
        <w:t>светильников с газоразрядными лампами, %.</w:t>
      </w:r>
    </w:p>
    <w:tbl>
      <w:tblPr>
        <w:tblOverlap w:val="never"/>
        <w:tblW w:w="1375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738"/>
        <w:gridCol w:w="483"/>
        <w:gridCol w:w="483"/>
        <w:gridCol w:w="483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</w:tblGrid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1C4BB7">
            <w:pPr>
              <w:jc w:val="center"/>
              <w:rPr>
                <w:i/>
                <w:color w:val="000000"/>
                <w:sz w:val="24"/>
              </w:rPr>
            </w:pPr>
            <w:proofErr w:type="spellStart"/>
            <w:r w:rsidRPr="00BA4DCB">
              <w:rPr>
                <w:i/>
              </w:rPr>
              <w:t>і</w:t>
            </w:r>
            <w:proofErr w:type="spellEnd"/>
          </w:p>
        </w:tc>
        <w:tc>
          <w:tcPr>
            <w:tcW w:w="2413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ОДР</w:t>
            </w:r>
          </w:p>
        </w:tc>
        <w:tc>
          <w:tcPr>
            <w:tcW w:w="2410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ПВЧ-1</w:t>
            </w:r>
          </w:p>
        </w:tc>
        <w:tc>
          <w:tcPr>
            <w:tcW w:w="2410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ВОД, ВЛВ, ВЛН</w:t>
            </w:r>
          </w:p>
        </w:tc>
        <w:tc>
          <w:tcPr>
            <w:tcW w:w="192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ВЛО</w:t>
            </w:r>
          </w:p>
        </w:tc>
        <w:tc>
          <w:tcPr>
            <w:tcW w:w="192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СДДРЛ</w:t>
            </w:r>
          </w:p>
        </w:tc>
        <w:tc>
          <w:tcPr>
            <w:tcW w:w="192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1C4BB7">
            <w:pPr>
              <w:jc w:val="center"/>
              <w:rPr>
                <w:color w:val="000000"/>
                <w:sz w:val="24"/>
              </w:rPr>
            </w:pPr>
            <w:r w:rsidRPr="00BA4DCB">
              <w:t>С34ДРЛ</w:t>
            </w:r>
          </w:p>
        </w:tc>
      </w:tr>
      <w:tr w:rsidR="00066F38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 w:rsidP="005978EE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2"/>
                <w:vertAlign w:val="subscript"/>
              </w:rPr>
              <w:object w:dxaOrig="380" w:dyaOrig="360">
                <v:shape id="_x0000_i1084" type="#_x0000_t75" style="width:19.55pt;height:17.2pt" o:ole="">
                  <v:imagedata r:id="rId105" o:title=""/>
                </v:shape>
                <o:OLEObject Type="Embed" ProgID="Equation.DSMT4" ShapeID="_x0000_i1084" DrawAspect="Content" ObjectID="_1549196593" r:id="rId116"/>
              </w:objec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</w:tr>
      <w:tr w:rsidR="00066F38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3E1DDF" w:rsidP="005978EE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2"/>
                <w:vertAlign w:val="subscript"/>
              </w:rPr>
              <w:object w:dxaOrig="560" w:dyaOrig="360">
                <v:shape id="_x0000_i1085" type="#_x0000_t75" style="width:26.6pt;height:17.2pt" o:ole="">
                  <v:imagedata r:id="rId117" o:title=""/>
                </v:shape>
                <o:OLEObject Type="Embed" ProgID="Equation.DSMT4" ShapeID="_x0000_i1085" DrawAspect="Content" ObjectID="_1549196594" r:id="rId118"/>
              </w:objec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</w:tr>
      <w:tr w:rsidR="00066F38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050D2" w:rsidP="005978EE">
            <w:pPr>
              <w:jc w:val="center"/>
              <w:rPr>
                <w:color w:val="000000"/>
                <w:sz w:val="24"/>
              </w:rPr>
            </w:pPr>
            <w:r w:rsidRPr="00BA4DCB">
              <w:rPr>
                <w:position w:val="-18"/>
                <w:vertAlign w:val="subscript"/>
              </w:rPr>
              <w:object w:dxaOrig="540" w:dyaOrig="420">
                <v:shape id="_x0000_i1086" type="#_x0000_t75" style="width:26.6pt;height:20.35pt" o:ole="">
                  <v:imagedata r:id="rId119" o:title=""/>
                </v:shape>
                <o:OLEObject Type="Embed" ProgID="Equation.DSMT4" ShapeID="_x0000_i1086" DrawAspect="Content" ObjectID="_1549196595" r:id="rId120"/>
              </w:objec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6F38" w:rsidRPr="00BA4DCB" w:rsidRDefault="00066F38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0,5</w:t>
            </w:r>
          </w:p>
        </w:tc>
        <w:tc>
          <w:tcPr>
            <w:tcW w:w="483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3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3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13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9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10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15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0,6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0,7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0,8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0,9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18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1,0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1,1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1,25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1,5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1,75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29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2,0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2,25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2,5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66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3,0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3,5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38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4,0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</w:tr>
      <w:tr w:rsidR="00485DFD" w:rsidRPr="00BA4DCB" w:rsidTr="00066F38">
        <w:trPr>
          <w:trHeight w:val="340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:rsidR="00485DFD" w:rsidRPr="00BA4DCB" w:rsidRDefault="00485DFD">
            <w:pPr>
              <w:rPr>
                <w:color w:val="000000"/>
                <w:sz w:val="24"/>
              </w:rPr>
            </w:pPr>
            <w:r w:rsidRPr="00BA4DCB">
              <w:t>5,0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62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45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50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48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54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51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49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69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67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86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76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73</w:t>
            </w:r>
          </w:p>
        </w:tc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85DFD" w:rsidRPr="00BA4DCB" w:rsidRDefault="00485DFD">
            <w:pPr>
              <w:jc w:val="center"/>
              <w:rPr>
                <w:color w:val="000000"/>
                <w:sz w:val="24"/>
              </w:rPr>
            </w:pPr>
            <w:r w:rsidRPr="00BA4DCB">
              <w:t>71</w:t>
            </w:r>
          </w:p>
        </w:tc>
      </w:tr>
    </w:tbl>
    <w:p w:rsidR="00485DFD" w:rsidRPr="00BA4DCB" w:rsidRDefault="00485DFD" w:rsidP="00485DFD"/>
    <w:p w:rsidR="00227924" w:rsidRPr="00BA4DCB" w:rsidRDefault="001C4BB7" w:rsidP="000050D2">
      <w:pPr>
        <w:pStyle w:val="afffffc"/>
        <w:ind w:firstLine="284"/>
        <w:rPr>
          <w:lang w:val="ru-RU"/>
        </w:rPr>
      </w:pPr>
      <w:r w:rsidRPr="00BA4DCB">
        <w:rPr>
          <w:bCs/>
          <w:szCs w:val="20"/>
          <w:lang w:val="ru-RU"/>
        </w:rPr>
        <w:t xml:space="preserve">Примечание: </w:t>
      </w:r>
      <w:r w:rsidR="003E1DDF" w:rsidRPr="00BA4DCB">
        <w:rPr>
          <w:position w:val="-12"/>
          <w:lang w:val="ru-RU"/>
        </w:rPr>
        <w:object w:dxaOrig="380" w:dyaOrig="360">
          <v:shape id="_x0000_i1087" type="#_x0000_t75" style="width:19.55pt;height:17.2pt" o:ole="">
            <v:imagedata r:id="rId105" o:title=""/>
          </v:shape>
          <o:OLEObject Type="Embed" ProgID="Equation.DSMT4" ShapeID="_x0000_i1087" DrawAspect="Content" ObjectID="_1549196596" r:id="rId121"/>
        </w:object>
      </w:r>
      <w:r w:rsidR="003E1DDF" w:rsidRPr="00BA4DCB">
        <w:rPr>
          <w:vertAlign w:val="subscript"/>
          <w:lang w:val="ru-RU"/>
        </w:rPr>
        <w:t xml:space="preserve">, </w:t>
      </w:r>
      <w:r w:rsidR="003E1DDF" w:rsidRPr="00BA4DCB">
        <w:rPr>
          <w:position w:val="-12"/>
          <w:lang w:val="ru-RU"/>
        </w:rPr>
        <w:object w:dxaOrig="560" w:dyaOrig="360">
          <v:shape id="_x0000_i1088" type="#_x0000_t75" style="width:26.6pt;height:17.2pt" o:ole="">
            <v:imagedata r:id="rId107" o:title=""/>
          </v:shape>
          <o:OLEObject Type="Embed" ProgID="Equation.DSMT4" ShapeID="_x0000_i1088" DrawAspect="Content" ObjectID="_1549196597" r:id="rId122"/>
        </w:object>
      </w:r>
      <w:r w:rsidR="003E1DDF" w:rsidRPr="00BA4DCB">
        <w:rPr>
          <w:lang w:val="ru-RU"/>
        </w:rPr>
        <w:t>,</w:t>
      </w:r>
      <w:r w:rsidR="000050D2" w:rsidRPr="00BA4DCB">
        <w:rPr>
          <w:position w:val="-16"/>
          <w:lang w:val="ru-RU"/>
        </w:rPr>
        <w:object w:dxaOrig="480" w:dyaOrig="400">
          <v:shape id="_x0000_i1089" type="#_x0000_t75" style="width:23.5pt;height:19.55pt" o:ole="">
            <v:imagedata r:id="rId123" o:title=""/>
          </v:shape>
          <o:OLEObject Type="Embed" ProgID="Equation.DSMT4" ShapeID="_x0000_i1089" DrawAspect="Content" ObjectID="_1549196598" r:id="rId124"/>
        </w:object>
      </w:r>
      <w:r w:rsidR="003E1DDF" w:rsidRPr="00BA4DCB">
        <w:rPr>
          <w:lang w:val="ru-RU"/>
        </w:rPr>
        <w:t xml:space="preserve"> </w:t>
      </w:r>
      <w:r w:rsidRPr="00BA4DCB">
        <w:rPr>
          <w:bCs/>
          <w:szCs w:val="20"/>
          <w:lang w:val="ru-RU"/>
        </w:rPr>
        <w:t xml:space="preserve">- коэффициенты отражения потолка, стен и </w:t>
      </w:r>
      <w:r w:rsidR="000050D2" w:rsidRPr="00BA4DCB">
        <w:rPr>
          <w:bCs/>
          <w:szCs w:val="20"/>
          <w:lang w:val="ru-RU"/>
        </w:rPr>
        <w:t>рабочей поверхности</w:t>
      </w:r>
      <w:r w:rsidRPr="00BA4DCB">
        <w:rPr>
          <w:bCs/>
          <w:szCs w:val="20"/>
          <w:lang w:val="ru-RU"/>
        </w:rPr>
        <w:t xml:space="preserve"> соответственно, %.</w:t>
      </w:r>
    </w:p>
    <w:p w:rsidR="009D601D" w:rsidRPr="00BA4DCB" w:rsidRDefault="009D601D">
      <w:pPr>
        <w:widowControl/>
        <w:ind w:left="238" w:firstLine="329"/>
        <w:rPr>
          <w:szCs w:val="30"/>
        </w:rPr>
        <w:sectPr w:rsidR="009D601D" w:rsidRPr="00BA4DCB" w:rsidSect="009D601D">
          <w:type w:val="evenPage"/>
          <w:pgSz w:w="16840" w:h="11907" w:orient="landscape" w:code="9"/>
          <w:pgMar w:top="851" w:right="1134" w:bottom="1134" w:left="1134" w:header="680" w:footer="680" w:gutter="0"/>
          <w:pgNumType w:start="1"/>
          <w:cols w:space="708"/>
          <w:titlePg/>
          <w:docGrid w:linePitch="408"/>
        </w:sectPr>
      </w:pPr>
    </w:p>
    <w:p w:rsidR="003128C5" w:rsidRPr="00BA4DCB" w:rsidRDefault="001C4BB7" w:rsidP="002E364A">
      <w:pPr>
        <w:pStyle w:val="2"/>
      </w:pPr>
      <w:bookmarkStart w:id="9" w:name="_Toc474411860"/>
      <w:r w:rsidRPr="00BA4DCB">
        <w:lastRenderedPageBreak/>
        <w:t>2.2 Пример расчета</w:t>
      </w:r>
      <w:bookmarkEnd w:id="9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Определить необходимое количество ламп для обеспечения общей ра</w:t>
      </w:r>
      <w:r w:rsidRPr="00BA4DCB">
        <w:rPr>
          <w:lang w:val="ru-RU"/>
        </w:rPr>
        <w:t>в</w:t>
      </w:r>
      <w:r w:rsidRPr="00BA4DCB">
        <w:rPr>
          <w:lang w:val="ru-RU"/>
        </w:rPr>
        <w:t xml:space="preserve">номерной освещенности участка </w:t>
      </w:r>
      <w:r w:rsidR="00213F12">
        <w:rPr>
          <w:lang w:val="ru-RU"/>
        </w:rPr>
        <w:t>по ремонту</w:t>
      </w:r>
      <w:r w:rsidRPr="00BA4DCB">
        <w:rPr>
          <w:lang w:val="ru-RU"/>
        </w:rPr>
        <w:t xml:space="preserve"> прибор</w:t>
      </w:r>
      <w:r w:rsidR="000050D2" w:rsidRPr="00BA4DCB">
        <w:rPr>
          <w:lang w:val="ru-RU"/>
        </w:rPr>
        <w:t>о</w:t>
      </w:r>
      <w:r w:rsidRPr="00BA4DCB">
        <w:rPr>
          <w:lang w:val="ru-RU"/>
        </w:rPr>
        <w:t>в системы питания размерами 10×6 м. Лампы - люминесцентные типа ЛБ-40, заключенные в светильники типа ОДР по две штуки в каждый. Высота подвеса светильн</w:t>
      </w:r>
      <w:r w:rsidRPr="00BA4DCB">
        <w:rPr>
          <w:lang w:val="ru-RU"/>
        </w:rPr>
        <w:t>и</w:t>
      </w:r>
      <w:r w:rsidRPr="00BA4DCB">
        <w:rPr>
          <w:lang w:val="ru-RU"/>
        </w:rPr>
        <w:t xml:space="preserve">ков </w:t>
      </w:r>
      <w:r w:rsidR="006A73DA" w:rsidRPr="00BA4DCB">
        <w:rPr>
          <w:position w:val="-12"/>
          <w:lang w:val="ru-RU"/>
        </w:rPr>
        <w:object w:dxaOrig="460" w:dyaOrig="400">
          <v:shape id="_x0000_i1090" type="#_x0000_t75" style="width:22.7pt;height:20.35pt" o:ole="">
            <v:imagedata r:id="rId125" o:title=""/>
          </v:shape>
          <o:OLEObject Type="Embed" ProgID="Equation.DSMT4" ShapeID="_x0000_i1090" DrawAspect="Content" ObjectID="_1549196599" r:id="rId126"/>
        </w:object>
      </w:r>
      <w:r w:rsidRPr="00BA4DCB">
        <w:rPr>
          <w:lang w:val="ru-RU"/>
        </w:rPr>
        <w:t xml:space="preserve"> = 2,5 м, коэффициенты отражения для потолка, стен и рабочей п</w:t>
      </w:r>
      <w:r w:rsidRPr="00BA4DCB">
        <w:rPr>
          <w:lang w:val="ru-RU"/>
        </w:rPr>
        <w:t>о</w:t>
      </w:r>
      <w:r w:rsidRPr="00BA4DCB">
        <w:rPr>
          <w:lang w:val="ru-RU"/>
        </w:rPr>
        <w:t xml:space="preserve">верхности соответственно 50, 30 и 10 %. Выделения пыли, копоти и дыма в помещении малые. Коэффициент неравномерности освещения </w:t>
      </w:r>
      <w:proofErr w:type="spellStart"/>
      <w:r w:rsidRPr="00BA4DCB">
        <w:rPr>
          <w:lang w:val="ru-RU"/>
        </w:rPr>
        <w:t>z</w:t>
      </w:r>
      <w:proofErr w:type="spellEnd"/>
      <w:r w:rsidRPr="00BA4DCB">
        <w:rPr>
          <w:lang w:val="ru-RU"/>
        </w:rPr>
        <w:t xml:space="preserve"> = 1,3.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ab/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Решение</w:t>
      </w:r>
    </w:p>
    <w:p w:rsidR="003128C5" w:rsidRPr="00BA4DCB" w:rsidRDefault="003128C5" w:rsidP="003128C5"/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1. Из таблиц для заданных условий выбираем следующие значения:</w:t>
      </w:r>
    </w:p>
    <w:p w:rsidR="003128C5" w:rsidRPr="00BA4DCB" w:rsidRDefault="001C4BB7" w:rsidP="00BF1A96">
      <w:pPr>
        <w:pStyle w:val="afffffc"/>
        <w:numPr>
          <w:ilvl w:val="0"/>
          <w:numId w:val="9"/>
        </w:numPr>
        <w:ind w:left="426" w:hanging="426"/>
        <w:rPr>
          <w:lang w:val="ru-RU"/>
        </w:rPr>
      </w:pPr>
      <w:r w:rsidRPr="00BA4DCB">
        <w:rPr>
          <w:lang w:val="ru-RU"/>
        </w:rPr>
        <w:t>норм</w:t>
      </w:r>
      <w:r w:rsidR="006A73DA" w:rsidRPr="00BA4DCB">
        <w:rPr>
          <w:lang w:val="ru-RU"/>
        </w:rPr>
        <w:t>ированная</w:t>
      </w:r>
      <w:r w:rsidRPr="00BA4DCB">
        <w:rPr>
          <w:lang w:val="ru-RU"/>
        </w:rPr>
        <w:t xml:space="preserve"> освещенность </w:t>
      </w:r>
      <w:r w:rsidR="006A73DA" w:rsidRPr="00BA4DCB">
        <w:rPr>
          <w:position w:val="-14"/>
          <w:lang w:val="ru-RU"/>
        </w:rPr>
        <w:object w:dxaOrig="1260" w:dyaOrig="420">
          <v:shape id="_x0000_i1091" type="#_x0000_t75" style="width:64.95pt;height:21.9pt" o:ole="">
            <v:imagedata r:id="rId127" o:title=""/>
          </v:shape>
          <o:OLEObject Type="Embed" ProgID="Equation.DSMT4" ShapeID="_x0000_i1091" DrawAspect="Content" ObjectID="_1549196600" r:id="rId128"/>
        </w:object>
      </w:r>
      <w:r w:rsidR="006A73DA" w:rsidRPr="00BA4DCB">
        <w:rPr>
          <w:lang w:val="ru-RU"/>
        </w:rPr>
        <w:t>,</w:t>
      </w:r>
      <w:r w:rsidRPr="00BA4DCB">
        <w:rPr>
          <w:lang w:val="ru-RU"/>
        </w:rPr>
        <w:t xml:space="preserve"> лк;</w:t>
      </w:r>
    </w:p>
    <w:p w:rsidR="003128C5" w:rsidRPr="00BA4DCB" w:rsidRDefault="001C4BB7" w:rsidP="00BF1A96">
      <w:pPr>
        <w:pStyle w:val="afffffc"/>
        <w:numPr>
          <w:ilvl w:val="0"/>
          <w:numId w:val="9"/>
        </w:numPr>
        <w:ind w:left="426" w:hanging="426"/>
        <w:rPr>
          <w:lang w:val="ru-RU"/>
        </w:rPr>
      </w:pPr>
      <w:r w:rsidRPr="00BA4DCB">
        <w:rPr>
          <w:lang w:val="ru-RU"/>
        </w:rPr>
        <w:t xml:space="preserve">коэффициент запаса </w:t>
      </w:r>
      <w:r w:rsidR="006A73DA" w:rsidRPr="00BA4DCB">
        <w:rPr>
          <w:position w:val="-14"/>
          <w:szCs w:val="20"/>
          <w:lang w:val="ru-RU"/>
        </w:rPr>
        <w:object w:dxaOrig="1100" w:dyaOrig="420">
          <v:shape id="_x0000_i1092" type="#_x0000_t75" style="width:55.55pt;height:21.9pt" o:ole="">
            <v:imagedata r:id="rId129" o:title=""/>
          </v:shape>
          <o:OLEObject Type="Embed" ProgID="Equation.DSMT4" ShapeID="_x0000_i1092" DrawAspect="Content" ObjectID="_1549196601" r:id="rId130"/>
        </w:object>
      </w:r>
      <w:r w:rsidRPr="00BA4DCB">
        <w:rPr>
          <w:lang w:val="ru-RU"/>
        </w:rPr>
        <w:t>;</w:t>
      </w:r>
    </w:p>
    <w:p w:rsidR="003128C5" w:rsidRPr="00BA4DCB" w:rsidRDefault="001C4BB7" w:rsidP="00BF1A96">
      <w:pPr>
        <w:pStyle w:val="afffffc"/>
        <w:numPr>
          <w:ilvl w:val="0"/>
          <w:numId w:val="9"/>
        </w:numPr>
        <w:ind w:left="426" w:hanging="426"/>
        <w:rPr>
          <w:szCs w:val="20"/>
          <w:lang w:val="ru-RU"/>
        </w:rPr>
      </w:pPr>
      <w:r w:rsidRPr="00BA4DCB">
        <w:rPr>
          <w:lang w:val="ru-RU"/>
        </w:rPr>
        <w:t xml:space="preserve">световой поток одной лампы </w:t>
      </w:r>
      <w:r w:rsidR="006A73DA" w:rsidRPr="00BA4DCB">
        <w:rPr>
          <w:position w:val="-6"/>
          <w:szCs w:val="20"/>
          <w:lang w:val="ru-RU"/>
        </w:rPr>
        <w:object w:dxaOrig="1200" w:dyaOrig="320">
          <v:shape id="_x0000_i1093" type="#_x0000_t75" style="width:59.5pt;height:17.2pt" o:ole="">
            <v:imagedata r:id="rId131" o:title=""/>
          </v:shape>
          <o:OLEObject Type="Embed" ProgID="Equation.DSMT4" ShapeID="_x0000_i1093" DrawAspect="Content" ObjectID="_1549196602" r:id="rId132"/>
        </w:object>
      </w:r>
      <w:r w:rsidRPr="00BA4DCB">
        <w:rPr>
          <w:lang w:val="ru-RU"/>
        </w:rPr>
        <w:t xml:space="preserve"> лм.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2. Определяем световой индекс помещения:</w:t>
      </w:r>
    </w:p>
    <w:p w:rsidR="003128C5" w:rsidRPr="00BA4DCB" w:rsidRDefault="001E7638" w:rsidP="002E364A">
      <w:pPr>
        <w:pStyle w:val="ac"/>
        <w:rPr>
          <w:lang w:val="ru-RU"/>
        </w:rPr>
      </w:pPr>
      <w:r w:rsidRPr="00BA4DCB">
        <w:rPr>
          <w:lang w:val="ru-RU"/>
        </w:rPr>
        <w:object w:dxaOrig="4340" w:dyaOrig="820">
          <v:shape id="_x0000_i1094" type="#_x0000_t75" style="width:216.8pt;height:42.25pt" o:ole="">
            <v:imagedata r:id="rId133" o:title=""/>
          </v:shape>
          <o:OLEObject Type="Embed" ProgID="Equation.DSMT4" ShapeID="_x0000_i1094" DrawAspect="Content" ObjectID="_1549196603" r:id="rId134"/>
        </w:object>
      </w:r>
      <w:r w:rsidR="003128C5" w:rsidRPr="00BA4DCB">
        <w:rPr>
          <w:lang w:val="ru-RU"/>
        </w:rPr>
        <w:t>.</w:t>
      </w:r>
    </w:p>
    <w:p w:rsidR="003128C5" w:rsidRPr="00BA4DCB" w:rsidRDefault="001C4BB7" w:rsidP="006A73DA">
      <w:pPr>
        <w:pStyle w:val="afffffc"/>
        <w:rPr>
          <w:lang w:val="ru-RU"/>
        </w:rPr>
      </w:pPr>
      <w:r w:rsidRPr="00BA4DCB">
        <w:rPr>
          <w:lang w:val="ru-RU"/>
        </w:rPr>
        <w:t>3. Определяем коэффициент использования светового потока, из табл</w:t>
      </w:r>
      <w:r w:rsidRPr="00BA4DCB">
        <w:rPr>
          <w:lang w:val="ru-RU"/>
        </w:rPr>
        <w:t>и</w:t>
      </w:r>
      <w:r w:rsidRPr="00BA4DCB">
        <w:rPr>
          <w:lang w:val="ru-RU"/>
        </w:rPr>
        <w:t>цы 2.6</w:t>
      </w:r>
    </w:p>
    <w:p w:rsidR="003128C5" w:rsidRPr="00BA4DCB" w:rsidRDefault="006A73DA" w:rsidP="002E364A">
      <w:pPr>
        <w:pStyle w:val="ac"/>
        <w:rPr>
          <w:lang w:val="ru-RU"/>
        </w:rPr>
      </w:pPr>
      <w:r w:rsidRPr="00BA4DCB">
        <w:rPr>
          <w:position w:val="-12"/>
          <w:lang w:val="ru-RU"/>
        </w:rPr>
        <w:object w:dxaOrig="1260" w:dyaOrig="400">
          <v:shape id="_x0000_i1095" type="#_x0000_t75" style="width:51.65pt;height:18pt" o:ole="">
            <v:imagedata r:id="rId135" o:title=""/>
          </v:shape>
          <o:OLEObject Type="Embed" ProgID="Equation.DSMT4" ShapeID="_x0000_i1095" DrawAspect="Content" ObjectID="_1549196604" r:id="rId136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4. Определяем необходимое количество светильников</w:t>
      </w:r>
      <w:proofErr w:type="gramStart"/>
      <w:r w:rsidRPr="00BA4DCB">
        <w:rPr>
          <w:lang w:val="ru-RU"/>
        </w:rPr>
        <w:t xml:space="preserve"> :</w:t>
      </w:r>
      <w:proofErr w:type="gramEnd"/>
    </w:p>
    <w:p w:rsidR="003128C5" w:rsidRPr="00BA4DCB" w:rsidRDefault="00741DFB" w:rsidP="002E364A">
      <w:pPr>
        <w:pStyle w:val="ac"/>
        <w:rPr>
          <w:lang w:val="ru-RU"/>
        </w:rPr>
      </w:pPr>
      <w:r w:rsidRPr="00BA4DCB">
        <w:rPr>
          <w:position w:val="-34"/>
          <w:lang w:val="ru-RU"/>
        </w:rPr>
        <w:object w:dxaOrig="7580" w:dyaOrig="820">
          <v:shape id="_x0000_i1096" type="#_x0000_t75" style="width:373.3pt;height:42.25pt" o:ole="">
            <v:imagedata r:id="rId137" o:title=""/>
          </v:shape>
          <o:OLEObject Type="Embed" ProgID="Equation.DSMT4" ShapeID="_x0000_i1096" DrawAspect="Content" ObjectID="_1549196605" r:id="rId138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5. Определяем необходимое количество ламп</w:t>
      </w:r>
      <w:proofErr w:type="gramStart"/>
      <w:r w:rsidRPr="00BA4DCB">
        <w:rPr>
          <w:lang w:val="ru-RU"/>
        </w:rPr>
        <w:t xml:space="preserve"> :</w:t>
      </w:r>
      <w:proofErr w:type="gramEnd"/>
    </w:p>
    <w:p w:rsidR="003128C5" w:rsidRPr="00BA4DCB" w:rsidRDefault="00741DFB" w:rsidP="002E364A">
      <w:pPr>
        <w:pStyle w:val="ac"/>
        <w:rPr>
          <w:lang w:val="ru-RU"/>
        </w:rPr>
      </w:pPr>
      <w:r w:rsidRPr="00BA4DCB">
        <w:rPr>
          <w:position w:val="-12"/>
          <w:lang w:val="ru-RU"/>
        </w:rPr>
        <w:object w:dxaOrig="3019" w:dyaOrig="400">
          <v:shape id="_x0000_i1097" type="#_x0000_t75" style="width:149.5pt;height:21.15pt" o:ole="">
            <v:imagedata r:id="rId139" o:title=""/>
          </v:shape>
          <o:OLEObject Type="Embed" ProgID="Equation.DSMT4" ShapeID="_x0000_i1097" DrawAspect="Content" ObjectID="_1549196606" r:id="rId140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6. Определяем общий световой поток от</w:t>
      </w:r>
      <w:r w:rsidR="00741DFB" w:rsidRPr="00BA4DCB">
        <w:rPr>
          <w:lang w:val="ru-RU"/>
        </w:rPr>
        <w:t xml:space="preserve"> рассчитанного количества ламп </w:t>
      </w:r>
    </w:p>
    <w:p w:rsidR="003128C5" w:rsidRPr="00BA4DCB" w:rsidRDefault="00741DFB" w:rsidP="002E364A">
      <w:pPr>
        <w:pStyle w:val="ac"/>
        <w:rPr>
          <w:lang w:val="ru-RU"/>
        </w:rPr>
      </w:pPr>
      <w:r w:rsidRPr="00BA4DCB">
        <w:rPr>
          <w:position w:val="-34"/>
          <w:lang w:val="ru-RU"/>
        </w:rPr>
        <w:object w:dxaOrig="7620" w:dyaOrig="820">
          <v:shape id="_x0000_i1098" type="#_x0000_t75" style="width:380.35pt;height:40.7pt" o:ole="">
            <v:imagedata r:id="rId141" o:title=""/>
          </v:shape>
          <o:OLEObject Type="Embed" ProgID="Equation.DSMT4" ShapeID="_x0000_i1098" DrawAspect="Content" ObjectID="_1549196607" r:id="rId142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7. Определяем общий световой поток от</w:t>
      </w:r>
      <w:r w:rsidR="00741DFB" w:rsidRPr="00BA4DCB">
        <w:rPr>
          <w:lang w:val="ru-RU"/>
        </w:rPr>
        <w:t xml:space="preserve"> рассчитанного количества ламп </w:t>
      </w:r>
    </w:p>
    <w:p w:rsidR="003128C5" w:rsidRPr="00BA4DCB" w:rsidRDefault="00741DFB" w:rsidP="00BF1A96">
      <w:pPr>
        <w:pStyle w:val="ac"/>
        <w:rPr>
          <w:lang w:val="ru-RU"/>
        </w:rPr>
      </w:pPr>
      <w:r w:rsidRPr="00BA4DCB">
        <w:rPr>
          <w:position w:val="-14"/>
          <w:lang w:val="ru-RU"/>
        </w:rPr>
        <w:object w:dxaOrig="4300" w:dyaOrig="480">
          <v:shape id="_x0000_i1099" type="#_x0000_t75" style="width:3in;height:23.5pt" o:ole="">
            <v:imagedata r:id="rId143" o:title=""/>
          </v:shape>
          <o:OLEObject Type="Embed" ProgID="Equation.DSMT4" ShapeID="_x0000_i1099" DrawAspect="Content" ObjectID="_1549196608" r:id="rId144"/>
        </w:objec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 xml:space="preserve">8. Определяем отличие фактического общего светового потока </w:t>
      </w:r>
      <w:proofErr w:type="gramStart"/>
      <w:r w:rsidRPr="00BA4DCB">
        <w:rPr>
          <w:szCs w:val="20"/>
          <w:lang w:val="ru-RU"/>
        </w:rPr>
        <w:t>от</w:t>
      </w:r>
      <w:proofErr w:type="gramEnd"/>
      <w:r w:rsidRPr="00BA4DCB">
        <w:rPr>
          <w:szCs w:val="20"/>
          <w:lang w:val="ru-RU"/>
        </w:rPr>
        <w:t xml:space="preserve"> нео</w:t>
      </w:r>
      <w:r w:rsidRPr="00BA4DCB">
        <w:rPr>
          <w:szCs w:val="20"/>
          <w:lang w:val="ru-RU"/>
        </w:rPr>
        <w:t>б</w:t>
      </w:r>
      <w:r w:rsidRPr="00BA4DCB">
        <w:rPr>
          <w:szCs w:val="20"/>
          <w:lang w:val="ru-RU"/>
        </w:rPr>
        <w:lastRenderedPageBreak/>
        <w:t>ходимого:</w:t>
      </w:r>
    </w:p>
    <w:p w:rsidR="003128C5" w:rsidRPr="00BA4DCB" w:rsidRDefault="00741DFB" w:rsidP="00BF1A96">
      <w:pPr>
        <w:pStyle w:val="ac"/>
        <w:rPr>
          <w:lang w:val="ru-RU"/>
        </w:rPr>
      </w:pPr>
      <w:r w:rsidRPr="00BA4DCB">
        <w:rPr>
          <w:position w:val="-38"/>
          <w:lang w:val="ru-RU"/>
        </w:rPr>
        <w:object w:dxaOrig="6619" w:dyaOrig="1060">
          <v:shape id="_x0000_i1100" type="#_x0000_t75" style="width:331.85pt;height:52.45pt" o:ole="">
            <v:imagedata r:id="rId145" o:title=""/>
          </v:shape>
          <o:OLEObject Type="Embed" ProgID="Equation.DSMT4" ShapeID="_x0000_i1100" DrawAspect="Content" ObjectID="_1549196609" r:id="rId146"/>
        </w:objec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что входит в допустимые пределы.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9. Размещаем светильники в прямоугольном порядке в три ряд</w:t>
      </w:r>
      <w:r w:rsidR="00741DFB" w:rsidRPr="00BA4DCB">
        <w:rPr>
          <w:lang w:val="ru-RU"/>
        </w:rPr>
        <w:t>а</w:t>
      </w:r>
      <w:r w:rsidRPr="00BA4DCB">
        <w:rPr>
          <w:lang w:val="ru-RU"/>
        </w:rPr>
        <w:t xml:space="preserve"> по ч</w:t>
      </w:r>
      <w:r w:rsidRPr="00BA4DCB">
        <w:rPr>
          <w:lang w:val="ru-RU"/>
        </w:rPr>
        <w:t>е</w:t>
      </w:r>
      <w:r w:rsidRPr="00BA4DCB">
        <w:rPr>
          <w:lang w:val="ru-RU"/>
        </w:rPr>
        <w:t>тыре светильника в ряду (рисунок 2.2).</w:t>
      </w:r>
    </w:p>
    <w:p w:rsidR="003128C5" w:rsidRPr="00BA4DCB" w:rsidRDefault="003128C5" w:rsidP="003128C5"/>
    <w:p w:rsidR="003128C5" w:rsidRPr="00BA4DCB" w:rsidRDefault="003128C5" w:rsidP="003128C5">
      <w:pPr>
        <w:jc w:val="center"/>
      </w:pPr>
      <w:r w:rsidRPr="00BA4DCB">
        <w:rPr>
          <w:noProof/>
          <w:color w:val="000000"/>
          <w:sz w:val="20"/>
        </w:rPr>
        <w:drawing>
          <wp:inline distT="0" distB="0" distL="0" distR="0">
            <wp:extent cx="4686300" cy="3076575"/>
            <wp:effectExtent l="19050" t="0" r="0" b="0"/>
            <wp:docPr id="243" name="Рисунок 243" descr="А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3" descr="Ана 2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 l="49055" t="29044" b="19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8C5" w:rsidRPr="00BA4DCB" w:rsidRDefault="001C4BB7" w:rsidP="003128C5">
      <w:pPr>
        <w:pStyle w:val="afffffe"/>
        <w:rPr>
          <w:b/>
          <w:bCs/>
          <w:lang w:val="ru-RU"/>
        </w:rPr>
      </w:pPr>
      <w:r w:rsidRPr="00BA4DCB">
        <w:rPr>
          <w:bCs/>
          <w:lang w:val="ru-RU"/>
        </w:rPr>
        <w:t>Рисунок 2.2 - Схема размещения светильников в помещении</w:t>
      </w:r>
    </w:p>
    <w:p w:rsidR="003128C5" w:rsidRPr="00BA4DCB" w:rsidRDefault="001C4BB7" w:rsidP="00BF1A96">
      <w:pPr>
        <w:pStyle w:val="10"/>
      </w:pPr>
      <w:bookmarkStart w:id="10" w:name="_Toc474411861"/>
      <w:r w:rsidRPr="00BA4DCB">
        <w:lastRenderedPageBreak/>
        <w:t>ПРАКТИЧЕСКАЯ РАБОТА №3</w:t>
      </w:r>
      <w:r w:rsidR="00BA2EAC" w:rsidRPr="00BA4DCB">
        <w:br/>
      </w:r>
      <w:r w:rsidRPr="00BA4DCB">
        <w:t>ИССЛЕДОВАНИЕ ЭВАКУАЦИОННЫХ ВОЗМОЖНОСТЕЙ ПРОИ</w:t>
      </w:r>
      <w:r w:rsidRPr="00BA4DCB">
        <w:t>З</w:t>
      </w:r>
      <w:r w:rsidRPr="00BA4DCB">
        <w:t>ВОДСТВЕННЫХ ЗДАНИЙ</w:t>
      </w:r>
      <w:bookmarkEnd w:id="10"/>
    </w:p>
    <w:p w:rsidR="003128C5" w:rsidRPr="00BA4DCB" w:rsidRDefault="00397FF3" w:rsidP="00397FF3">
      <w:pPr>
        <w:pStyle w:val="afffffc"/>
        <w:rPr>
          <w:lang w:val="ru-RU"/>
        </w:rPr>
      </w:pPr>
      <w:r>
        <w:rPr>
          <w:b/>
          <w:lang w:val="ru-RU"/>
        </w:rPr>
        <w:t>Цель работы</w:t>
      </w:r>
      <w:r w:rsidR="001C4BB7" w:rsidRPr="00BA4DCB">
        <w:rPr>
          <w:b/>
          <w:lang w:val="ru-RU"/>
        </w:rPr>
        <w:t>: Освоить методику оценки эвакуационных возможн</w:t>
      </w:r>
      <w:r w:rsidR="001C4BB7" w:rsidRPr="00BA4DCB">
        <w:rPr>
          <w:b/>
          <w:lang w:val="ru-RU"/>
        </w:rPr>
        <w:t>о</w:t>
      </w:r>
      <w:r w:rsidR="001C4BB7" w:rsidRPr="00BA4DCB">
        <w:rPr>
          <w:b/>
          <w:lang w:val="ru-RU"/>
        </w:rPr>
        <w:t xml:space="preserve">стей зданий и их реконструкции для обеспечения срочной эвакуации персонала при возникновении опасности. </w:t>
      </w:r>
    </w:p>
    <w:p w:rsidR="003128C5" w:rsidRPr="00BA4DCB" w:rsidRDefault="001C4BB7" w:rsidP="005924EC">
      <w:pPr>
        <w:pStyle w:val="2"/>
      </w:pPr>
      <w:bookmarkStart w:id="11" w:name="_Toc474411862"/>
      <w:r w:rsidRPr="00BA4DCB">
        <w:t>3.1 Вступление</w:t>
      </w:r>
      <w:bookmarkEnd w:id="11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Статистика производственных пожаров, пожаров в жилой зоне и других чрезвычайных ситуаций говорит о том, что жизнь людей при возникновении опасности </w:t>
      </w:r>
      <w:r w:rsidR="00334171" w:rsidRPr="00BA4DCB">
        <w:rPr>
          <w:lang w:val="ru-RU"/>
        </w:rPr>
        <w:t>напрямую</w:t>
      </w:r>
      <w:r w:rsidRPr="00BA4DCB">
        <w:rPr>
          <w:lang w:val="ru-RU"/>
        </w:rPr>
        <w:t xml:space="preserve"> зависит от возможности быстро </w:t>
      </w:r>
      <w:r w:rsidR="00334171" w:rsidRPr="00BA4DCB">
        <w:rPr>
          <w:lang w:val="ru-RU"/>
        </w:rPr>
        <w:t>покинуть</w:t>
      </w:r>
      <w:r w:rsidRPr="00BA4DCB">
        <w:rPr>
          <w:lang w:val="ru-RU"/>
        </w:rPr>
        <w:t xml:space="preserve"> опасную з</w:t>
      </w:r>
      <w:r w:rsidRPr="00BA4DCB">
        <w:rPr>
          <w:lang w:val="ru-RU"/>
        </w:rPr>
        <w:t>о</w:t>
      </w:r>
      <w:r w:rsidRPr="00BA4DCB">
        <w:rPr>
          <w:lang w:val="ru-RU"/>
        </w:rPr>
        <w:t>ну, от наличия и состояния эвакуационных выходов, их пропускной спосо</w:t>
      </w:r>
      <w:r w:rsidRPr="00BA4DCB">
        <w:rPr>
          <w:lang w:val="ru-RU"/>
        </w:rPr>
        <w:t>б</w:t>
      </w:r>
      <w:r w:rsidRPr="00BA4DCB">
        <w:rPr>
          <w:lang w:val="ru-RU"/>
        </w:rPr>
        <w:t xml:space="preserve">ности и так далее. Именно из-за невозможности срочно эвакуироваться из </w:t>
      </w:r>
      <w:r w:rsidR="00334171" w:rsidRPr="00BA4DCB">
        <w:rPr>
          <w:lang w:val="ru-RU"/>
        </w:rPr>
        <w:t>горящего</w:t>
      </w:r>
      <w:r w:rsidRPr="00BA4DCB">
        <w:rPr>
          <w:lang w:val="ru-RU"/>
        </w:rPr>
        <w:t xml:space="preserve"> помещения погибли во время пожара: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szCs w:val="20"/>
          <w:lang w:val="ru-RU"/>
        </w:rPr>
        <w:t xml:space="preserve">-  </w:t>
      </w:r>
      <w:r w:rsidR="001C4BB7" w:rsidRPr="00BA4DCB">
        <w:rPr>
          <w:szCs w:val="20"/>
          <w:lang w:val="ru-RU"/>
        </w:rPr>
        <w:t>-  в 1967 г., г. Брюссель (Бельгия) - 400 ч</w:t>
      </w:r>
      <w:r w:rsidR="00165ACE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>л.;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szCs w:val="20"/>
          <w:lang w:val="ru-RU"/>
        </w:rPr>
        <w:t xml:space="preserve">-  </w:t>
      </w:r>
      <w:r w:rsidR="001C4BB7" w:rsidRPr="00BA4DCB">
        <w:rPr>
          <w:szCs w:val="20"/>
          <w:lang w:val="ru-RU"/>
        </w:rPr>
        <w:t>-  в 1972 г., г. Сан-Паулу (Бразилия) 179 ч</w:t>
      </w:r>
      <w:r w:rsidR="00165ACE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>л.;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szCs w:val="20"/>
          <w:lang w:val="ru-RU"/>
        </w:rPr>
        <w:t xml:space="preserve">-  </w:t>
      </w:r>
      <w:r w:rsidR="001C4BB7" w:rsidRPr="00BA4DCB">
        <w:rPr>
          <w:szCs w:val="20"/>
          <w:lang w:val="ru-RU"/>
        </w:rPr>
        <w:t>-  в 1977 г., штат Кентукки (США) - 390 ч</w:t>
      </w:r>
      <w:r w:rsidR="00165ACE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>л.;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szCs w:val="20"/>
          <w:lang w:val="ru-RU"/>
        </w:rPr>
        <w:t xml:space="preserve">-  </w:t>
      </w:r>
      <w:r w:rsidR="001C4BB7" w:rsidRPr="00BA4DCB">
        <w:rPr>
          <w:szCs w:val="20"/>
          <w:lang w:val="ru-RU"/>
        </w:rPr>
        <w:t>-  в 1998 г., г. Самара (Россия) - 68 ч</w:t>
      </w:r>
      <w:r w:rsidR="00165ACE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>л.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Поскольку возникновение пожара возможно в любом помещении, то учет аварийной эвакуации людей обязателен для любого помещения и, в ц</w:t>
      </w:r>
      <w:r w:rsidRPr="00BA4DCB">
        <w:rPr>
          <w:szCs w:val="20"/>
          <w:lang w:val="ru-RU"/>
        </w:rPr>
        <w:t>е</w:t>
      </w:r>
      <w:r w:rsidRPr="00BA4DCB">
        <w:rPr>
          <w:szCs w:val="20"/>
          <w:lang w:val="ru-RU"/>
        </w:rPr>
        <w:t xml:space="preserve">лом, дома или сооружения. </w:t>
      </w:r>
    </w:p>
    <w:p w:rsidR="003128C5" w:rsidRPr="00BA4DCB" w:rsidRDefault="001C4BB7" w:rsidP="003128C5">
      <w:pPr>
        <w:pStyle w:val="2"/>
      </w:pPr>
      <w:bookmarkStart w:id="12" w:name="_Toc474411863"/>
      <w:r w:rsidRPr="00BA4DCB">
        <w:t>3.2 Определение расчетного времени эвакуации</w:t>
      </w:r>
      <w:bookmarkEnd w:id="12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В соответствии с требованиями </w:t>
      </w:r>
      <w:proofErr w:type="spellStart"/>
      <w:r w:rsidRPr="00BA4DCB">
        <w:rPr>
          <w:lang w:val="ru-RU"/>
        </w:rPr>
        <w:t>С</w:t>
      </w:r>
      <w:r w:rsidR="00165ACE" w:rsidRPr="00BA4DCB">
        <w:rPr>
          <w:lang w:val="ru-RU"/>
        </w:rPr>
        <w:t>НиП</w:t>
      </w:r>
      <w:proofErr w:type="spellEnd"/>
      <w:r w:rsidRPr="00BA4DCB">
        <w:rPr>
          <w:lang w:val="ru-RU"/>
        </w:rPr>
        <w:t xml:space="preserve"> II - 2-80 эвакуационные пути должны обеспечивать эвакуацию всех людей, которые находятся в помещ</w:t>
      </w:r>
      <w:r w:rsidRPr="00BA4DCB">
        <w:rPr>
          <w:lang w:val="ru-RU"/>
        </w:rPr>
        <w:t>е</w:t>
      </w:r>
      <w:r w:rsidRPr="00BA4DCB">
        <w:rPr>
          <w:lang w:val="ru-RU"/>
        </w:rPr>
        <w:t>ниях зданий и сооружений, в течение необходимого времени эвакуации. Время, в течение которого все люди могут выйти из помещения или из зд</w:t>
      </w:r>
      <w:r w:rsidRPr="00BA4DCB">
        <w:rPr>
          <w:lang w:val="ru-RU"/>
        </w:rPr>
        <w:t>а</w:t>
      </w:r>
      <w:r w:rsidRPr="00BA4DCB">
        <w:rPr>
          <w:lang w:val="ru-RU"/>
        </w:rPr>
        <w:t>ния, определяется расчетом и называется расчетным. Время, в течение ко</w:t>
      </w:r>
      <w:r w:rsidR="00165ACE" w:rsidRPr="00BA4DCB">
        <w:rPr>
          <w:lang w:val="ru-RU"/>
        </w:rPr>
        <w:t>т</w:t>
      </w:r>
      <w:r w:rsidR="00165ACE" w:rsidRPr="00BA4DCB">
        <w:rPr>
          <w:lang w:val="ru-RU"/>
        </w:rPr>
        <w:t>о</w:t>
      </w:r>
      <w:r w:rsidR="00165ACE" w:rsidRPr="00BA4DCB">
        <w:rPr>
          <w:lang w:val="ru-RU"/>
        </w:rPr>
        <w:t>рого еще возможна</w:t>
      </w:r>
      <w:r w:rsidRPr="00BA4DCB">
        <w:rPr>
          <w:lang w:val="ru-RU"/>
        </w:rPr>
        <w:t xml:space="preserve"> эвакуация людей в безопасных условиях, называют н</w:t>
      </w:r>
      <w:r w:rsidRPr="00BA4DCB">
        <w:rPr>
          <w:lang w:val="ru-RU"/>
        </w:rPr>
        <w:t>е</w:t>
      </w:r>
      <w:r w:rsidRPr="00BA4DCB">
        <w:rPr>
          <w:lang w:val="ru-RU"/>
        </w:rPr>
        <w:t xml:space="preserve">обходимым </w:t>
      </w:r>
      <w:r w:rsidR="00165ACE" w:rsidRPr="00BA4DCB">
        <w:rPr>
          <w:lang w:val="ru-RU"/>
        </w:rPr>
        <w:t>временем</w:t>
      </w:r>
      <w:r w:rsidRPr="00BA4DCB">
        <w:rPr>
          <w:lang w:val="ru-RU"/>
        </w:rPr>
        <w:t xml:space="preserve"> эвакуации и определяют </w:t>
      </w:r>
      <w:r w:rsidR="00165ACE" w:rsidRPr="00BA4DCB">
        <w:rPr>
          <w:lang w:val="ru-RU"/>
        </w:rPr>
        <w:t>по таблицам, приведенным</w:t>
      </w:r>
      <w:r w:rsidRPr="00BA4DCB">
        <w:rPr>
          <w:lang w:val="ru-RU"/>
        </w:rPr>
        <w:t xml:space="preserve"> в дополнении 1 </w:t>
      </w:r>
      <w:r w:rsidR="00D25F9B" w:rsidRPr="00BA4DCB">
        <w:rPr>
          <w:lang w:val="ru-RU"/>
        </w:rPr>
        <w:t xml:space="preserve">к </w:t>
      </w:r>
      <w:proofErr w:type="spellStart"/>
      <w:r w:rsidRPr="00BA4DCB">
        <w:rPr>
          <w:lang w:val="ru-RU"/>
        </w:rPr>
        <w:t>С</w:t>
      </w:r>
      <w:r w:rsidR="00165ACE" w:rsidRPr="00BA4DCB">
        <w:rPr>
          <w:lang w:val="ru-RU"/>
        </w:rPr>
        <w:t>НиП</w:t>
      </w:r>
      <w:proofErr w:type="spellEnd"/>
      <w:r w:rsidR="00165ACE" w:rsidRPr="00BA4DCB">
        <w:rPr>
          <w:lang w:val="ru-RU"/>
        </w:rPr>
        <w:t xml:space="preserve"> II</w:t>
      </w:r>
      <w:r w:rsidRPr="00BA4DCB">
        <w:rPr>
          <w:lang w:val="ru-RU"/>
        </w:rPr>
        <w:t xml:space="preserve"> - 2-80.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Для обеспечения безопасной эвакуации людей из помещений и зданий расчетное время эвакуации </w:t>
      </w:r>
      <w:proofErr w:type="spellStart"/>
      <w:proofErr w:type="gramStart"/>
      <w:r w:rsidRPr="00BA4DCB">
        <w:rPr>
          <w:i/>
          <w:lang w:val="ru-RU"/>
        </w:rPr>
        <w:t>t</w:t>
      </w:r>
      <w:proofErr w:type="gramEnd"/>
      <w:r w:rsidR="00165ACE" w:rsidRPr="00BA4DCB">
        <w:rPr>
          <w:i/>
          <w:vertAlign w:val="subscript"/>
          <w:lang w:val="ru-RU"/>
        </w:rPr>
        <w:t>расч</w:t>
      </w:r>
      <w:proofErr w:type="spellEnd"/>
      <w:r w:rsidR="00D25F9B" w:rsidRPr="00BA4DCB">
        <w:rPr>
          <w:lang w:val="ru-RU"/>
        </w:rPr>
        <w:t xml:space="preserve"> должно быть меньше</w:t>
      </w:r>
      <w:r w:rsidRPr="00BA4DCB">
        <w:rPr>
          <w:lang w:val="ru-RU"/>
        </w:rPr>
        <w:t xml:space="preserve"> необходимого времени эвакуации людей </w:t>
      </w:r>
      <w:proofErr w:type="spellStart"/>
      <w:r w:rsidRPr="00BA4DCB">
        <w:rPr>
          <w:i/>
          <w:lang w:val="ru-RU"/>
        </w:rPr>
        <w:t>t</w:t>
      </w:r>
      <w:r w:rsidR="00165ACE" w:rsidRPr="00BA4DCB">
        <w:rPr>
          <w:i/>
          <w:vertAlign w:val="subscript"/>
          <w:lang w:val="ru-RU"/>
        </w:rPr>
        <w:t>необх</w:t>
      </w:r>
      <w:proofErr w:type="spellEnd"/>
      <w:r w:rsidRPr="00BA4DCB">
        <w:rPr>
          <w:i/>
          <w:lang w:val="ru-RU"/>
        </w:rPr>
        <w:t xml:space="preserve"> </w:t>
      </w:r>
    </w:p>
    <w:p w:rsidR="003128C5" w:rsidRPr="00BA4DCB" w:rsidRDefault="003128C5" w:rsidP="00411370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165ACE" w:rsidRPr="00BA4DCB">
        <w:rPr>
          <w:position w:val="-18"/>
          <w:lang w:val="ru-RU"/>
        </w:rPr>
        <w:object w:dxaOrig="1719" w:dyaOrig="460">
          <v:shape id="_x0000_i1101" type="#_x0000_t75" style="width:86.1pt;height:23.5pt" o:ole="">
            <v:imagedata r:id="rId148" o:title=""/>
          </v:shape>
          <o:OLEObject Type="Embed" ProgID="Equation.DSMT4" ShapeID="_x0000_i1101" DrawAspect="Content" ObjectID="_1549196610" r:id="rId149"/>
        </w:object>
      </w:r>
      <w:r w:rsidRPr="00BA4DCB">
        <w:rPr>
          <w:lang w:val="ru-RU"/>
        </w:rPr>
        <w:t xml:space="preserve">, </w:t>
      </w:r>
      <w:r w:rsidR="00411370" w:rsidRPr="00BA4DCB">
        <w:rPr>
          <w:lang w:val="ru-RU"/>
        </w:rPr>
        <w:tab/>
      </w:r>
      <w:r w:rsidRPr="00BA4DCB">
        <w:rPr>
          <w:lang w:val="ru-RU"/>
        </w:rPr>
        <w:t>(</w:t>
      </w:r>
      <w:r w:rsidR="0034225C" w:rsidRPr="00BA4DCB">
        <w:rPr>
          <w:lang w:val="ru-RU"/>
        </w:rPr>
        <w:t>3</w:t>
      </w:r>
      <w:r w:rsidRPr="00BA4DCB">
        <w:rPr>
          <w:lang w:val="ru-RU"/>
        </w:rPr>
        <w:t>.1)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Расчетное время эвакуации людей из помещений и зданий определяют, </w:t>
      </w:r>
      <w:r w:rsidRPr="00BA4DCB">
        <w:rPr>
          <w:lang w:val="ru-RU"/>
        </w:rPr>
        <w:lastRenderedPageBreak/>
        <w:t xml:space="preserve">исходя из длины эвакуационных путей и скорости движения </w:t>
      </w:r>
      <w:r w:rsidR="00165ACE" w:rsidRPr="00BA4DCB">
        <w:rPr>
          <w:lang w:val="ru-RU"/>
        </w:rPr>
        <w:t>людских</w:t>
      </w:r>
      <w:r w:rsidRPr="00BA4DCB">
        <w:rPr>
          <w:lang w:val="ru-RU"/>
        </w:rPr>
        <w:t xml:space="preserve"> пот</w:t>
      </w:r>
      <w:r w:rsidRPr="00BA4DCB">
        <w:rPr>
          <w:lang w:val="ru-RU"/>
        </w:rPr>
        <w:t>о</w:t>
      </w:r>
      <w:r w:rsidRPr="00BA4DCB">
        <w:rPr>
          <w:lang w:val="ru-RU"/>
        </w:rPr>
        <w:t>ков на всех участках пути от наиболее отдаленных мест к эвакуационным выходам.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szCs w:val="20"/>
          <w:lang w:val="ru-RU"/>
        </w:rPr>
        <w:t xml:space="preserve">При расчете весь путь движения </w:t>
      </w:r>
      <w:r w:rsidR="00165ACE" w:rsidRPr="00BA4DCB">
        <w:rPr>
          <w:szCs w:val="20"/>
          <w:lang w:val="ru-RU"/>
        </w:rPr>
        <w:t>людского</w:t>
      </w:r>
      <w:r w:rsidR="00334171" w:rsidRPr="00BA4DCB">
        <w:rPr>
          <w:szCs w:val="20"/>
          <w:lang w:val="ru-RU"/>
        </w:rPr>
        <w:t xml:space="preserve"> потока </w:t>
      </w:r>
      <w:r w:rsidRPr="00BA4DCB">
        <w:rPr>
          <w:szCs w:val="20"/>
          <w:lang w:val="ru-RU"/>
        </w:rPr>
        <w:t>делят на участки (проход, коридор, дверн</w:t>
      </w:r>
      <w:r w:rsidR="00334171" w:rsidRPr="00BA4DCB">
        <w:rPr>
          <w:szCs w:val="20"/>
          <w:lang w:val="ru-RU"/>
        </w:rPr>
        <w:t>ой</w:t>
      </w:r>
      <w:r w:rsidRPr="00BA4DCB">
        <w:rPr>
          <w:szCs w:val="20"/>
          <w:lang w:val="ru-RU"/>
        </w:rPr>
        <w:t xml:space="preserve"> пр</w:t>
      </w:r>
      <w:r w:rsidR="00334171" w:rsidRPr="00BA4DCB">
        <w:rPr>
          <w:szCs w:val="20"/>
          <w:lang w:val="ru-RU"/>
        </w:rPr>
        <w:t>оем</w:t>
      </w:r>
      <w:r w:rsidRPr="00BA4DCB">
        <w:rPr>
          <w:szCs w:val="20"/>
          <w:lang w:val="ru-RU"/>
        </w:rPr>
        <w:t>, лестничный марш) длиной</w:t>
      </w:r>
      <w:r w:rsidRPr="00BA4DCB">
        <w:rPr>
          <w:i/>
          <w:szCs w:val="20"/>
          <w:lang w:val="ru-RU"/>
        </w:rPr>
        <w:t xml:space="preserve"> </w:t>
      </w:r>
      <w:proofErr w:type="spellStart"/>
      <w:r w:rsidRPr="00BA4DCB">
        <w:rPr>
          <w:i/>
          <w:szCs w:val="20"/>
          <w:lang w:val="ru-RU"/>
        </w:rPr>
        <w:t>li</w:t>
      </w:r>
      <w:proofErr w:type="spellEnd"/>
      <w:r w:rsidRPr="00BA4DCB">
        <w:rPr>
          <w:szCs w:val="20"/>
          <w:lang w:val="ru-RU"/>
        </w:rPr>
        <w:t xml:space="preserve"> и шириной </w:t>
      </w:r>
      <w:r w:rsidR="00E85E72" w:rsidRPr="00BA4DCB">
        <w:rPr>
          <w:i/>
          <w:szCs w:val="20"/>
          <w:lang w:val="ru-RU"/>
        </w:rPr>
        <w:sym w:font="Symbol" w:char="F064"/>
      </w:r>
      <w:proofErr w:type="spellStart"/>
      <w:r w:rsidR="00E85E72" w:rsidRPr="00BA4DCB">
        <w:rPr>
          <w:i/>
          <w:szCs w:val="20"/>
          <w:vertAlign w:val="subscript"/>
          <w:lang w:val="ru-RU"/>
        </w:rPr>
        <w:t>i</w:t>
      </w:r>
      <w:proofErr w:type="spellEnd"/>
      <w:r w:rsidRPr="00BA4DCB">
        <w:rPr>
          <w:szCs w:val="20"/>
          <w:lang w:val="ru-RU"/>
        </w:rPr>
        <w:t>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Начальными участками являются проходы между рабочими местами, оборудованием, рядами кресел, столами и тому подобное. Путь по лестни</w:t>
      </w:r>
      <w:r w:rsidRPr="00BA4DCB">
        <w:rPr>
          <w:lang w:val="ru-RU"/>
        </w:rPr>
        <w:t>ч</w:t>
      </w:r>
      <w:r w:rsidRPr="00BA4DCB">
        <w:rPr>
          <w:lang w:val="ru-RU"/>
        </w:rPr>
        <w:t>ной клетке определяется длиной маршей. Длина пути в про</w:t>
      </w:r>
      <w:r w:rsidR="00E85E72" w:rsidRPr="00BA4DCB">
        <w:rPr>
          <w:lang w:val="ru-RU"/>
        </w:rPr>
        <w:t xml:space="preserve">еме двери </w:t>
      </w:r>
      <w:r w:rsidRPr="00BA4DCB">
        <w:rPr>
          <w:lang w:val="ru-RU"/>
        </w:rPr>
        <w:t>пр</w:t>
      </w:r>
      <w:r w:rsidRPr="00BA4DCB">
        <w:rPr>
          <w:lang w:val="ru-RU"/>
        </w:rPr>
        <w:t>и</w:t>
      </w:r>
      <w:r w:rsidRPr="00BA4DCB">
        <w:rPr>
          <w:lang w:val="ru-RU"/>
        </w:rPr>
        <w:t>нимается р</w:t>
      </w:r>
      <w:r w:rsidR="00E85E72" w:rsidRPr="00BA4DCB">
        <w:rPr>
          <w:lang w:val="ru-RU"/>
        </w:rPr>
        <w:t>а</w:t>
      </w:r>
      <w:r w:rsidRPr="00BA4DCB">
        <w:rPr>
          <w:lang w:val="ru-RU"/>
        </w:rPr>
        <w:t>вной нул</w:t>
      </w:r>
      <w:r w:rsidR="00E85E72" w:rsidRPr="00BA4DCB">
        <w:rPr>
          <w:lang w:val="ru-RU"/>
        </w:rPr>
        <w:t>ю</w:t>
      </w:r>
      <w:r w:rsidRPr="00BA4DCB">
        <w:rPr>
          <w:lang w:val="ru-RU"/>
        </w:rPr>
        <w:t xml:space="preserve"> при толщине стены менее 0,7 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Расчетное время эвакуации людей </w:t>
      </w:r>
      <w:proofErr w:type="spellStart"/>
      <w:proofErr w:type="gramStart"/>
      <w:r w:rsidR="00E85E72" w:rsidRPr="00BA4DCB">
        <w:rPr>
          <w:i/>
          <w:lang w:val="ru-RU"/>
        </w:rPr>
        <w:t>t</w:t>
      </w:r>
      <w:proofErr w:type="gramEnd"/>
      <w:r w:rsidR="00E85E72" w:rsidRPr="00BA4DCB">
        <w:rPr>
          <w:i/>
          <w:vertAlign w:val="subscript"/>
          <w:lang w:val="ru-RU"/>
        </w:rPr>
        <w:t>расч</w:t>
      </w:r>
      <w:proofErr w:type="spellEnd"/>
      <w:r w:rsidRPr="00BA4DCB">
        <w:rPr>
          <w:lang w:val="ru-RU"/>
        </w:rPr>
        <w:t xml:space="preserve"> определяют как сумму времен</w:t>
      </w:r>
      <w:r w:rsidR="00E85E72" w:rsidRPr="00BA4DCB">
        <w:rPr>
          <w:lang w:val="ru-RU"/>
        </w:rPr>
        <w:t xml:space="preserve"> </w:t>
      </w:r>
      <w:r w:rsidRPr="00BA4DCB">
        <w:rPr>
          <w:lang w:val="ru-RU"/>
        </w:rPr>
        <w:t xml:space="preserve">движения </w:t>
      </w:r>
      <w:r w:rsidR="00E85E72" w:rsidRPr="00BA4DCB">
        <w:rPr>
          <w:lang w:val="ru-RU"/>
        </w:rPr>
        <w:t>людского</w:t>
      </w:r>
      <w:r w:rsidRPr="00BA4DCB">
        <w:rPr>
          <w:lang w:val="ru-RU"/>
        </w:rPr>
        <w:t xml:space="preserve"> потока по отдельным участкам пути </w:t>
      </w:r>
      <w:proofErr w:type="spellStart"/>
      <w:r w:rsidRPr="00BA4DCB">
        <w:rPr>
          <w:i/>
          <w:lang w:val="ru-RU"/>
        </w:rPr>
        <w:t>t</w:t>
      </w:r>
      <w:r w:rsidRPr="00BA4DCB">
        <w:rPr>
          <w:i/>
          <w:vertAlign w:val="subscript"/>
          <w:lang w:val="ru-RU"/>
        </w:rPr>
        <w:t>i</w:t>
      </w:r>
      <w:proofErr w:type="spellEnd"/>
      <w:r w:rsidRPr="00BA4DCB">
        <w:rPr>
          <w:i/>
          <w:lang w:val="ru-RU"/>
        </w:rPr>
        <w:t xml:space="preserve"> </w:t>
      </w:r>
      <w:r w:rsidR="00E85E72" w:rsidRPr="00BA4DCB">
        <w:rPr>
          <w:lang w:val="ru-RU"/>
        </w:rPr>
        <w:t>по</w:t>
      </w:r>
      <w:r w:rsidRPr="00BA4DCB">
        <w:rPr>
          <w:lang w:val="ru-RU"/>
        </w:rPr>
        <w:t xml:space="preserve"> формул</w:t>
      </w:r>
      <w:r w:rsidR="00E85E72" w:rsidRPr="00BA4DCB">
        <w:rPr>
          <w:lang w:val="ru-RU"/>
        </w:rPr>
        <w:t>е</w:t>
      </w:r>
    </w:p>
    <w:p w:rsidR="003128C5" w:rsidRPr="00BA4DCB" w:rsidRDefault="003128C5" w:rsidP="009F14F9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E85E72" w:rsidRPr="00BA4DCB">
        <w:rPr>
          <w:position w:val="-18"/>
          <w:lang w:val="ru-RU"/>
        </w:rPr>
        <w:object w:dxaOrig="2659" w:dyaOrig="460">
          <v:shape id="_x0000_i1102" type="#_x0000_t75" style="width:134.6pt;height:23.5pt" o:ole="">
            <v:imagedata r:id="rId150" o:title=""/>
          </v:shape>
          <o:OLEObject Type="Embed" ProgID="Equation.DSMT4" ShapeID="_x0000_i1102" DrawAspect="Content" ObjectID="_1549196611" r:id="rId151"/>
        </w:object>
      </w:r>
      <w:r w:rsidRPr="00BA4DCB">
        <w:rPr>
          <w:lang w:val="ru-RU"/>
        </w:rPr>
        <w:tab/>
        <w:t xml:space="preserve"> (</w:t>
      </w:r>
      <w:r w:rsidR="0034225C" w:rsidRPr="00BA4DCB">
        <w:rPr>
          <w:lang w:val="ru-RU"/>
        </w:rPr>
        <w:t>3</w:t>
      </w:r>
      <w:r w:rsidRPr="00BA4DCB">
        <w:rPr>
          <w:lang w:val="ru-RU"/>
        </w:rPr>
        <w:t>.2)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Время движения </w:t>
      </w:r>
      <w:r w:rsidR="00E85E72" w:rsidRPr="00BA4DCB">
        <w:rPr>
          <w:lang w:val="ru-RU"/>
        </w:rPr>
        <w:t>людског</w:t>
      </w:r>
      <w:r w:rsidRPr="00BA4DCB">
        <w:rPr>
          <w:lang w:val="ru-RU"/>
        </w:rPr>
        <w:t>о</w:t>
      </w:r>
      <w:r w:rsidR="00E85E72" w:rsidRPr="00BA4DCB">
        <w:rPr>
          <w:lang w:val="ru-RU"/>
        </w:rPr>
        <w:t xml:space="preserve"> потока по первому участку пути</w:t>
      </w:r>
      <w:r w:rsidRPr="00BA4DCB">
        <w:rPr>
          <w:lang w:val="ru-RU"/>
        </w:rPr>
        <w:t>:</w:t>
      </w:r>
    </w:p>
    <w:p w:rsidR="003128C5" w:rsidRPr="00BA4DCB" w:rsidRDefault="003128C5" w:rsidP="009F14F9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E85E72" w:rsidRPr="00BA4DCB">
        <w:rPr>
          <w:position w:val="-38"/>
          <w:lang w:val="ru-RU"/>
        </w:rPr>
        <w:object w:dxaOrig="920" w:dyaOrig="859">
          <v:shape id="_x0000_i1103" type="#_x0000_t75" style="width:46.95pt;height:42.25pt" o:ole="">
            <v:imagedata r:id="rId152" o:title=""/>
          </v:shape>
          <o:OLEObject Type="Embed" ProgID="Equation.DSMT4" ShapeID="_x0000_i1103" DrawAspect="Content" ObjectID="_1549196612" r:id="rId153"/>
        </w:object>
      </w:r>
      <w:r w:rsidRPr="00BA4DCB">
        <w:rPr>
          <w:lang w:val="ru-RU"/>
        </w:rPr>
        <w:tab/>
        <w:t xml:space="preserve"> (</w:t>
      </w:r>
      <w:r w:rsidR="0034225C" w:rsidRPr="00BA4DCB">
        <w:rPr>
          <w:lang w:val="ru-RU"/>
        </w:rPr>
        <w:t>3</w:t>
      </w:r>
      <w:r w:rsidRPr="00BA4DCB">
        <w:rPr>
          <w:lang w:val="ru-RU"/>
        </w:rPr>
        <w:t>.3)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Плотность потока на этом участке пути определяют </w:t>
      </w:r>
      <w:r w:rsidR="00D7139C" w:rsidRPr="00BA4DCB">
        <w:rPr>
          <w:lang w:val="ru-RU"/>
        </w:rPr>
        <w:t>по формуле</w:t>
      </w:r>
    </w:p>
    <w:p w:rsidR="003128C5" w:rsidRPr="00BA4DCB" w:rsidRDefault="003128C5" w:rsidP="009F14F9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 xml:space="preserve">   </w:t>
      </w:r>
      <w:r w:rsidRPr="00BA4DCB">
        <w:rPr>
          <w:lang w:val="ru-RU"/>
        </w:rPr>
        <w:tab/>
      </w:r>
      <w:r w:rsidR="009F14F9" w:rsidRPr="00BA4DCB">
        <w:rPr>
          <w:position w:val="-40"/>
          <w:lang w:val="ru-RU"/>
        </w:rPr>
        <w:object w:dxaOrig="1560" w:dyaOrig="920">
          <v:shape id="_x0000_i1104" type="#_x0000_t75" style="width:76.7pt;height:45.4pt" o:ole="">
            <v:imagedata r:id="rId154" o:title=""/>
          </v:shape>
          <o:OLEObject Type="Embed" ProgID="Equation.DSMT4" ShapeID="_x0000_i1104" DrawAspect="Content" ObjectID="_1549196613" r:id="rId155"/>
        </w:object>
      </w:r>
      <w:r w:rsidRPr="00BA4DCB">
        <w:rPr>
          <w:lang w:val="ru-RU"/>
        </w:rPr>
        <w:tab/>
        <w:t xml:space="preserve"> (</w:t>
      </w:r>
      <w:r w:rsidR="0034225C" w:rsidRPr="00BA4DCB">
        <w:rPr>
          <w:lang w:val="ru-RU"/>
        </w:rPr>
        <w:t>3</w:t>
      </w:r>
      <w:r w:rsidRPr="00BA4DCB">
        <w:rPr>
          <w:lang w:val="ru-RU"/>
        </w:rPr>
        <w:t>.4)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где N</w:t>
      </w:r>
      <w:r w:rsidRPr="00BA4DCB">
        <w:rPr>
          <w:vertAlign w:val="subscript"/>
          <w:lang w:val="ru-RU"/>
        </w:rPr>
        <w:t>1</w:t>
      </w:r>
      <w:r w:rsidRPr="00BA4DCB">
        <w:rPr>
          <w:lang w:val="ru-RU"/>
        </w:rPr>
        <w:t xml:space="preserve"> - </w:t>
      </w:r>
      <w:r w:rsidR="00D25F9B" w:rsidRPr="00BA4DCB">
        <w:rPr>
          <w:lang w:val="ru-RU"/>
        </w:rPr>
        <w:t>количество</w:t>
      </w:r>
      <w:r w:rsidRPr="00BA4DCB">
        <w:rPr>
          <w:lang w:val="ru-RU"/>
        </w:rPr>
        <w:t xml:space="preserve"> людей на первом участке, ч</w:t>
      </w:r>
      <w:r w:rsidR="00D7139C" w:rsidRPr="00BA4DCB">
        <w:rPr>
          <w:lang w:val="ru-RU"/>
        </w:rPr>
        <w:t>е</w:t>
      </w:r>
      <w:r w:rsidRPr="00BA4DCB">
        <w:rPr>
          <w:lang w:val="ru-RU"/>
        </w:rPr>
        <w:t>л.;</w:t>
      </w:r>
    </w:p>
    <w:p w:rsidR="003128C5" w:rsidRPr="00BA4DCB" w:rsidRDefault="001C4BB7" w:rsidP="003128C5">
      <w:pPr>
        <w:pStyle w:val="afffffc"/>
        <w:rPr>
          <w:lang w:val="ru-RU"/>
        </w:rPr>
      </w:pPr>
      <w:proofErr w:type="spellStart"/>
      <w:r w:rsidRPr="00BA4DCB">
        <w:rPr>
          <w:bCs/>
          <w:i/>
          <w:lang w:val="ru-RU"/>
        </w:rPr>
        <w:t>f</w:t>
      </w:r>
      <w:proofErr w:type="spellEnd"/>
      <w:r w:rsidRPr="00BA4DCB">
        <w:rPr>
          <w:bCs/>
          <w:i/>
          <w:lang w:val="ru-RU"/>
        </w:rPr>
        <w:t xml:space="preserve"> </w:t>
      </w:r>
      <w:r w:rsidRPr="00BA4DCB">
        <w:rPr>
          <w:bCs/>
          <w:lang w:val="ru-RU"/>
        </w:rPr>
        <w:t>- средняя площадь горизонтальной проекции человека</w:t>
      </w:r>
      <w:proofErr w:type="gramStart"/>
      <w:r w:rsidRPr="00BA4DCB">
        <w:rPr>
          <w:bCs/>
          <w:lang w:val="ru-RU"/>
        </w:rPr>
        <w:t xml:space="preserve"> :</w:t>
      </w:r>
      <w:proofErr w:type="gramEnd"/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-  </w:t>
      </w:r>
      <w:r w:rsidR="001C4BB7" w:rsidRPr="00BA4DCB">
        <w:rPr>
          <w:lang w:val="ru-RU"/>
        </w:rPr>
        <w:t>-  взросло</w:t>
      </w:r>
      <w:r w:rsidR="00D25F9B" w:rsidRPr="00BA4DCB">
        <w:rPr>
          <w:lang w:val="ru-RU"/>
        </w:rPr>
        <w:t>го</w:t>
      </w:r>
      <w:r w:rsidR="001C4BB7" w:rsidRPr="00BA4DCB">
        <w:rPr>
          <w:lang w:val="ru-RU"/>
        </w:rPr>
        <w:t xml:space="preserve"> в летней одежде - 0,1 м</w:t>
      </w:r>
      <w:proofErr w:type="gramStart"/>
      <w:r w:rsidR="001C4BB7" w:rsidRPr="00BA4DCB">
        <w:rPr>
          <w:vertAlign w:val="superscript"/>
          <w:lang w:val="ru-RU"/>
        </w:rPr>
        <w:t>2</w:t>
      </w:r>
      <w:proofErr w:type="gramEnd"/>
      <w:r w:rsidR="001C4BB7" w:rsidRPr="00BA4DCB">
        <w:rPr>
          <w:lang w:val="ru-RU"/>
        </w:rPr>
        <w:t>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-  </w:t>
      </w:r>
      <w:r w:rsidR="001C4BB7" w:rsidRPr="00BA4DCB">
        <w:rPr>
          <w:lang w:val="ru-RU"/>
        </w:rPr>
        <w:t>-  взросло</w:t>
      </w:r>
      <w:r w:rsidR="00D25F9B" w:rsidRPr="00BA4DCB">
        <w:rPr>
          <w:lang w:val="ru-RU"/>
        </w:rPr>
        <w:t>го</w:t>
      </w:r>
      <w:r w:rsidR="001C4BB7" w:rsidRPr="00BA4DCB">
        <w:rPr>
          <w:lang w:val="ru-RU"/>
        </w:rPr>
        <w:t xml:space="preserve"> в зимней одежде - 0,125 м</w:t>
      </w:r>
      <w:proofErr w:type="gramStart"/>
      <w:r w:rsidR="001C4BB7" w:rsidRPr="00BA4DCB">
        <w:rPr>
          <w:vertAlign w:val="superscript"/>
          <w:lang w:val="ru-RU"/>
        </w:rPr>
        <w:t>2</w:t>
      </w:r>
      <w:proofErr w:type="gramEnd"/>
      <w:r w:rsidR="001C4BB7" w:rsidRPr="00BA4DCB">
        <w:rPr>
          <w:lang w:val="ru-RU"/>
        </w:rPr>
        <w:t>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Значени</w:t>
      </w:r>
      <w:r w:rsidR="00D25F9B" w:rsidRPr="00BA4DCB">
        <w:rPr>
          <w:lang w:val="ru-RU"/>
        </w:rPr>
        <w:t>я</w:t>
      </w:r>
      <w:r w:rsidRPr="00BA4DCB">
        <w:rPr>
          <w:lang w:val="ru-RU"/>
        </w:rPr>
        <w:t xml:space="preserve"> скорости движения потока людей в зависимости от плотности потока приведен</w:t>
      </w:r>
      <w:r w:rsidR="00D25F9B" w:rsidRPr="00BA4DCB">
        <w:rPr>
          <w:lang w:val="ru-RU"/>
        </w:rPr>
        <w:t>ы</w:t>
      </w:r>
      <w:r w:rsidRPr="00BA4DCB">
        <w:rPr>
          <w:lang w:val="ru-RU"/>
        </w:rPr>
        <w:t xml:space="preserve"> в таблице 2.1. Там же данные зависимости интенсивно</w:t>
      </w:r>
      <w:r w:rsidR="00D7139C" w:rsidRPr="00BA4DCB">
        <w:rPr>
          <w:lang w:val="ru-RU"/>
        </w:rPr>
        <w:t>сти</w:t>
      </w:r>
      <w:r w:rsidRPr="00BA4DCB">
        <w:rPr>
          <w:lang w:val="ru-RU"/>
        </w:rPr>
        <w:t xml:space="preserve"> движения </w:t>
      </w:r>
      <w:r w:rsidR="00D25F9B" w:rsidRPr="00BA4DCB">
        <w:rPr>
          <w:lang w:val="ru-RU"/>
        </w:rPr>
        <w:t>людского</w:t>
      </w:r>
      <w:r w:rsidRPr="00BA4DCB">
        <w:rPr>
          <w:lang w:val="ru-RU"/>
        </w:rPr>
        <w:t xml:space="preserve"> потока </w:t>
      </w:r>
      <w:proofErr w:type="spellStart"/>
      <w:r w:rsidRPr="00BA4DCB">
        <w:rPr>
          <w:i/>
          <w:lang w:val="ru-RU"/>
        </w:rPr>
        <w:t>q</w:t>
      </w:r>
      <w:proofErr w:type="spellEnd"/>
      <w:r w:rsidRPr="00BA4DCB">
        <w:rPr>
          <w:lang w:val="ru-RU"/>
        </w:rPr>
        <w:t xml:space="preserve"> от его плотности и скорости движения.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Интенсивность движения не зависит от ширины потока, а является функцией плотности и определяется </w:t>
      </w:r>
      <w:r w:rsidR="00D7139C" w:rsidRPr="00BA4DCB">
        <w:rPr>
          <w:lang w:val="ru-RU"/>
        </w:rPr>
        <w:t>по</w:t>
      </w:r>
      <w:r w:rsidRPr="00BA4DCB">
        <w:rPr>
          <w:lang w:val="ru-RU"/>
        </w:rPr>
        <w:t xml:space="preserve"> формул</w:t>
      </w:r>
      <w:r w:rsidR="00D7139C" w:rsidRPr="00BA4DCB">
        <w:rPr>
          <w:lang w:val="ru-RU"/>
        </w:rPr>
        <w:t>е</w:t>
      </w:r>
    </w:p>
    <w:p w:rsidR="003128C5" w:rsidRPr="00BA4DCB" w:rsidRDefault="003128C5" w:rsidP="00D7139C">
      <w:pPr>
        <w:pStyle w:val="ac"/>
        <w:tabs>
          <w:tab w:val="clear" w:pos="10064"/>
          <w:tab w:val="right" w:pos="9923"/>
        </w:tabs>
        <w:jc w:val="right"/>
        <w:rPr>
          <w:lang w:val="ru-RU"/>
        </w:rPr>
      </w:pPr>
      <w:r w:rsidRPr="00BA4DCB">
        <w:rPr>
          <w:lang w:val="ru-RU"/>
        </w:rPr>
        <w:tab/>
      </w:r>
      <w:r w:rsidRPr="00BA4DCB">
        <w:rPr>
          <w:lang w:val="ru-RU"/>
        </w:rPr>
        <w:object w:dxaOrig="1080" w:dyaOrig="380">
          <v:shape id="_x0000_i1105" type="#_x0000_t75" style="width:54.8pt;height:20.35pt" o:ole="">
            <v:imagedata r:id="rId156" o:title=""/>
          </v:shape>
          <o:OLEObject Type="Embed" ProgID="Equation.DSMT4" ShapeID="_x0000_i1105" DrawAspect="Content" ObjectID="_1549196614" r:id="rId157"/>
        </w:object>
      </w:r>
      <w:r w:rsidRPr="00BA4DCB">
        <w:rPr>
          <w:position w:val="12"/>
          <w:lang w:val="ru-RU"/>
        </w:rPr>
        <w:t>,</w:t>
      </w:r>
      <w:r w:rsidRPr="00BA4DCB">
        <w:rPr>
          <w:smallCaps/>
          <w:position w:val="12"/>
          <w:lang w:val="ru-RU"/>
        </w:rPr>
        <w:t xml:space="preserve">  </w:t>
      </w:r>
      <w:proofErr w:type="gramStart"/>
      <w:r w:rsidR="001C4BB7" w:rsidRPr="00BA4DCB">
        <w:rPr>
          <w:position w:val="12"/>
          <w:lang w:val="ru-RU"/>
        </w:rPr>
        <w:t>м</w:t>
      </w:r>
      <w:proofErr w:type="gramEnd"/>
      <w:r w:rsidR="001C4BB7" w:rsidRPr="00BA4DCB">
        <w:rPr>
          <w:position w:val="12"/>
          <w:lang w:val="ru-RU"/>
        </w:rPr>
        <w:t>/</w:t>
      </w:r>
      <w:r w:rsidR="00D7139C" w:rsidRPr="00BA4DCB">
        <w:rPr>
          <w:position w:val="12"/>
          <w:lang w:val="ru-RU"/>
        </w:rPr>
        <w:t>мин</w:t>
      </w:r>
      <w:r w:rsidR="00D25F9B" w:rsidRPr="00BA4DCB">
        <w:rPr>
          <w:position w:val="12"/>
          <w:lang w:val="ru-RU"/>
        </w:rPr>
        <w:t>.</w:t>
      </w:r>
      <w:r w:rsidR="001C4BB7" w:rsidRPr="00BA4DCB">
        <w:rPr>
          <w:position w:val="12"/>
          <w:lang w:val="ru-RU"/>
        </w:rPr>
        <w:t xml:space="preserve"> или ч</w:t>
      </w:r>
      <w:r w:rsidR="00D7139C" w:rsidRPr="00BA4DCB">
        <w:rPr>
          <w:position w:val="12"/>
          <w:lang w:val="ru-RU"/>
        </w:rPr>
        <w:t xml:space="preserve">ел./мин.                         </w:t>
      </w:r>
      <w:r w:rsidR="001C4BB7" w:rsidRPr="00BA4DCB">
        <w:rPr>
          <w:position w:val="12"/>
          <w:lang w:val="ru-RU"/>
        </w:rPr>
        <w:t>(3.5)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Пропускная способность потока будет равняться</w:t>
      </w:r>
    </w:p>
    <w:p w:rsidR="003128C5" w:rsidRPr="00BA4DCB" w:rsidRDefault="003128C5" w:rsidP="00F7459A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F7459A" w:rsidRPr="00BA4DCB">
        <w:rPr>
          <w:position w:val="-12"/>
          <w:lang w:val="ru-RU"/>
        </w:rPr>
        <w:object w:dxaOrig="1460" w:dyaOrig="380">
          <v:shape id="_x0000_i1106" type="#_x0000_t75" style="width:73.55pt;height:20.35pt" o:ole="">
            <v:imagedata r:id="rId158" o:title=""/>
          </v:shape>
          <o:OLEObject Type="Embed" ProgID="Equation.DSMT4" ShapeID="_x0000_i1106" DrawAspect="Content" ObjectID="_1549196615" r:id="rId159"/>
        </w:object>
      </w:r>
      <w:r w:rsidR="001C4BB7" w:rsidRPr="00BA4DCB">
        <w:rPr>
          <w:lang w:val="ru-RU"/>
        </w:rPr>
        <w:t xml:space="preserve"> м</w:t>
      </w:r>
      <w:proofErr w:type="gramStart"/>
      <w:r w:rsidR="001C4BB7" w:rsidRPr="00BA4DCB">
        <w:rPr>
          <w:vertAlign w:val="superscript"/>
          <w:lang w:val="ru-RU"/>
        </w:rPr>
        <w:t>2</w:t>
      </w:r>
      <w:proofErr w:type="gramEnd"/>
      <w:r w:rsidR="001C4BB7" w:rsidRPr="00BA4DCB">
        <w:rPr>
          <w:lang w:val="ru-RU"/>
        </w:rPr>
        <w:t>/мин.</w:t>
      </w:r>
      <w:r w:rsidR="001C4BB7" w:rsidRPr="00BA4DCB">
        <w:rPr>
          <w:lang w:val="ru-RU"/>
        </w:rPr>
        <w:tab/>
        <w:t>(3.6)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Величину скорости движения </w:t>
      </w:r>
      <w:r w:rsidR="00CC4D66" w:rsidRPr="00BA4DCB">
        <w:rPr>
          <w:lang w:val="ru-RU"/>
        </w:rPr>
        <w:t>людского</w:t>
      </w:r>
      <w:r w:rsidRPr="00BA4DCB">
        <w:rPr>
          <w:lang w:val="ru-RU"/>
        </w:rPr>
        <w:t xml:space="preserve"> потока </w:t>
      </w:r>
      <w:proofErr w:type="spellStart"/>
      <w:r w:rsidRPr="00BA4DCB">
        <w:rPr>
          <w:i/>
          <w:lang w:val="ru-RU"/>
        </w:rPr>
        <w:t>v</w:t>
      </w:r>
      <w:r w:rsidR="00D7139C" w:rsidRPr="00BA4DCB">
        <w:rPr>
          <w:i/>
          <w:vertAlign w:val="subscript"/>
          <w:lang w:val="ru-RU"/>
        </w:rPr>
        <w:t>і</w:t>
      </w:r>
      <w:proofErr w:type="spellEnd"/>
      <w:r w:rsidRPr="00BA4DCB">
        <w:rPr>
          <w:lang w:val="ru-RU"/>
        </w:rPr>
        <w:t xml:space="preserve"> на участках пути, к</w:t>
      </w:r>
      <w:r w:rsidRPr="00BA4DCB">
        <w:rPr>
          <w:lang w:val="ru-RU"/>
        </w:rPr>
        <w:t>о</w:t>
      </w:r>
      <w:r w:rsidRPr="00BA4DCB">
        <w:rPr>
          <w:lang w:val="ru-RU"/>
        </w:rPr>
        <w:t>торые вы</w:t>
      </w:r>
      <w:r w:rsidR="00D7139C" w:rsidRPr="00BA4DCB">
        <w:rPr>
          <w:lang w:val="ru-RU"/>
        </w:rPr>
        <w:t>текают</w:t>
      </w:r>
      <w:r w:rsidRPr="00BA4DCB">
        <w:rPr>
          <w:lang w:val="ru-RU"/>
        </w:rPr>
        <w:t xml:space="preserve"> после первого, принимают </w:t>
      </w:r>
      <w:r w:rsidR="00D7139C" w:rsidRPr="00BA4DCB">
        <w:rPr>
          <w:lang w:val="ru-RU"/>
        </w:rPr>
        <w:t>по</w:t>
      </w:r>
      <w:r w:rsidRPr="00BA4DCB">
        <w:rPr>
          <w:lang w:val="ru-RU"/>
        </w:rPr>
        <w:t xml:space="preserve"> табл. 2.1 в зависимости от интенсивности движения потока. Интенсивность движения потока по </w:t>
      </w:r>
      <w:proofErr w:type="spellStart"/>
      <w:proofErr w:type="gramStart"/>
      <w:r w:rsidRPr="00BA4DCB">
        <w:rPr>
          <w:lang w:val="ru-RU"/>
        </w:rPr>
        <w:t>каж</w:t>
      </w:r>
      <w:r w:rsidR="00D7139C" w:rsidRPr="00BA4DCB">
        <w:rPr>
          <w:lang w:val="ru-RU"/>
        </w:rPr>
        <w:t>-</w:t>
      </w:r>
      <w:r w:rsidRPr="00BA4DCB">
        <w:rPr>
          <w:lang w:val="ru-RU"/>
        </w:rPr>
        <w:t>до</w:t>
      </w:r>
      <w:r w:rsidR="00D7139C" w:rsidRPr="00BA4DCB">
        <w:rPr>
          <w:lang w:val="ru-RU"/>
        </w:rPr>
        <w:t>му</w:t>
      </w:r>
      <w:proofErr w:type="spellEnd"/>
      <w:proofErr w:type="gramEnd"/>
      <w:r w:rsidR="00D7139C" w:rsidRPr="00BA4DCB">
        <w:rPr>
          <w:lang w:val="ru-RU"/>
        </w:rPr>
        <w:t xml:space="preserve"> </w:t>
      </w:r>
      <w:r w:rsidRPr="00BA4DCB">
        <w:rPr>
          <w:lang w:val="ru-RU"/>
        </w:rPr>
        <w:t>из участков</w:t>
      </w:r>
      <w:r w:rsidR="00CC4D66" w:rsidRPr="00BA4DCB">
        <w:rPr>
          <w:lang w:val="ru-RU"/>
        </w:rPr>
        <w:t xml:space="preserve"> определяется по формуле</w:t>
      </w:r>
      <w:r w:rsidR="006114D1">
        <w:rPr>
          <w:lang w:val="ru-RU"/>
        </w:rPr>
        <w:t>:</w:t>
      </w:r>
    </w:p>
    <w:p w:rsidR="003128C5" w:rsidRPr="00BA4DCB" w:rsidRDefault="003128C5" w:rsidP="00F7459A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lastRenderedPageBreak/>
        <w:tab/>
      </w:r>
      <w:r w:rsidR="00F7459A" w:rsidRPr="00BA4DCB">
        <w:rPr>
          <w:position w:val="-36"/>
          <w:lang w:val="ru-RU"/>
        </w:rPr>
        <w:object w:dxaOrig="1700" w:dyaOrig="840">
          <v:shape id="_x0000_i1107" type="#_x0000_t75" style="width:84.5pt;height:42.25pt" o:ole="">
            <v:imagedata r:id="rId160" o:title=""/>
          </v:shape>
          <o:OLEObject Type="Embed" ProgID="Equation.DSMT4" ShapeID="_x0000_i1107" DrawAspect="Content" ObjectID="_1549196616" r:id="rId161"/>
        </w:object>
      </w:r>
      <w:r w:rsidRPr="00BA4DCB">
        <w:rPr>
          <w:lang w:val="ru-RU"/>
        </w:rPr>
        <w:tab/>
        <w:t xml:space="preserve"> (</w:t>
      </w:r>
      <w:r w:rsidR="0034225C" w:rsidRPr="00BA4DCB">
        <w:rPr>
          <w:lang w:val="ru-RU"/>
        </w:rPr>
        <w:t>3</w:t>
      </w:r>
      <w:r w:rsidRPr="00BA4DCB">
        <w:rPr>
          <w:lang w:val="ru-RU"/>
        </w:rPr>
        <w:t>.7)</w:t>
      </w:r>
    </w:p>
    <w:p w:rsidR="003128C5" w:rsidRPr="00BA4DCB" w:rsidRDefault="001C4BB7" w:rsidP="00F7459A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="00CC4D66" w:rsidRPr="00BA4DCB">
        <w:rPr>
          <w:position w:val="-14"/>
          <w:lang w:val="ru-RU"/>
        </w:rPr>
        <w:object w:dxaOrig="279" w:dyaOrig="420">
          <v:shape id="_x0000_i1108" type="#_x0000_t75" style="width:14.1pt;height:21.15pt" o:ole="">
            <v:imagedata r:id="rId162" o:title=""/>
          </v:shape>
          <o:OLEObject Type="Embed" ProgID="Equation.DSMT4" ShapeID="_x0000_i1108" DrawAspect="Content" ObjectID="_1549196617" r:id="rId163"/>
        </w:object>
      </w:r>
      <w:r w:rsidR="00CC4D66" w:rsidRPr="00BA4DCB">
        <w:rPr>
          <w:lang w:val="ru-RU"/>
        </w:rPr>
        <w:t xml:space="preserve">- </w:t>
      </w:r>
      <w:r w:rsidRPr="00BA4DCB">
        <w:rPr>
          <w:lang w:val="ru-RU"/>
        </w:rPr>
        <w:t xml:space="preserve"> ширина рассм</w:t>
      </w:r>
      <w:r w:rsidR="00CC4D66" w:rsidRPr="00BA4DCB">
        <w:rPr>
          <w:lang w:val="ru-RU"/>
        </w:rPr>
        <w:t>атриваемого</w:t>
      </w:r>
      <w:r w:rsidR="006E0ADB" w:rsidRPr="00BA4DCB">
        <w:rPr>
          <w:lang w:val="ru-RU"/>
        </w:rPr>
        <w:t xml:space="preserve"> </w:t>
      </w:r>
      <w:proofErr w:type="spellStart"/>
      <w:proofErr w:type="gramStart"/>
      <w:r w:rsidR="006E0ADB" w:rsidRPr="00BA4DCB">
        <w:rPr>
          <w:i/>
          <w:lang w:val="ru-RU"/>
        </w:rPr>
        <w:t>і-</w:t>
      </w:r>
      <w:proofErr w:type="gramEnd"/>
      <w:r w:rsidR="006E0ADB" w:rsidRPr="00BA4DCB">
        <w:rPr>
          <w:lang w:val="ru-RU"/>
        </w:rPr>
        <w:t>го</w:t>
      </w:r>
      <w:proofErr w:type="spellEnd"/>
      <w:r w:rsidR="006114D1">
        <w:rPr>
          <w:lang w:val="ru-RU"/>
        </w:rPr>
        <w:t xml:space="preserve"> и предшествую</w:t>
      </w:r>
      <w:r w:rsidRPr="00BA4DCB">
        <w:rPr>
          <w:lang w:val="ru-RU"/>
        </w:rPr>
        <w:t>ще</w:t>
      </w:r>
      <w:r w:rsidR="006E0ADB" w:rsidRPr="00BA4DCB">
        <w:rPr>
          <w:lang w:val="ru-RU"/>
        </w:rPr>
        <w:t>го</w:t>
      </w:r>
      <w:r w:rsidRPr="00BA4DCB">
        <w:rPr>
          <w:lang w:val="ru-RU"/>
        </w:rPr>
        <w:t xml:space="preserve"> е</w:t>
      </w:r>
      <w:r w:rsidR="006E0ADB" w:rsidRPr="00BA4DCB">
        <w:rPr>
          <w:lang w:val="ru-RU"/>
        </w:rPr>
        <w:t>му</w:t>
      </w:r>
      <w:r w:rsidRPr="00BA4DCB">
        <w:rPr>
          <w:lang w:val="ru-RU"/>
        </w:rPr>
        <w:t xml:space="preserve"> </w:t>
      </w:r>
      <w:r w:rsidR="006E0ADB" w:rsidRPr="00BA4DCB">
        <w:rPr>
          <w:lang w:val="ru-RU"/>
        </w:rPr>
        <w:t>(</w:t>
      </w:r>
      <w:proofErr w:type="spellStart"/>
      <w:r w:rsidRPr="00BA4DCB">
        <w:rPr>
          <w:i/>
          <w:lang w:val="ru-RU"/>
        </w:rPr>
        <w:t>i</w:t>
      </w:r>
      <w:proofErr w:type="spellEnd"/>
      <w:r w:rsidRPr="00BA4DCB">
        <w:rPr>
          <w:lang w:val="ru-RU"/>
        </w:rPr>
        <w:t xml:space="preserve"> </w:t>
      </w:r>
      <w:r w:rsidR="006E0ADB" w:rsidRPr="00BA4DCB">
        <w:rPr>
          <w:lang w:val="ru-RU"/>
        </w:rPr>
        <w:t>–</w:t>
      </w:r>
      <w:r w:rsidRPr="00BA4DCB">
        <w:rPr>
          <w:lang w:val="ru-RU"/>
        </w:rPr>
        <w:t xml:space="preserve"> 1</w:t>
      </w:r>
      <w:r w:rsidR="006E0ADB" w:rsidRPr="00BA4DCB">
        <w:rPr>
          <w:lang w:val="ru-RU"/>
        </w:rPr>
        <w:t>)</w:t>
      </w:r>
      <w:r w:rsidRPr="00BA4DCB">
        <w:rPr>
          <w:lang w:val="ru-RU"/>
        </w:rPr>
        <w:t xml:space="preserve"> участк</w:t>
      </w:r>
      <w:r w:rsidR="006E0ADB" w:rsidRPr="00BA4DCB">
        <w:rPr>
          <w:lang w:val="ru-RU"/>
        </w:rPr>
        <w:t xml:space="preserve">а </w:t>
      </w:r>
      <w:r w:rsidRPr="00BA4DCB">
        <w:rPr>
          <w:lang w:val="ru-RU"/>
        </w:rPr>
        <w:t>пути, м;</w:t>
      </w:r>
    </w:p>
    <w:p w:rsidR="003128C5" w:rsidRPr="00BA4DCB" w:rsidRDefault="00F7459A" w:rsidP="00F7459A">
      <w:pPr>
        <w:pStyle w:val="afffffc"/>
        <w:rPr>
          <w:lang w:val="ru-RU"/>
        </w:rPr>
      </w:pPr>
      <w:r w:rsidRPr="00BA4DCB">
        <w:rPr>
          <w:position w:val="-14"/>
          <w:lang w:val="ru-RU"/>
        </w:rPr>
        <w:object w:dxaOrig="1160" w:dyaOrig="480">
          <v:shape id="_x0000_i1109" type="#_x0000_t75" style="width:58.7pt;height:24.25pt" o:ole="">
            <v:imagedata r:id="rId164" o:title=""/>
          </v:shape>
          <o:OLEObject Type="Embed" ProgID="Equation.DSMT4" ShapeID="_x0000_i1109" DrawAspect="Content" ObjectID="_1549196618" r:id="rId165"/>
        </w:object>
      </w:r>
      <w:r w:rsidR="003128C5" w:rsidRPr="00BA4DCB">
        <w:rPr>
          <w:lang w:val="ru-RU"/>
        </w:rPr>
        <w:t xml:space="preserve"> </w:t>
      </w:r>
      <w:r w:rsidR="001C4BB7" w:rsidRPr="00BA4DCB">
        <w:rPr>
          <w:lang w:val="ru-RU"/>
        </w:rPr>
        <w:t>значени</w:t>
      </w:r>
      <w:r w:rsidR="006E0ADB" w:rsidRPr="00BA4DCB">
        <w:rPr>
          <w:lang w:val="ru-RU"/>
        </w:rPr>
        <w:t>я</w:t>
      </w:r>
      <w:r w:rsidR="001C4BB7" w:rsidRPr="00BA4DCB">
        <w:rPr>
          <w:lang w:val="ru-RU"/>
        </w:rPr>
        <w:t xml:space="preserve"> интенсивности движения потока по рассмотренно</w:t>
      </w:r>
      <w:r w:rsidR="006E0ADB" w:rsidRPr="00BA4DCB">
        <w:rPr>
          <w:lang w:val="ru-RU"/>
        </w:rPr>
        <w:t>му</w:t>
      </w:r>
      <w:r w:rsidR="001C4BB7" w:rsidRPr="00BA4DCB">
        <w:rPr>
          <w:lang w:val="ru-RU"/>
        </w:rPr>
        <w:t xml:space="preserve">  </w:t>
      </w:r>
      <w:proofErr w:type="spellStart"/>
      <w:r w:rsidR="001C4BB7" w:rsidRPr="00BA4DCB">
        <w:rPr>
          <w:i/>
          <w:lang w:val="ru-RU"/>
        </w:rPr>
        <w:t>i</w:t>
      </w:r>
      <w:proofErr w:type="spellEnd"/>
      <w:r w:rsidR="001C4BB7" w:rsidRPr="00BA4DCB">
        <w:rPr>
          <w:lang w:val="ru-RU"/>
        </w:rPr>
        <w:t xml:space="preserve"> -</w:t>
      </w:r>
      <w:r w:rsidR="006E0ADB" w:rsidRPr="00BA4DCB">
        <w:rPr>
          <w:lang w:val="ru-RU"/>
        </w:rPr>
        <w:t>то</w:t>
      </w:r>
      <w:r w:rsidR="00CC4D66" w:rsidRPr="00BA4DCB">
        <w:rPr>
          <w:lang w:val="ru-RU"/>
        </w:rPr>
        <w:t>му</w:t>
      </w:r>
      <w:r w:rsidR="001C4BB7" w:rsidRPr="00BA4DCB">
        <w:rPr>
          <w:lang w:val="ru-RU"/>
        </w:rPr>
        <w:t xml:space="preserve"> и предыдуще</w:t>
      </w:r>
      <w:r w:rsidR="006E0ADB" w:rsidRPr="00BA4DCB">
        <w:rPr>
          <w:lang w:val="ru-RU"/>
        </w:rPr>
        <w:t>го</w:t>
      </w:r>
      <w:r w:rsidR="001C4BB7" w:rsidRPr="00BA4DCB">
        <w:rPr>
          <w:lang w:val="ru-RU"/>
        </w:rPr>
        <w:t xml:space="preserve"> е</w:t>
      </w:r>
      <w:r w:rsidR="006E0ADB" w:rsidRPr="00BA4DCB">
        <w:rPr>
          <w:lang w:val="ru-RU"/>
        </w:rPr>
        <w:t>му</w:t>
      </w:r>
      <w:r w:rsidR="001C4BB7" w:rsidRPr="00BA4DCB">
        <w:rPr>
          <w:lang w:val="ru-RU"/>
        </w:rPr>
        <w:t xml:space="preserve"> </w:t>
      </w:r>
      <w:r w:rsidR="006E0ADB" w:rsidRPr="00BA4DCB">
        <w:rPr>
          <w:lang w:val="ru-RU"/>
        </w:rPr>
        <w:t>(</w:t>
      </w:r>
      <w:proofErr w:type="spellStart"/>
      <w:r w:rsidR="001C4BB7" w:rsidRPr="00BA4DCB">
        <w:rPr>
          <w:i/>
          <w:lang w:val="ru-RU"/>
        </w:rPr>
        <w:t>i</w:t>
      </w:r>
      <w:proofErr w:type="spellEnd"/>
      <w:r w:rsidR="001C4BB7" w:rsidRPr="00BA4DCB">
        <w:rPr>
          <w:i/>
          <w:lang w:val="ru-RU"/>
        </w:rPr>
        <w:t xml:space="preserve"> </w:t>
      </w:r>
      <w:r w:rsidR="006E0ADB" w:rsidRPr="00BA4DCB">
        <w:rPr>
          <w:lang w:val="ru-RU"/>
        </w:rPr>
        <w:t>–</w:t>
      </w:r>
      <w:r w:rsidR="001C4BB7" w:rsidRPr="00BA4DCB">
        <w:rPr>
          <w:lang w:val="ru-RU"/>
        </w:rPr>
        <w:t xml:space="preserve"> 1</w:t>
      </w:r>
      <w:r w:rsidR="006E0ADB" w:rsidRPr="00BA4DCB">
        <w:rPr>
          <w:lang w:val="ru-RU"/>
        </w:rPr>
        <w:t>)</w:t>
      </w:r>
      <w:r w:rsidR="001C4BB7" w:rsidRPr="00BA4DCB">
        <w:rPr>
          <w:lang w:val="ru-RU"/>
        </w:rPr>
        <w:t xml:space="preserve"> участк</w:t>
      </w:r>
      <w:r w:rsidR="00CC4D66" w:rsidRPr="00BA4DCB">
        <w:rPr>
          <w:lang w:val="ru-RU"/>
        </w:rPr>
        <w:t>у</w:t>
      </w:r>
      <w:r w:rsidR="001C4BB7" w:rsidRPr="00BA4DCB">
        <w:rPr>
          <w:lang w:val="ru-RU"/>
        </w:rPr>
        <w:t xml:space="preserve"> пути,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/мин.</w:t>
      </w:r>
    </w:p>
    <w:p w:rsidR="004E19B6" w:rsidRPr="00BA4DCB" w:rsidRDefault="001C4BB7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Если </w:t>
      </w:r>
      <w:r w:rsidR="006E0ADB" w:rsidRPr="00BA4DCB">
        <w:rPr>
          <w:position w:val="-14"/>
          <w:lang w:val="ru-RU"/>
        </w:rPr>
        <w:object w:dxaOrig="279" w:dyaOrig="420">
          <v:shape id="_x0000_i1110" type="#_x0000_t75" style="width:15.65pt;height:21.9pt" o:ole="">
            <v:imagedata r:id="rId166" o:title=""/>
          </v:shape>
          <o:OLEObject Type="Embed" ProgID="Equation.DSMT4" ShapeID="_x0000_i1110" DrawAspect="Content" ObjectID="_1549196619" r:id="rId167"/>
        </w:object>
      </w:r>
      <w:r w:rsidRPr="00BA4DCB">
        <w:rPr>
          <w:lang w:val="ru-RU"/>
        </w:rPr>
        <w:t xml:space="preserve"> меньше или равн</w:t>
      </w:r>
      <w:r w:rsidR="00CC4D66" w:rsidRPr="00BA4DCB">
        <w:rPr>
          <w:lang w:val="ru-RU"/>
        </w:rPr>
        <w:t>о</w:t>
      </w:r>
      <w:r w:rsidRPr="00BA4DCB">
        <w:rPr>
          <w:lang w:val="ru-RU"/>
        </w:rPr>
        <w:t xml:space="preserve"> </w:t>
      </w:r>
      <w:r w:rsidR="006E0ADB" w:rsidRPr="00BA4DCB">
        <w:rPr>
          <w:position w:val="-18"/>
          <w:lang w:val="ru-RU"/>
        </w:rPr>
        <w:object w:dxaOrig="620" w:dyaOrig="460">
          <v:shape id="_x0000_i1111" type="#_x0000_t75" style="width:30.5pt;height:24.25pt" o:ole="">
            <v:imagedata r:id="rId168" o:title=""/>
          </v:shape>
          <o:OLEObject Type="Embed" ProgID="Equation.DSMT4" ShapeID="_x0000_i1111" DrawAspect="Content" ObjectID="_1549196620" r:id="rId169"/>
        </w:object>
      </w:r>
      <w:r w:rsidRPr="00BA4DCB">
        <w:rPr>
          <w:lang w:val="ru-RU"/>
        </w:rPr>
        <w:t>, то врем</w:t>
      </w:r>
      <w:r w:rsidR="006E0ADB" w:rsidRPr="00BA4DCB">
        <w:rPr>
          <w:lang w:val="ru-RU"/>
        </w:rPr>
        <w:t>я движения на участке пути</w:t>
      </w:r>
      <w:r w:rsidRPr="00BA4DCB">
        <w:rPr>
          <w:lang w:val="ru-RU"/>
        </w:rPr>
        <w:t xml:space="preserve"> о</w:t>
      </w:r>
      <w:r w:rsidRPr="00BA4DCB">
        <w:rPr>
          <w:lang w:val="ru-RU"/>
        </w:rPr>
        <w:t>п</w:t>
      </w:r>
      <w:r w:rsidRPr="00BA4DCB">
        <w:rPr>
          <w:lang w:val="ru-RU"/>
        </w:rPr>
        <w:t>ределя</w:t>
      </w:r>
      <w:r w:rsidR="006E0ADB" w:rsidRPr="00BA4DCB">
        <w:rPr>
          <w:lang w:val="ru-RU"/>
        </w:rPr>
        <w:t>ется</w:t>
      </w:r>
      <w:r w:rsidRPr="00BA4DCB">
        <w:rPr>
          <w:lang w:val="ru-RU"/>
        </w:rPr>
        <w:t xml:space="preserve"> </w:t>
      </w:r>
      <w:r w:rsidR="006E0ADB" w:rsidRPr="00BA4DCB">
        <w:rPr>
          <w:lang w:val="ru-RU"/>
        </w:rPr>
        <w:t>по</w:t>
      </w:r>
      <w:r w:rsidRPr="00BA4DCB">
        <w:rPr>
          <w:lang w:val="ru-RU"/>
        </w:rPr>
        <w:t xml:space="preserve"> формул</w:t>
      </w:r>
      <w:r w:rsidR="006E0ADB" w:rsidRPr="00BA4DCB">
        <w:rPr>
          <w:lang w:val="ru-RU"/>
        </w:rPr>
        <w:t>е</w:t>
      </w:r>
    </w:p>
    <w:p w:rsidR="004E19B6" w:rsidRPr="00BA4DCB" w:rsidRDefault="004E19B6" w:rsidP="004E19B6">
      <w:pPr>
        <w:pStyle w:val="ac"/>
        <w:tabs>
          <w:tab w:val="clear" w:pos="10064"/>
          <w:tab w:val="right" w:pos="9923"/>
        </w:tabs>
        <w:rPr>
          <w:szCs w:val="30"/>
          <w:lang w:val="ru-RU"/>
        </w:rPr>
      </w:pPr>
      <w:r w:rsidRPr="00BA4DCB">
        <w:rPr>
          <w:lang w:val="ru-RU"/>
        </w:rPr>
        <w:tab/>
      </w:r>
      <w:r w:rsidRPr="00BA4DCB">
        <w:rPr>
          <w:position w:val="-40"/>
          <w:lang w:val="ru-RU"/>
        </w:rPr>
        <w:object w:dxaOrig="920" w:dyaOrig="900">
          <v:shape id="_x0000_i1112" type="#_x0000_t75" style="width:46.15pt;height:45.4pt" o:ole="">
            <v:imagedata r:id="rId170" o:title=""/>
          </v:shape>
          <o:OLEObject Type="Embed" ProgID="Equation.DSMT4" ShapeID="_x0000_i1112" DrawAspect="Content" ObjectID="_1549196621" r:id="rId171"/>
        </w:object>
      </w:r>
      <w:r w:rsidRPr="00BA4DCB">
        <w:rPr>
          <w:lang w:val="ru-RU"/>
        </w:rPr>
        <w:tab/>
      </w:r>
      <w:r w:rsidRPr="00BA4DCB">
        <w:rPr>
          <w:szCs w:val="30"/>
          <w:lang w:val="ru-RU"/>
        </w:rPr>
        <w:t>(3.8)</w:t>
      </w:r>
    </w:p>
    <w:p w:rsidR="004E19B6" w:rsidRPr="00BA4DCB" w:rsidRDefault="001C4BB7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При этом значение </w:t>
      </w:r>
      <w:r w:rsidR="00815EA1" w:rsidRPr="00BA4DCB">
        <w:rPr>
          <w:position w:val="-14"/>
          <w:lang w:val="ru-RU"/>
        </w:rPr>
        <w:object w:dxaOrig="600" w:dyaOrig="420">
          <v:shape id="_x0000_i1113" type="#_x0000_t75" style="width:30.5pt;height:21.9pt" o:ole="">
            <v:imagedata r:id="rId172" o:title=""/>
          </v:shape>
          <o:OLEObject Type="Embed" ProgID="Equation.DSMT4" ShapeID="_x0000_i1113" DrawAspect="Content" ObjectID="_1549196622" r:id="rId173"/>
        </w:object>
      </w:r>
      <w:r w:rsidRPr="00BA4DCB">
        <w:rPr>
          <w:lang w:val="ru-RU"/>
        </w:rPr>
        <w:t xml:space="preserve"> </w:t>
      </w:r>
      <w:r w:rsidR="00815EA1" w:rsidRPr="00BA4DCB">
        <w:rPr>
          <w:lang w:val="ru-RU"/>
        </w:rPr>
        <w:t>принимается</w:t>
      </w:r>
      <w:r w:rsidRPr="00BA4DCB">
        <w:rPr>
          <w:lang w:val="ru-RU"/>
        </w:rPr>
        <w:t xml:space="preserve"> р</w:t>
      </w:r>
      <w:r w:rsidR="00815EA1" w:rsidRPr="00BA4DCB">
        <w:rPr>
          <w:lang w:val="ru-RU"/>
        </w:rPr>
        <w:t>а</w:t>
      </w:r>
      <w:r w:rsidRPr="00BA4DCB">
        <w:rPr>
          <w:lang w:val="ru-RU"/>
        </w:rPr>
        <w:t>вным, м/</w:t>
      </w:r>
      <w:r w:rsidR="00815EA1" w:rsidRPr="00BA4DCB">
        <w:rPr>
          <w:lang w:val="ru-RU"/>
        </w:rPr>
        <w:t>мин.</w:t>
      </w:r>
      <w:proofErr w:type="gramStart"/>
      <w:r w:rsidRPr="00BA4DCB">
        <w:rPr>
          <w:lang w:val="ru-RU"/>
        </w:rPr>
        <w:t xml:space="preserve"> :</w:t>
      </w:r>
      <w:proofErr w:type="gramEnd"/>
    </w:p>
    <w:p w:rsidR="004E19B6" w:rsidRPr="00BA4DCB" w:rsidRDefault="004E19B6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- </w:t>
      </w:r>
      <w:r w:rsidR="001C4BB7" w:rsidRPr="00BA4DCB">
        <w:rPr>
          <w:lang w:val="ru-RU"/>
        </w:rPr>
        <w:t xml:space="preserve">- для горизонтальных </w:t>
      </w:r>
      <w:r w:rsidR="00CC4D66" w:rsidRPr="00BA4DCB">
        <w:rPr>
          <w:lang w:val="ru-RU"/>
        </w:rPr>
        <w:t>участков (</w:t>
      </w:r>
      <w:r w:rsidR="001C4BB7" w:rsidRPr="00BA4DCB">
        <w:rPr>
          <w:lang w:val="ru-RU"/>
        </w:rPr>
        <w:t>путей</w:t>
      </w:r>
      <w:r w:rsidR="00CC4D66" w:rsidRPr="00BA4DCB">
        <w:rPr>
          <w:lang w:val="ru-RU"/>
        </w:rPr>
        <w:t>)</w:t>
      </w:r>
      <w:r w:rsidR="001C4BB7" w:rsidRPr="00BA4DCB">
        <w:rPr>
          <w:lang w:val="ru-RU"/>
        </w:rPr>
        <w:t xml:space="preserve"> 12,42 м/</w:t>
      </w:r>
      <w:r w:rsidR="00815EA1" w:rsidRPr="00BA4DCB">
        <w:rPr>
          <w:lang w:val="ru-RU"/>
        </w:rPr>
        <w:t>мин.</w:t>
      </w:r>
      <w:r w:rsidR="001C4BB7" w:rsidRPr="00BA4DCB">
        <w:rPr>
          <w:lang w:val="ru-RU"/>
        </w:rPr>
        <w:t>;</w:t>
      </w:r>
    </w:p>
    <w:p w:rsidR="004E19B6" w:rsidRPr="00BA4DCB" w:rsidRDefault="004E19B6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- </w:t>
      </w:r>
      <w:r w:rsidR="001C4BB7" w:rsidRPr="00BA4DCB">
        <w:rPr>
          <w:lang w:val="ru-RU"/>
        </w:rPr>
        <w:t>- для дверных про</w:t>
      </w:r>
      <w:r w:rsidR="00815EA1" w:rsidRPr="00BA4DCB">
        <w:rPr>
          <w:lang w:val="ru-RU"/>
        </w:rPr>
        <w:t>емов</w:t>
      </w:r>
      <w:r w:rsidR="001C4BB7" w:rsidRPr="00BA4DCB">
        <w:rPr>
          <w:lang w:val="ru-RU"/>
        </w:rPr>
        <w:t xml:space="preserve"> 13,27 м/</w:t>
      </w:r>
      <w:r w:rsidR="00815EA1" w:rsidRPr="00BA4DCB">
        <w:rPr>
          <w:lang w:val="ru-RU"/>
        </w:rPr>
        <w:t>мин.</w:t>
      </w:r>
      <w:r w:rsidR="001C4BB7" w:rsidRPr="00BA4DCB">
        <w:rPr>
          <w:lang w:val="ru-RU"/>
        </w:rPr>
        <w:t>;</w:t>
      </w:r>
    </w:p>
    <w:p w:rsidR="004E19B6" w:rsidRPr="00BA4DCB" w:rsidRDefault="004E19B6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- </w:t>
      </w:r>
      <w:r w:rsidR="001C4BB7" w:rsidRPr="00BA4DCB">
        <w:rPr>
          <w:lang w:val="ru-RU"/>
        </w:rPr>
        <w:t>- для лестницы вниз 9,05 м/</w:t>
      </w:r>
      <w:r w:rsidR="00815EA1" w:rsidRPr="00BA4DCB">
        <w:rPr>
          <w:lang w:val="ru-RU"/>
        </w:rPr>
        <w:t>мин.</w:t>
      </w:r>
      <w:r w:rsidR="001C4BB7" w:rsidRPr="00BA4DCB">
        <w:rPr>
          <w:lang w:val="ru-RU"/>
        </w:rPr>
        <w:t>;</w:t>
      </w:r>
    </w:p>
    <w:p w:rsidR="004E19B6" w:rsidRPr="00BA4DCB" w:rsidRDefault="004E19B6" w:rsidP="004E19B6">
      <w:pPr>
        <w:pStyle w:val="afffffc"/>
        <w:rPr>
          <w:lang w:val="ru-RU"/>
        </w:rPr>
      </w:pPr>
      <w:r w:rsidRPr="00BA4DCB">
        <w:rPr>
          <w:lang w:val="ru-RU"/>
        </w:rPr>
        <w:t xml:space="preserve">- </w:t>
      </w:r>
      <w:r w:rsidR="001C4BB7" w:rsidRPr="00BA4DCB">
        <w:rPr>
          <w:lang w:val="ru-RU"/>
        </w:rPr>
        <w:t xml:space="preserve">- для лестницы </w:t>
      </w:r>
      <w:r w:rsidR="00815EA1" w:rsidRPr="00BA4DCB">
        <w:rPr>
          <w:lang w:val="ru-RU"/>
        </w:rPr>
        <w:t>в</w:t>
      </w:r>
      <w:r w:rsidR="001C4BB7" w:rsidRPr="00BA4DCB">
        <w:rPr>
          <w:lang w:val="ru-RU"/>
        </w:rPr>
        <w:t>верх 9,17 м/</w:t>
      </w:r>
      <w:r w:rsidR="00815EA1" w:rsidRPr="00BA4DCB">
        <w:rPr>
          <w:lang w:val="ru-RU"/>
        </w:rPr>
        <w:t>мин.</w:t>
      </w:r>
    </w:p>
    <w:p w:rsidR="004E19B6" w:rsidRPr="00BA4DCB" w:rsidRDefault="001C4BB7" w:rsidP="004E19B6">
      <w:pPr>
        <w:pStyle w:val="afffffc"/>
        <w:rPr>
          <w:lang w:val="ru-RU"/>
        </w:rPr>
      </w:pPr>
      <w:r w:rsidRPr="00BA4DCB">
        <w:rPr>
          <w:szCs w:val="19"/>
          <w:lang w:val="ru-RU"/>
        </w:rPr>
        <w:t xml:space="preserve">Если значение </w:t>
      </w:r>
      <w:r w:rsidR="00815EA1" w:rsidRPr="00BA4DCB">
        <w:rPr>
          <w:position w:val="-14"/>
          <w:lang w:val="ru-RU"/>
        </w:rPr>
        <w:object w:dxaOrig="279" w:dyaOrig="420">
          <v:shape id="_x0000_i1114" type="#_x0000_t75" style="width:15.65pt;height:21.9pt" o:ole="">
            <v:imagedata r:id="rId166" o:title=""/>
          </v:shape>
          <o:OLEObject Type="Embed" ProgID="Equation.DSMT4" ShapeID="_x0000_i1114" DrawAspect="Content" ObjectID="_1549196623" r:id="rId174"/>
        </w:object>
      </w:r>
      <w:r w:rsidRPr="00BA4DCB">
        <w:rPr>
          <w:szCs w:val="19"/>
          <w:lang w:val="ru-RU"/>
        </w:rPr>
        <w:t xml:space="preserve"> больше </w:t>
      </w:r>
      <w:r w:rsidR="00815EA1" w:rsidRPr="00BA4DCB">
        <w:rPr>
          <w:position w:val="-14"/>
          <w:lang w:val="ru-RU"/>
        </w:rPr>
        <w:object w:dxaOrig="600" w:dyaOrig="420">
          <v:shape id="_x0000_i1115" type="#_x0000_t75" style="width:30.5pt;height:21.9pt" o:ole="">
            <v:imagedata r:id="rId172" o:title=""/>
          </v:shape>
          <o:OLEObject Type="Embed" ProgID="Equation.DSMT4" ShapeID="_x0000_i1115" DrawAspect="Content" ObjectID="_1549196624" r:id="rId175"/>
        </w:object>
      </w:r>
      <w:r w:rsidRPr="00BA4DCB">
        <w:rPr>
          <w:szCs w:val="19"/>
          <w:lang w:val="ru-RU"/>
        </w:rPr>
        <w:t xml:space="preserve">, то ширину </w:t>
      </w:r>
      <w:r w:rsidR="00815EA1" w:rsidRPr="00BA4DCB">
        <w:rPr>
          <w:szCs w:val="20"/>
          <w:lang w:val="ru-RU"/>
        </w:rPr>
        <w:sym w:font="Symbol" w:char="F064"/>
      </w:r>
      <w:proofErr w:type="spellStart"/>
      <w:r w:rsidR="00815EA1" w:rsidRPr="00BA4DCB">
        <w:rPr>
          <w:szCs w:val="20"/>
          <w:vertAlign w:val="subscript"/>
          <w:lang w:val="ru-RU"/>
        </w:rPr>
        <w:t>i</w:t>
      </w:r>
      <w:proofErr w:type="spellEnd"/>
      <w:r w:rsidR="00815EA1" w:rsidRPr="00BA4DCB">
        <w:rPr>
          <w:lang w:val="ru-RU"/>
        </w:rPr>
        <w:t xml:space="preserve"> </w:t>
      </w:r>
      <w:r w:rsidRPr="00BA4DCB">
        <w:rPr>
          <w:szCs w:val="19"/>
          <w:lang w:val="ru-RU"/>
        </w:rPr>
        <w:t>данного участка пути ст</w:t>
      </w:r>
      <w:r w:rsidRPr="00BA4DCB">
        <w:rPr>
          <w:szCs w:val="19"/>
          <w:lang w:val="ru-RU"/>
        </w:rPr>
        <w:t>о</w:t>
      </w:r>
      <w:r w:rsidRPr="00BA4DCB">
        <w:rPr>
          <w:szCs w:val="19"/>
          <w:lang w:val="ru-RU"/>
        </w:rPr>
        <w:t xml:space="preserve">ит увеличить так, чтобы </w:t>
      </w:r>
      <w:r w:rsidR="00815EA1" w:rsidRPr="00BA4DCB">
        <w:rPr>
          <w:szCs w:val="19"/>
          <w:lang w:val="ru-RU"/>
        </w:rPr>
        <w:t>соблюдалось</w:t>
      </w:r>
      <w:r w:rsidRPr="00BA4DCB">
        <w:rPr>
          <w:szCs w:val="19"/>
          <w:lang w:val="ru-RU"/>
        </w:rPr>
        <w:t xml:space="preserve"> условие </w:t>
      </w:r>
      <w:r w:rsidR="00815EA1" w:rsidRPr="00BA4DCB">
        <w:rPr>
          <w:position w:val="-14"/>
          <w:lang w:val="ru-RU"/>
        </w:rPr>
        <w:object w:dxaOrig="279" w:dyaOrig="420">
          <v:shape id="_x0000_i1116" type="#_x0000_t75" style="width:15.65pt;height:21.9pt" o:ole="">
            <v:imagedata r:id="rId166" o:title=""/>
          </v:shape>
          <o:OLEObject Type="Embed" ProgID="Equation.DSMT4" ShapeID="_x0000_i1116" DrawAspect="Content" ObjectID="_1549196625" r:id="rId176"/>
        </w:object>
      </w:r>
      <w:r w:rsidR="005F6FF6">
        <w:rPr>
          <w:szCs w:val="19"/>
          <w:lang w:val="ru-RU"/>
        </w:rPr>
        <w:t xml:space="preserve"> ≤</w:t>
      </w:r>
      <w:r w:rsidRPr="00BA4DCB">
        <w:rPr>
          <w:szCs w:val="19"/>
          <w:lang w:val="ru-RU"/>
        </w:rPr>
        <w:t xml:space="preserve"> </w:t>
      </w:r>
      <w:r w:rsidR="00815EA1" w:rsidRPr="00BA4DCB">
        <w:rPr>
          <w:position w:val="-14"/>
          <w:lang w:val="ru-RU"/>
        </w:rPr>
        <w:object w:dxaOrig="600" w:dyaOrig="420">
          <v:shape id="_x0000_i1117" type="#_x0000_t75" style="width:30.5pt;height:21.9pt" o:ole="">
            <v:imagedata r:id="rId172" o:title=""/>
          </v:shape>
          <o:OLEObject Type="Embed" ProgID="Equation.DSMT4" ShapeID="_x0000_i1117" DrawAspect="Content" ObjectID="_1549196626" r:id="rId177"/>
        </w:object>
      </w:r>
      <w:r w:rsidRPr="00BA4DCB">
        <w:rPr>
          <w:szCs w:val="19"/>
          <w:lang w:val="ru-RU"/>
        </w:rPr>
        <w:t>. При невозможн</w:t>
      </w:r>
      <w:r w:rsidRPr="00BA4DCB">
        <w:rPr>
          <w:szCs w:val="19"/>
          <w:lang w:val="ru-RU"/>
        </w:rPr>
        <w:t>о</w:t>
      </w:r>
      <w:r w:rsidRPr="00BA4DCB">
        <w:rPr>
          <w:szCs w:val="19"/>
          <w:lang w:val="ru-RU"/>
        </w:rPr>
        <w:t>сти выполнения этого условия интенсивность и скорость движения потока по участку пути</w:t>
      </w:r>
      <w:r w:rsidRPr="00BA4DCB">
        <w:rPr>
          <w:i/>
          <w:szCs w:val="19"/>
          <w:lang w:val="ru-RU"/>
        </w:rPr>
        <w:t xml:space="preserve"> </w:t>
      </w:r>
      <w:proofErr w:type="spellStart"/>
      <w:r w:rsidR="00771A6D" w:rsidRPr="00BA4DCB">
        <w:rPr>
          <w:i/>
          <w:szCs w:val="19"/>
          <w:lang w:val="ru-RU"/>
        </w:rPr>
        <w:t>і</w:t>
      </w:r>
      <w:proofErr w:type="spellEnd"/>
      <w:r w:rsidR="00771A6D" w:rsidRPr="00BA4DCB">
        <w:rPr>
          <w:szCs w:val="19"/>
          <w:lang w:val="ru-RU"/>
        </w:rPr>
        <w:t xml:space="preserve"> </w:t>
      </w:r>
      <w:r w:rsidRPr="00BA4DCB">
        <w:rPr>
          <w:szCs w:val="19"/>
          <w:lang w:val="ru-RU"/>
        </w:rPr>
        <w:t xml:space="preserve">определяют </w:t>
      </w:r>
      <w:r w:rsidR="00771A6D" w:rsidRPr="00BA4DCB">
        <w:rPr>
          <w:szCs w:val="19"/>
          <w:lang w:val="ru-RU"/>
        </w:rPr>
        <w:t>по таблице</w:t>
      </w:r>
      <w:r w:rsidRPr="00BA4DCB">
        <w:rPr>
          <w:szCs w:val="19"/>
          <w:lang w:val="ru-RU"/>
        </w:rPr>
        <w:t xml:space="preserve"> 3.1 при значении D = 0,9.</w:t>
      </w:r>
    </w:p>
    <w:p w:rsidR="004E19B6" w:rsidRPr="00BA4DCB" w:rsidRDefault="001C4BB7" w:rsidP="004E19B6">
      <w:pPr>
        <w:pStyle w:val="afffffc"/>
        <w:rPr>
          <w:szCs w:val="19"/>
          <w:lang w:val="ru-RU"/>
        </w:rPr>
      </w:pPr>
      <w:r w:rsidRPr="00BA4DCB">
        <w:rPr>
          <w:szCs w:val="19"/>
          <w:lang w:val="ru-RU"/>
        </w:rPr>
        <w:t xml:space="preserve">При слиянии в начале участка </w:t>
      </w:r>
      <w:proofErr w:type="spellStart"/>
      <w:r w:rsidRPr="00BA4DCB">
        <w:rPr>
          <w:i/>
          <w:szCs w:val="19"/>
          <w:lang w:val="ru-RU"/>
        </w:rPr>
        <w:t>i</w:t>
      </w:r>
      <w:proofErr w:type="spellEnd"/>
      <w:r w:rsidRPr="00BA4DCB">
        <w:rPr>
          <w:szCs w:val="19"/>
          <w:lang w:val="ru-RU"/>
        </w:rPr>
        <w:t xml:space="preserve"> двух и более </w:t>
      </w:r>
      <w:r w:rsidR="00AD5B26" w:rsidRPr="00BA4DCB">
        <w:rPr>
          <w:szCs w:val="19"/>
          <w:lang w:val="ru-RU"/>
        </w:rPr>
        <w:t>людских</w:t>
      </w:r>
      <w:r w:rsidRPr="00BA4DCB">
        <w:rPr>
          <w:szCs w:val="19"/>
          <w:lang w:val="ru-RU"/>
        </w:rPr>
        <w:t xml:space="preserve"> потоков инте</w:t>
      </w:r>
      <w:r w:rsidRPr="00BA4DCB">
        <w:rPr>
          <w:szCs w:val="19"/>
          <w:lang w:val="ru-RU"/>
        </w:rPr>
        <w:t>н</w:t>
      </w:r>
      <w:r w:rsidRPr="00BA4DCB">
        <w:rPr>
          <w:szCs w:val="19"/>
          <w:lang w:val="ru-RU"/>
        </w:rPr>
        <w:t xml:space="preserve">сивность движения определяют </w:t>
      </w:r>
      <w:r w:rsidR="00771A6D" w:rsidRPr="00BA4DCB">
        <w:rPr>
          <w:szCs w:val="19"/>
          <w:lang w:val="ru-RU"/>
        </w:rPr>
        <w:t>по</w:t>
      </w:r>
      <w:r w:rsidRPr="00BA4DCB">
        <w:rPr>
          <w:szCs w:val="19"/>
          <w:lang w:val="ru-RU"/>
        </w:rPr>
        <w:t xml:space="preserve"> формул</w:t>
      </w:r>
      <w:r w:rsidR="00771A6D" w:rsidRPr="00BA4DCB">
        <w:rPr>
          <w:szCs w:val="19"/>
          <w:lang w:val="ru-RU"/>
        </w:rPr>
        <w:t>е</w:t>
      </w:r>
    </w:p>
    <w:p w:rsidR="004E19B6" w:rsidRPr="00BA4DCB" w:rsidRDefault="004E19B6" w:rsidP="00BA32C3">
      <w:pPr>
        <w:pStyle w:val="ac"/>
        <w:tabs>
          <w:tab w:val="clear" w:pos="10064"/>
          <w:tab w:val="right" w:pos="9923"/>
        </w:tabs>
        <w:rPr>
          <w:szCs w:val="19"/>
          <w:lang w:val="ru-RU"/>
        </w:rPr>
      </w:pPr>
      <w:r w:rsidRPr="00BA4DCB">
        <w:rPr>
          <w:lang w:val="ru-RU"/>
        </w:rPr>
        <w:tab/>
      </w:r>
      <w:r w:rsidR="00771A6D" w:rsidRPr="00BA4DCB">
        <w:rPr>
          <w:position w:val="-36"/>
          <w:lang w:val="ru-RU"/>
        </w:rPr>
        <w:object w:dxaOrig="2040" w:dyaOrig="840">
          <v:shape id="_x0000_i1118" type="#_x0000_t75" style="width:102.5pt;height:41.5pt" o:ole="">
            <v:imagedata r:id="rId178" o:title=""/>
          </v:shape>
          <o:OLEObject Type="Embed" ProgID="Equation.DSMT4" ShapeID="_x0000_i1118" DrawAspect="Content" ObjectID="_1549196627" r:id="rId179"/>
        </w:object>
      </w:r>
      <w:r w:rsidRPr="00BA4DCB">
        <w:rPr>
          <w:szCs w:val="19"/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</w:t>
      </w:r>
      <w:r w:rsidR="00771A6D" w:rsidRPr="00BA4DCB">
        <w:rPr>
          <w:lang w:val="ru-RU"/>
        </w:rPr>
        <w:t>мин.;</w:t>
      </w:r>
      <w:r w:rsidR="001C4BB7" w:rsidRPr="00BA4DCB">
        <w:rPr>
          <w:lang w:val="ru-RU"/>
        </w:rPr>
        <w:tab/>
        <w:t xml:space="preserve"> (3.9)</w:t>
      </w:r>
    </w:p>
    <w:p w:rsidR="004E19B6" w:rsidRPr="00BA4DCB" w:rsidRDefault="001C4BB7" w:rsidP="004E19B6">
      <w:pPr>
        <w:pStyle w:val="afffffc"/>
        <w:rPr>
          <w:szCs w:val="19"/>
          <w:lang w:val="ru-RU"/>
        </w:rPr>
      </w:pPr>
      <w:r w:rsidRPr="00BA4DCB">
        <w:rPr>
          <w:szCs w:val="19"/>
          <w:lang w:val="ru-RU"/>
        </w:rPr>
        <w:t xml:space="preserve">где </w:t>
      </w:r>
      <w:r w:rsidR="00771A6D" w:rsidRPr="00BA4DCB">
        <w:rPr>
          <w:position w:val="-16"/>
          <w:szCs w:val="19"/>
          <w:lang w:val="ru-RU"/>
        </w:rPr>
        <w:object w:dxaOrig="480" w:dyaOrig="440">
          <v:shape id="_x0000_i1119" type="#_x0000_t75" style="width:24.25pt;height:21.9pt" o:ole="">
            <v:imagedata r:id="rId180" o:title=""/>
          </v:shape>
          <o:OLEObject Type="Embed" ProgID="Equation.DSMT4" ShapeID="_x0000_i1119" DrawAspect="Content" ObjectID="_1549196628" r:id="rId181"/>
        </w:object>
      </w:r>
      <w:r w:rsidRPr="00BA4DCB">
        <w:rPr>
          <w:szCs w:val="19"/>
          <w:lang w:val="ru-RU"/>
        </w:rPr>
        <w:t xml:space="preserve"> - интенсивность движения человеческих потоков, которые сл</w:t>
      </w:r>
      <w:r w:rsidRPr="00BA4DCB">
        <w:rPr>
          <w:szCs w:val="19"/>
          <w:lang w:val="ru-RU"/>
        </w:rPr>
        <w:t>и</w:t>
      </w:r>
      <w:r w:rsidRPr="00BA4DCB">
        <w:rPr>
          <w:szCs w:val="19"/>
          <w:lang w:val="ru-RU"/>
        </w:rPr>
        <w:t>ваются в начале участка</w:t>
      </w:r>
      <w:proofErr w:type="gramStart"/>
      <w:r w:rsidRPr="00BA4DCB">
        <w:rPr>
          <w:szCs w:val="19"/>
          <w:lang w:val="ru-RU"/>
        </w:rPr>
        <w:t xml:space="preserve"> ,</w:t>
      </w:r>
      <w:proofErr w:type="gramEnd"/>
      <w:r w:rsidRPr="00BA4DCB">
        <w:rPr>
          <w:szCs w:val="19"/>
          <w:lang w:val="ru-RU"/>
        </w:rPr>
        <w:t xml:space="preserve"> м/</w:t>
      </w:r>
      <w:r w:rsidR="00AD5B26" w:rsidRPr="00BA4DCB">
        <w:rPr>
          <w:szCs w:val="19"/>
          <w:lang w:val="ru-RU"/>
        </w:rPr>
        <w:t>мин.</w:t>
      </w:r>
      <w:r w:rsidRPr="00BA4DCB">
        <w:rPr>
          <w:szCs w:val="19"/>
          <w:lang w:val="ru-RU"/>
        </w:rPr>
        <w:t>;</w:t>
      </w:r>
    </w:p>
    <w:p w:rsidR="004E19B6" w:rsidRPr="00BA4DCB" w:rsidRDefault="00771A6D" w:rsidP="004E19B6">
      <w:pPr>
        <w:pStyle w:val="afffffc"/>
        <w:rPr>
          <w:sz w:val="40"/>
          <w:szCs w:val="40"/>
          <w:lang w:val="ru-RU"/>
        </w:rPr>
      </w:pPr>
      <w:r w:rsidRPr="00BA4DCB">
        <w:rPr>
          <w:position w:val="-14"/>
          <w:sz w:val="40"/>
          <w:szCs w:val="40"/>
          <w:lang w:val="ru-RU"/>
        </w:rPr>
        <w:object w:dxaOrig="460" w:dyaOrig="420">
          <v:shape id="_x0000_i1120" type="#_x0000_t75" style="width:22.7pt;height:21.15pt" o:ole="">
            <v:imagedata r:id="rId182" o:title=""/>
          </v:shape>
          <o:OLEObject Type="Embed" ProgID="Equation.DSMT4" ShapeID="_x0000_i1120" DrawAspect="Content" ObjectID="_1549196629" r:id="rId183"/>
        </w:object>
      </w:r>
      <w:r w:rsidR="001C4BB7" w:rsidRPr="00BA4DCB">
        <w:rPr>
          <w:sz w:val="40"/>
          <w:szCs w:val="40"/>
          <w:vertAlign w:val="subscript"/>
          <w:lang w:val="ru-RU"/>
        </w:rPr>
        <w:t xml:space="preserve"> - ширина участков пути к слиянию, </w:t>
      </w:r>
      <w:proofErr w:type="gramStart"/>
      <w:r w:rsidR="001C4BB7" w:rsidRPr="00BA4DCB">
        <w:rPr>
          <w:sz w:val="40"/>
          <w:szCs w:val="40"/>
          <w:vertAlign w:val="subscript"/>
          <w:lang w:val="ru-RU"/>
        </w:rPr>
        <w:t>м</w:t>
      </w:r>
      <w:proofErr w:type="gramEnd"/>
      <w:r w:rsidR="001C4BB7" w:rsidRPr="00BA4DCB">
        <w:rPr>
          <w:sz w:val="40"/>
          <w:szCs w:val="40"/>
          <w:vertAlign w:val="subscript"/>
          <w:lang w:val="ru-RU"/>
        </w:rPr>
        <w:t>;</w:t>
      </w:r>
    </w:p>
    <w:p w:rsidR="004E19B6" w:rsidRPr="00BA4DCB" w:rsidRDefault="00771A6D" w:rsidP="004E19B6">
      <w:pPr>
        <w:pStyle w:val="afffffc"/>
        <w:rPr>
          <w:sz w:val="40"/>
          <w:szCs w:val="40"/>
          <w:lang w:val="ru-RU"/>
        </w:rPr>
      </w:pPr>
      <w:r w:rsidRPr="00BA4DCB">
        <w:rPr>
          <w:position w:val="-14"/>
          <w:sz w:val="40"/>
          <w:szCs w:val="40"/>
          <w:lang w:val="ru-RU"/>
        </w:rPr>
        <w:object w:dxaOrig="279" w:dyaOrig="420">
          <v:shape id="_x0000_i1121" type="#_x0000_t75" style="width:14.1pt;height:21.15pt" o:ole="">
            <v:imagedata r:id="rId184" o:title=""/>
          </v:shape>
          <o:OLEObject Type="Embed" ProgID="Equation.DSMT4" ShapeID="_x0000_i1121" DrawAspect="Content" ObjectID="_1549196630" r:id="rId185"/>
        </w:object>
      </w:r>
      <w:r w:rsidR="001C4BB7" w:rsidRPr="00BA4DCB">
        <w:rPr>
          <w:sz w:val="40"/>
          <w:szCs w:val="40"/>
          <w:vertAlign w:val="subscript"/>
          <w:lang w:val="ru-RU"/>
        </w:rPr>
        <w:t xml:space="preserve">- ширина рассмотренного </w:t>
      </w:r>
      <w:proofErr w:type="spellStart"/>
      <w:proofErr w:type="gramStart"/>
      <w:r w:rsidR="00353A1F" w:rsidRPr="00BA4DCB">
        <w:rPr>
          <w:sz w:val="40"/>
          <w:szCs w:val="40"/>
          <w:vertAlign w:val="subscript"/>
          <w:lang w:val="ru-RU"/>
        </w:rPr>
        <w:t>і</w:t>
      </w:r>
      <w:r w:rsidR="001C4BB7" w:rsidRPr="00BA4DCB">
        <w:rPr>
          <w:sz w:val="40"/>
          <w:szCs w:val="40"/>
          <w:vertAlign w:val="subscript"/>
          <w:lang w:val="ru-RU"/>
        </w:rPr>
        <w:t>-</w:t>
      </w:r>
      <w:proofErr w:type="gramEnd"/>
      <w:r w:rsidR="001C4BB7" w:rsidRPr="00BA4DCB">
        <w:rPr>
          <w:sz w:val="40"/>
          <w:szCs w:val="40"/>
          <w:vertAlign w:val="subscript"/>
          <w:lang w:val="ru-RU"/>
        </w:rPr>
        <w:t>го</w:t>
      </w:r>
      <w:proofErr w:type="spellEnd"/>
      <w:r w:rsidR="001C4BB7" w:rsidRPr="00BA4DCB">
        <w:rPr>
          <w:sz w:val="40"/>
          <w:szCs w:val="40"/>
          <w:vertAlign w:val="subscript"/>
          <w:lang w:val="ru-RU"/>
        </w:rPr>
        <w:t xml:space="preserve"> участка пути, </w:t>
      </w:r>
      <w:r w:rsidR="00353A1F" w:rsidRPr="00BA4DCB">
        <w:rPr>
          <w:sz w:val="40"/>
          <w:szCs w:val="40"/>
          <w:vertAlign w:val="subscript"/>
          <w:lang w:val="ru-RU"/>
        </w:rPr>
        <w:t>м</w:t>
      </w:r>
      <w:r w:rsidR="001C4BB7" w:rsidRPr="00BA4DCB">
        <w:rPr>
          <w:sz w:val="40"/>
          <w:szCs w:val="40"/>
          <w:vertAlign w:val="subscript"/>
          <w:lang w:val="ru-RU"/>
        </w:rPr>
        <w:t>.</w:t>
      </w:r>
    </w:p>
    <w:p w:rsidR="004E19B6" w:rsidRPr="00BA4DCB" w:rsidRDefault="001C4BB7" w:rsidP="004E19B6">
      <w:pPr>
        <w:pStyle w:val="afffffc"/>
        <w:rPr>
          <w:szCs w:val="19"/>
          <w:lang w:val="ru-RU"/>
        </w:rPr>
      </w:pPr>
      <w:r w:rsidRPr="00BA4DCB">
        <w:rPr>
          <w:szCs w:val="19"/>
          <w:lang w:val="ru-RU"/>
        </w:rPr>
        <w:t xml:space="preserve">Если значение </w:t>
      </w:r>
      <w:proofErr w:type="spellStart"/>
      <w:r w:rsidRPr="00BA4DCB">
        <w:rPr>
          <w:i/>
          <w:szCs w:val="19"/>
          <w:lang w:val="ru-RU"/>
        </w:rPr>
        <w:t>q</w:t>
      </w:r>
      <w:r w:rsidRPr="00BA4DCB">
        <w:rPr>
          <w:i/>
          <w:szCs w:val="19"/>
          <w:vertAlign w:val="subscript"/>
          <w:lang w:val="ru-RU"/>
        </w:rPr>
        <w:t>i</w:t>
      </w:r>
      <w:proofErr w:type="spellEnd"/>
      <w:r w:rsidRPr="00BA4DCB">
        <w:rPr>
          <w:i/>
          <w:szCs w:val="19"/>
          <w:lang w:val="ru-RU"/>
        </w:rPr>
        <w:t xml:space="preserve"> </w:t>
      </w:r>
      <w:r w:rsidRPr="00BA4DCB">
        <w:rPr>
          <w:szCs w:val="19"/>
          <w:lang w:val="ru-RU"/>
        </w:rPr>
        <w:t xml:space="preserve">больше </w:t>
      </w:r>
      <w:proofErr w:type="spellStart"/>
      <w:r w:rsidRPr="00BA4DCB">
        <w:rPr>
          <w:i/>
          <w:szCs w:val="19"/>
          <w:lang w:val="ru-RU"/>
        </w:rPr>
        <w:t>q</w:t>
      </w:r>
      <w:r w:rsidRPr="00BA4DCB">
        <w:rPr>
          <w:i/>
          <w:szCs w:val="19"/>
          <w:vertAlign w:val="subscript"/>
          <w:lang w:val="ru-RU"/>
        </w:rPr>
        <w:t>max</w:t>
      </w:r>
      <w:proofErr w:type="spellEnd"/>
      <w:r w:rsidRPr="00BA4DCB">
        <w:rPr>
          <w:szCs w:val="19"/>
          <w:lang w:val="ru-RU"/>
        </w:rPr>
        <w:t xml:space="preserve">, то ширину </w:t>
      </w:r>
      <w:r w:rsidR="00353A1F" w:rsidRPr="00BA4DCB">
        <w:rPr>
          <w:position w:val="-14"/>
          <w:sz w:val="40"/>
          <w:szCs w:val="40"/>
          <w:lang w:val="ru-RU"/>
        </w:rPr>
        <w:object w:dxaOrig="279" w:dyaOrig="420">
          <v:shape id="_x0000_i1122" type="#_x0000_t75" style="width:14.1pt;height:21.15pt" o:ole="">
            <v:imagedata r:id="rId184" o:title=""/>
          </v:shape>
          <o:OLEObject Type="Embed" ProgID="Equation.DSMT4" ShapeID="_x0000_i1122" DrawAspect="Content" ObjectID="_1549196631" r:id="rId186"/>
        </w:object>
      </w:r>
      <w:r w:rsidR="00353A1F" w:rsidRPr="00BA4DCB">
        <w:rPr>
          <w:sz w:val="40"/>
          <w:szCs w:val="40"/>
          <w:lang w:val="ru-RU"/>
        </w:rPr>
        <w:t xml:space="preserve"> </w:t>
      </w:r>
      <w:r w:rsidRPr="00BA4DCB">
        <w:rPr>
          <w:szCs w:val="19"/>
          <w:lang w:val="ru-RU"/>
        </w:rPr>
        <w:t>данного участка пути стоит увеличить.</w:t>
      </w:r>
    </w:p>
    <w:p w:rsidR="004E19B6" w:rsidRPr="00BA4DCB" w:rsidRDefault="004E19B6" w:rsidP="004E19B6"/>
    <w:p w:rsidR="00F069B7" w:rsidRPr="00BA4DCB" w:rsidRDefault="00F069B7">
      <w:pPr>
        <w:widowControl/>
        <w:ind w:left="238" w:firstLine="329"/>
      </w:pPr>
      <w:r w:rsidRPr="00BA4DCB">
        <w:br w:type="page"/>
      </w:r>
    </w:p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szCs w:val="19"/>
          <w:lang w:val="ru-RU"/>
        </w:rPr>
        <w:lastRenderedPageBreak/>
        <w:t>Таблица</w:t>
      </w:r>
      <w:r w:rsidRPr="00BA4DCB">
        <w:rPr>
          <w:lang w:val="ru-RU"/>
        </w:rPr>
        <w:t xml:space="preserve"> 3.1 - Расчетная таблица параметров движения людей при ав</w:t>
      </w:r>
      <w:r w:rsidRPr="00BA4DCB">
        <w:rPr>
          <w:lang w:val="ru-RU"/>
        </w:rPr>
        <w:t>а</w:t>
      </w:r>
      <w:r w:rsidRPr="00BA4DCB">
        <w:rPr>
          <w:lang w:val="ru-RU"/>
        </w:rPr>
        <w:t>рийных условиях эвакуации из зданий</w:t>
      </w:r>
    </w:p>
    <w:tbl>
      <w:tblPr>
        <w:tblW w:w="0" w:type="auto"/>
        <w:jc w:val="center"/>
        <w:tblInd w:w="-1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279"/>
        <w:gridCol w:w="1418"/>
        <w:gridCol w:w="992"/>
        <w:gridCol w:w="1134"/>
        <w:gridCol w:w="992"/>
        <w:gridCol w:w="1134"/>
        <w:gridCol w:w="992"/>
        <w:gridCol w:w="1065"/>
        <w:gridCol w:w="922"/>
      </w:tblGrid>
      <w:tr w:rsidR="003128C5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  <w:vAlign w:val="center"/>
          </w:tcPr>
          <w:p w:rsidR="003128C5" w:rsidRPr="00BA4DCB" w:rsidRDefault="001C4BB7" w:rsidP="00F069B7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Плотность</w:t>
            </w:r>
          </w:p>
        </w:tc>
        <w:tc>
          <w:tcPr>
            <w:tcW w:w="2410" w:type="dxa"/>
            <w:gridSpan w:val="2"/>
            <w:shd w:val="clear" w:color="auto" w:fill="FFFFFF"/>
            <w:vAlign w:val="center"/>
          </w:tcPr>
          <w:p w:rsidR="003128C5" w:rsidRPr="00BA4DCB" w:rsidRDefault="001C4BB7" w:rsidP="00F53463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Горизонтальный путь</w:t>
            </w:r>
          </w:p>
        </w:tc>
        <w:tc>
          <w:tcPr>
            <w:tcW w:w="2126" w:type="dxa"/>
            <w:gridSpan w:val="2"/>
            <w:shd w:val="clear" w:color="auto" w:fill="FFFFFF"/>
            <w:vAlign w:val="center"/>
          </w:tcPr>
          <w:p w:rsidR="003128C5" w:rsidRPr="00BA4DCB" w:rsidRDefault="001C4BB7" w:rsidP="00353A1F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Про</w:t>
            </w:r>
            <w:r w:rsidR="00353A1F" w:rsidRPr="00BA4DCB">
              <w:rPr>
                <w:color w:val="000000"/>
                <w:sz w:val="24"/>
              </w:rPr>
              <w:t>емы</w:t>
            </w:r>
          </w:p>
        </w:tc>
        <w:tc>
          <w:tcPr>
            <w:tcW w:w="2126" w:type="dxa"/>
            <w:gridSpan w:val="2"/>
            <w:shd w:val="clear" w:color="auto" w:fill="FFFFFF"/>
            <w:vAlign w:val="center"/>
          </w:tcPr>
          <w:p w:rsidR="003128C5" w:rsidRPr="00BA4DCB" w:rsidRDefault="001C4BB7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Лестница вниз</w:t>
            </w:r>
          </w:p>
        </w:tc>
        <w:tc>
          <w:tcPr>
            <w:tcW w:w="1987" w:type="dxa"/>
            <w:gridSpan w:val="2"/>
            <w:shd w:val="clear" w:color="auto" w:fill="FFFFFF"/>
            <w:vAlign w:val="center"/>
          </w:tcPr>
          <w:p w:rsidR="003128C5" w:rsidRPr="00BA4DCB" w:rsidRDefault="001C4BB7" w:rsidP="00353A1F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 xml:space="preserve">Лестница </w:t>
            </w:r>
            <w:r w:rsidR="00353A1F" w:rsidRPr="00BA4DCB">
              <w:rPr>
                <w:color w:val="000000"/>
                <w:sz w:val="24"/>
              </w:rPr>
              <w:t>в</w:t>
            </w:r>
            <w:r w:rsidRPr="00BA4DCB">
              <w:rPr>
                <w:color w:val="000000"/>
                <w:sz w:val="24"/>
              </w:rPr>
              <w:t>верх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1C4BB7" w:rsidP="003479EB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sz w:val="24"/>
              </w:rPr>
            </w:pPr>
            <w:r w:rsidRPr="00BA4DCB">
              <w:rPr>
                <w:i/>
                <w:iCs/>
                <w:color w:val="000000"/>
                <w:sz w:val="24"/>
              </w:rPr>
              <w:t>D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6"/>
                <w:sz w:val="24"/>
              </w:rPr>
              <w:object w:dxaOrig="200" w:dyaOrig="240">
                <v:shape id="_x0000_i1123" type="#_x0000_t75" style="width:7.85pt;height:12.5pt" o:ole="">
                  <v:imagedata r:id="rId187" o:title=""/>
                </v:shape>
                <o:OLEObject Type="Embed" ProgID="Equation.DSMT4" ShapeID="_x0000_i1123" DrawAspect="Content" ObjectID="_1549196632" r:id="rId188"/>
              </w:objec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12"/>
                <w:sz w:val="24"/>
              </w:rPr>
              <w:object w:dxaOrig="240" w:dyaOrig="300">
                <v:shape id="_x0000_i1124" type="#_x0000_t75" style="width:12.5pt;height:14.85pt" o:ole="">
                  <v:imagedata r:id="rId189" o:title=""/>
                </v:shape>
                <o:OLEObject Type="Embed" ProgID="Equation.DSMT4" ShapeID="_x0000_i1124" DrawAspect="Content" ObjectID="_1549196633" r:id="rId190"/>
              </w:objec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6"/>
                <w:sz w:val="24"/>
              </w:rPr>
              <w:object w:dxaOrig="200" w:dyaOrig="240">
                <v:shape id="_x0000_i1125" type="#_x0000_t75" style="width:7.85pt;height:12.5pt" o:ole="">
                  <v:imagedata r:id="rId191" o:title=""/>
                </v:shape>
                <o:OLEObject Type="Embed" ProgID="Equation.DSMT4" ShapeID="_x0000_i1125" DrawAspect="Content" ObjectID="_1549196634" r:id="rId192"/>
              </w:objec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12"/>
                <w:sz w:val="24"/>
              </w:rPr>
              <w:object w:dxaOrig="240" w:dyaOrig="300">
                <v:shape id="_x0000_i1126" type="#_x0000_t75" style="width:12.5pt;height:14.85pt" o:ole="">
                  <v:imagedata r:id="rId193" o:title=""/>
                </v:shape>
                <o:OLEObject Type="Embed" ProgID="Equation.DSMT4" ShapeID="_x0000_i1126" DrawAspect="Content" ObjectID="_1549196635" r:id="rId194"/>
              </w:objec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6"/>
                <w:sz w:val="24"/>
              </w:rPr>
              <w:object w:dxaOrig="200" w:dyaOrig="240">
                <v:shape id="_x0000_i1127" type="#_x0000_t75" style="width:7.85pt;height:12.5pt" o:ole="">
                  <v:imagedata r:id="rId195" o:title=""/>
                </v:shape>
                <o:OLEObject Type="Embed" ProgID="Equation.DSMT4" ShapeID="_x0000_i1127" DrawAspect="Content" ObjectID="_1549196636" r:id="rId196"/>
              </w:objec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12"/>
                <w:sz w:val="24"/>
              </w:rPr>
              <w:object w:dxaOrig="240" w:dyaOrig="300">
                <v:shape id="_x0000_i1128" type="#_x0000_t75" style="width:12.5pt;height:14.85pt" o:ole="">
                  <v:imagedata r:id="rId197" o:title=""/>
                </v:shape>
                <o:OLEObject Type="Embed" ProgID="Equation.DSMT4" ShapeID="_x0000_i1128" DrawAspect="Content" ObjectID="_1549196637" r:id="rId198"/>
              </w:objec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6"/>
                <w:sz w:val="24"/>
              </w:rPr>
              <w:object w:dxaOrig="200" w:dyaOrig="240">
                <v:shape id="_x0000_i1129" type="#_x0000_t75" style="width:7.85pt;height:12.5pt" o:ole="">
                  <v:imagedata r:id="rId199" o:title=""/>
                </v:shape>
                <o:OLEObject Type="Embed" ProgID="Equation.DSMT4" ShapeID="_x0000_i1129" DrawAspect="Content" ObjectID="_1549196638" r:id="rId200"/>
              </w:objec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position w:val="-12"/>
                <w:sz w:val="24"/>
              </w:rPr>
              <w:object w:dxaOrig="240" w:dyaOrig="300">
                <v:shape id="_x0000_i1130" type="#_x0000_t75" style="width:12.5pt;height:14.85pt" o:ole="">
                  <v:imagedata r:id="rId201" o:title=""/>
                </v:shape>
                <o:OLEObject Type="Embed" ProgID="Equation.DSMT4" ShapeID="_x0000_i1130" DrawAspect="Content" ObjectID="_1549196639" r:id="rId202"/>
              </w:objec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sz w:val="24"/>
              </w:rPr>
            </w:pPr>
            <w:r w:rsidRPr="00BA4DCB">
              <w:rPr>
                <w:color w:val="000000"/>
                <w:sz w:val="24"/>
              </w:rPr>
              <w:t>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iCs/>
                <w:color w:val="000000"/>
                <w:sz w:val="24"/>
              </w:rPr>
              <w:t>9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0,02</w:t>
            </w:r>
          </w:p>
        </w:tc>
        <w:tc>
          <w:tcPr>
            <w:tcW w:w="1418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78,35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1,57</w:t>
            </w:r>
          </w:p>
        </w:tc>
        <w:tc>
          <w:tcPr>
            <w:tcW w:w="1134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91,66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1,84</w:t>
            </w:r>
          </w:p>
        </w:tc>
        <w:tc>
          <w:tcPr>
            <w:tcW w:w="1134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58,75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1,17</w:t>
            </w:r>
          </w:p>
        </w:tc>
        <w:tc>
          <w:tcPr>
            <w:tcW w:w="1065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53,99</w:t>
            </w:r>
          </w:p>
        </w:tc>
        <w:tc>
          <w:tcPr>
            <w:tcW w:w="922" w:type="dxa"/>
            <w:shd w:val="clear" w:color="auto" w:fill="FFFFFF"/>
            <w:vAlign w:val="bottom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1,08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0,04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72,31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2,89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85,60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3,42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57,21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2,29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51,29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2,05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225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0,0</w:t>
            </w:r>
            <w:r w:rsidR="0034225C" w:rsidRPr="00BA4DCB">
              <w:rPr>
                <w:color w:val="000000"/>
                <w:sz w:val="24"/>
              </w:rPr>
              <w:t>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66,74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4,00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80,30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4,82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55,18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3,32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48,35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2,90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0,08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61,71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4,94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75,04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6,00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53,20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4,26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45,23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3,62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57,10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5,71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70,29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7,03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51,04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5,11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42,01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4,20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52,92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6,35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65,94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7,90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48,76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5,86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38,75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4,65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49,15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6,88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61,78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8,65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46,54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6,51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35,70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5,00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45,68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7,31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57,92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9,27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44,27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7,08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32,76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5,34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42,61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7,67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54,45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9,80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41,96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7,55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30,14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5,43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0,20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39,85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7,97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51,25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10,25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38,82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7,96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27,80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5,56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0,22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37,32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8,21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48,22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10,60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37,70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8,30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25,74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5,66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0,24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35,13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8,43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45,57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10,94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35,60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8,34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24,04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5,77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0,26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33,16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8,62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43,07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11,20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33,65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8,78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22,69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5,87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0,28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31,40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8,79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40,82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11,42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31,73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8,88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21,43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6,00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0,30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29,87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8,96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38,79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11,64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29,94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8,93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20,50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6,15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0,32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F53463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28</w:t>
            </w:r>
            <w:r w:rsidR="00F53463" w:rsidRPr="00BA4DCB">
              <w:rPr>
                <w:color w:val="000000"/>
                <w:sz w:val="24"/>
              </w:rPr>
              <w:t>,</w:t>
            </w:r>
            <w:r w:rsidRPr="00BA4DCB">
              <w:rPr>
                <w:color w:val="000000"/>
                <w:sz w:val="24"/>
              </w:rPr>
              <w:t>49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36,92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11,81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28,23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9,04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19,77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6,32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0,34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27,29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9,31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35,21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11,97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26,62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9.05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19,15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6,51</w:t>
            </w:r>
          </w:p>
        </w:tc>
      </w:tr>
      <w:tr w:rsidR="00201954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0,36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4225C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26,</w:t>
            </w:r>
            <w:r w:rsidR="003128C5" w:rsidRPr="00BA4DCB">
              <w:rPr>
                <w:color w:val="000000"/>
                <w:sz w:val="24"/>
              </w:rPr>
              <w:t>22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9,44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33,67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12,12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25,11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9,04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18,71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6,74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0,40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24,48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9,79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30,97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12,36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22.30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8,92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17,99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7,19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0,42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23,78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9,99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29,82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12,52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20,97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8,81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17,70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7,43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0,14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23,14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10,18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28,72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12,64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19,74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8,69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17,44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7,67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0,46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22,55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10,37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27,67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12,72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18,59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8,54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17,16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7,90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0,48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22,07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10,59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26,75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12,84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17,44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8,37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16,91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8,11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0,50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21,62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10,81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25,87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12,94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16,35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8,18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16,66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8,33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0,52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21,21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11,03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25,06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13,03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15,27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7,94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16,39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8,53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0,56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20,43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11,44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23,51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13,16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13,37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7,49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15,83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8,86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0,58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20,07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11,64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22,76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13,21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12,54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7,27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15,57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9,03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0,60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19,72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11,83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22.07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13,24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11,72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7,03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15,33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9,19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0,62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19,36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12,00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21,39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13,25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10,99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6,81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14,80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9,17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0,64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18,99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12,15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20,74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13,27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10,30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6,58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14,31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9,16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0,06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18,58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12,26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20,02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13,21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9,66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6,38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13,82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9,12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0,68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18,16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12,35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19,32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13,16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6,15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13,34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9,07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0,70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17,72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12,40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18,71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13,10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8,57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6,00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12,88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9,01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0,72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17,20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12,42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18,11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13,04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8,11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5,83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12,44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8,95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0,74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16,73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12,39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17,47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12,92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7,70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5,70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11,98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8,87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0,76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16,20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12,31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16,87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12,82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7,37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5,60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11,58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8,79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0,78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15,62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12,18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16,25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12.67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7,08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5,52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11,16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3,71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0,80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15,00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12,00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15,61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12,49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6,84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5,47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10,77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8,62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0,92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14,39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11,80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14,97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12,27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6,63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5,43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10,37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8,51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F069B7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</w:t>
            </w:r>
            <w:r w:rsidR="00F069B7" w:rsidRPr="00BA4DCB">
              <w:rPr>
                <w:color w:val="000000"/>
                <w:sz w:val="24"/>
              </w:rPr>
              <w:t>,</w:t>
            </w:r>
            <w:r w:rsidRPr="00BA4DCB">
              <w:rPr>
                <w:color w:val="000000"/>
                <w:sz w:val="24"/>
              </w:rPr>
              <w:t>90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13,64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11,46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14,29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12,01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6,32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5,43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9,98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8,38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0,86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12,91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11,10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13,62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11,72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6,32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5,42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9,59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8,25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0,88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12,13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10,67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12,89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11,34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6,14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9,17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8,06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0,90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11,31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10,18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12,14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10,93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6,03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5,41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8,76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7,88</w:t>
            </w:r>
          </w:p>
        </w:tc>
      </w:tr>
      <w:tr w:rsidR="00D44046" w:rsidRPr="00BA4DCB" w:rsidTr="00D44046">
        <w:trPr>
          <w:trHeight w:val="20"/>
          <w:jc w:val="center"/>
        </w:trPr>
        <w:tc>
          <w:tcPr>
            <w:tcW w:w="1279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0,92</w:t>
            </w:r>
          </w:p>
        </w:tc>
        <w:tc>
          <w:tcPr>
            <w:tcW w:w="1418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10,52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9,68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11,42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10,50</w:t>
            </w:r>
          </w:p>
        </w:tc>
        <w:tc>
          <w:tcPr>
            <w:tcW w:w="1134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5,86</w:t>
            </w:r>
          </w:p>
        </w:tc>
        <w:tc>
          <w:tcPr>
            <w:tcW w:w="99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5,38</w:t>
            </w:r>
          </w:p>
        </w:tc>
        <w:tc>
          <w:tcPr>
            <w:tcW w:w="1065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8,30</w:t>
            </w:r>
          </w:p>
        </w:tc>
        <w:tc>
          <w:tcPr>
            <w:tcW w:w="922" w:type="dxa"/>
            <w:shd w:val="clear" w:color="auto" w:fill="FFFFFF"/>
          </w:tcPr>
          <w:p w:rsidR="003128C5" w:rsidRPr="00BA4DCB" w:rsidRDefault="003128C5" w:rsidP="003479E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 w:rsidRPr="00BA4DCB">
              <w:rPr>
                <w:color w:val="000000"/>
                <w:sz w:val="24"/>
              </w:rPr>
              <w:t>7,64</w:t>
            </w:r>
          </w:p>
        </w:tc>
      </w:tr>
    </w:tbl>
    <w:p w:rsidR="003128C5" w:rsidRPr="00BA4DCB" w:rsidRDefault="001C4BB7" w:rsidP="003128C5">
      <w:pPr>
        <w:pStyle w:val="2"/>
      </w:pPr>
      <w:bookmarkStart w:id="13" w:name="_Toc474411864"/>
      <w:r w:rsidRPr="00BA4DCB">
        <w:lastRenderedPageBreak/>
        <w:t>3.3 Определение необходимого времени эвакуации</w:t>
      </w:r>
      <w:bookmarkEnd w:id="13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Необходимое время эвакуации людей </w:t>
      </w:r>
      <w:proofErr w:type="spellStart"/>
      <w:proofErr w:type="gramStart"/>
      <w:r w:rsidRPr="00BA4DCB">
        <w:rPr>
          <w:i/>
          <w:lang w:val="ru-RU"/>
        </w:rPr>
        <w:t>t</w:t>
      </w:r>
      <w:proofErr w:type="gramEnd"/>
      <w:r w:rsidRPr="00BA4DCB">
        <w:rPr>
          <w:i/>
          <w:vertAlign w:val="subscript"/>
          <w:lang w:val="ru-RU"/>
        </w:rPr>
        <w:t>нб</w:t>
      </w:r>
      <w:proofErr w:type="spellEnd"/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из зальных помещений общ</w:t>
      </w:r>
      <w:r w:rsidRPr="00BA4DCB">
        <w:rPr>
          <w:lang w:val="ru-RU"/>
        </w:rPr>
        <w:t>е</w:t>
      </w:r>
      <w:r w:rsidRPr="00BA4DCB">
        <w:rPr>
          <w:lang w:val="ru-RU"/>
        </w:rPr>
        <w:t xml:space="preserve">ственных зданий I и II степени огнестойкости принимают </w:t>
      </w:r>
      <w:r w:rsidR="00AD5B26" w:rsidRPr="00BA4DCB">
        <w:rPr>
          <w:lang w:val="ru-RU"/>
        </w:rPr>
        <w:t>по таблице</w:t>
      </w:r>
      <w:r w:rsidRPr="00BA4DCB">
        <w:rPr>
          <w:lang w:val="ru-RU"/>
        </w:rPr>
        <w:t xml:space="preserve"> 3.2.</w:t>
      </w:r>
    </w:p>
    <w:p w:rsidR="00BA2EAC" w:rsidRPr="00BA4DCB" w:rsidRDefault="00BA2EAC" w:rsidP="00BA2EAC">
      <w:pPr>
        <w:pStyle w:val="afffffc"/>
        <w:rPr>
          <w:lang w:val="ru-RU"/>
        </w:rPr>
      </w:pPr>
    </w:p>
    <w:p w:rsidR="003128C5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>Таблица 3.2 - Необходимое время эвакуации людей из зданий I и II ст</w:t>
      </w:r>
      <w:r w:rsidRPr="00BA4DCB">
        <w:rPr>
          <w:lang w:val="ru-RU"/>
        </w:rPr>
        <w:t>е</w:t>
      </w:r>
      <w:r w:rsidRPr="00BA4DCB">
        <w:rPr>
          <w:lang w:val="ru-RU"/>
        </w:rPr>
        <w:t>пени огнестойкости.</w:t>
      </w:r>
    </w:p>
    <w:tbl>
      <w:tblPr>
        <w:tblW w:w="9794" w:type="dxa"/>
        <w:jc w:val="center"/>
        <w:tblInd w:w="-1415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5202"/>
        <w:gridCol w:w="971"/>
        <w:gridCol w:w="851"/>
        <w:gridCol w:w="850"/>
        <w:gridCol w:w="993"/>
        <w:gridCol w:w="927"/>
      </w:tblGrid>
      <w:tr w:rsidR="00BA32C3" w:rsidRPr="00BA4DCB" w:rsidTr="00051CD4">
        <w:trPr>
          <w:cantSplit/>
          <w:trHeight w:val="583"/>
          <w:jc w:val="center"/>
        </w:trPr>
        <w:tc>
          <w:tcPr>
            <w:tcW w:w="52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A32C3" w:rsidRPr="00BA4DCB" w:rsidRDefault="001C4BB7" w:rsidP="00BA32C3">
            <w:pPr>
              <w:pStyle w:val="afff6"/>
              <w:jc w:val="center"/>
            </w:pPr>
            <w:r w:rsidRPr="00BA4DCB">
              <w:rPr>
                <w:szCs w:val="19"/>
              </w:rPr>
              <w:t>Помещение</w:t>
            </w:r>
          </w:p>
        </w:tc>
        <w:tc>
          <w:tcPr>
            <w:tcW w:w="459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1C4BB7" w:rsidP="00BA32C3">
            <w:pPr>
              <w:pStyle w:val="afff6"/>
            </w:pPr>
            <w:r w:rsidRPr="00BA4DCB">
              <w:t>Необходимое время эвакуации, мин., при объеме помещения, тыс. м</w:t>
            </w:r>
            <w:r w:rsidRPr="00BA4DCB">
              <w:rPr>
                <w:vertAlign w:val="superscript"/>
              </w:rPr>
              <w:t>3</w:t>
            </w:r>
            <w:r w:rsidRPr="00BA4DCB">
              <w:t xml:space="preserve"> </w:t>
            </w:r>
          </w:p>
        </w:tc>
      </w:tr>
      <w:tr w:rsidR="00BA32C3" w:rsidRPr="00BA4DCB" w:rsidTr="00051CD4">
        <w:trPr>
          <w:trHeight w:val="304"/>
          <w:jc w:val="center"/>
        </w:trPr>
        <w:tc>
          <w:tcPr>
            <w:tcW w:w="520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BA32C3" w:rsidP="003479EB">
            <w:pPr>
              <w:pStyle w:val="afff6"/>
            </w:pPr>
          </w:p>
        </w:tc>
        <w:tc>
          <w:tcPr>
            <w:tcW w:w="9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1C4BB7" w:rsidP="003479EB">
            <w:pPr>
              <w:pStyle w:val="afff6"/>
              <w:jc w:val="center"/>
            </w:pPr>
            <w:r w:rsidRPr="00BA4DCB">
              <w:rPr>
                <w:szCs w:val="19"/>
              </w:rPr>
              <w:t>до 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BA32C3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BA32C3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20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BA32C3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40</w:t>
            </w:r>
          </w:p>
        </w:tc>
        <w:tc>
          <w:tcPr>
            <w:tcW w:w="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32C3" w:rsidRPr="00BA4DCB" w:rsidRDefault="00BA32C3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60</w:t>
            </w:r>
          </w:p>
        </w:tc>
      </w:tr>
      <w:tr w:rsidR="003128C5" w:rsidRPr="00BA4DCB" w:rsidTr="00051CD4">
        <w:trPr>
          <w:trHeight w:val="1051"/>
          <w:jc w:val="center"/>
        </w:trPr>
        <w:tc>
          <w:tcPr>
            <w:tcW w:w="5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1C4BB7" w:rsidP="00AD5B26">
            <w:pPr>
              <w:pStyle w:val="afff6"/>
              <w:jc w:val="left"/>
            </w:pPr>
            <w:r w:rsidRPr="00BA4DCB">
              <w:t>Зрительные, концертные, лекционные залы и залы собраний, выставочные и другие (кинотеатры, крытые спортивные сооружения, столовые)</w:t>
            </w:r>
          </w:p>
        </w:tc>
        <w:tc>
          <w:tcPr>
            <w:tcW w:w="9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3,5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4</w:t>
            </w:r>
          </w:p>
        </w:tc>
        <w:tc>
          <w:tcPr>
            <w:tcW w:w="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28C5" w:rsidRPr="00BA4DCB" w:rsidRDefault="003128C5" w:rsidP="003479EB">
            <w:pPr>
              <w:pStyle w:val="afff6"/>
              <w:jc w:val="center"/>
            </w:pPr>
            <w:r w:rsidRPr="00BA4DCB">
              <w:rPr>
                <w:szCs w:val="21"/>
              </w:rPr>
              <w:t>4,5</w:t>
            </w:r>
          </w:p>
        </w:tc>
      </w:tr>
    </w:tbl>
    <w:p w:rsidR="003128C5" w:rsidRPr="00BA4DCB" w:rsidRDefault="003128C5" w:rsidP="003128C5">
      <w:pPr>
        <w:pStyle w:val="afffffc"/>
        <w:rPr>
          <w:spacing w:val="-1"/>
          <w:lang w:val="ru-RU"/>
        </w:rPr>
      </w:pP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pacing w:val="-1"/>
          <w:lang w:val="ru-RU"/>
        </w:rPr>
        <w:t>Необходимое время эвакуации людей из помещений в зданиях III и IV степеней огнестойкости принимают</w:t>
      </w:r>
      <w:r w:rsidR="00397FF3">
        <w:rPr>
          <w:spacing w:val="-1"/>
          <w:lang w:val="ru-RU"/>
        </w:rPr>
        <w:t xml:space="preserve"> </w:t>
      </w:r>
      <w:r w:rsidR="00AD5B26" w:rsidRPr="00BA4DCB">
        <w:rPr>
          <w:spacing w:val="-1"/>
          <w:lang w:val="ru-RU"/>
        </w:rPr>
        <w:t>по таблице</w:t>
      </w:r>
      <w:r w:rsidRPr="00BA4DCB">
        <w:rPr>
          <w:spacing w:val="-1"/>
          <w:lang w:val="ru-RU"/>
        </w:rPr>
        <w:t xml:space="preserve"> 3.1, но уменьшают на 30%, а из помещений в зданиях V степени огнестойкости </w:t>
      </w:r>
      <w:r w:rsidR="00AD5B26" w:rsidRPr="00BA4DCB">
        <w:rPr>
          <w:spacing w:val="-1"/>
          <w:lang w:val="ru-RU"/>
        </w:rPr>
        <w:t xml:space="preserve">- </w:t>
      </w:r>
      <w:r w:rsidRPr="00BA4DCB">
        <w:rPr>
          <w:spacing w:val="-1"/>
          <w:lang w:val="ru-RU"/>
        </w:rPr>
        <w:t>на 50%. При объеме п</w:t>
      </w:r>
      <w:r w:rsidRPr="00BA4DCB">
        <w:rPr>
          <w:spacing w:val="-1"/>
          <w:lang w:val="ru-RU"/>
        </w:rPr>
        <w:t>о</w:t>
      </w:r>
      <w:r w:rsidRPr="00BA4DCB">
        <w:rPr>
          <w:spacing w:val="-1"/>
          <w:lang w:val="ru-RU"/>
        </w:rPr>
        <w:t>мещения бол</w:t>
      </w:r>
      <w:r w:rsidR="00AD5B26" w:rsidRPr="00BA4DCB">
        <w:rPr>
          <w:spacing w:val="-1"/>
          <w:lang w:val="ru-RU"/>
        </w:rPr>
        <w:t>ее</w:t>
      </w:r>
      <w:r w:rsidRPr="00BA4DCB">
        <w:rPr>
          <w:spacing w:val="-1"/>
          <w:lang w:val="ru-RU"/>
        </w:rPr>
        <w:t xml:space="preserve"> 60 тыс. м</w:t>
      </w:r>
      <w:r w:rsidRPr="00BA4DCB">
        <w:rPr>
          <w:spacing w:val="-1"/>
          <w:vertAlign w:val="superscript"/>
          <w:lang w:val="ru-RU"/>
        </w:rPr>
        <w:t>3</w:t>
      </w:r>
      <w:r w:rsidR="003F375B" w:rsidRPr="00BA4DCB">
        <w:rPr>
          <w:spacing w:val="-1"/>
          <w:lang w:val="ru-RU"/>
        </w:rPr>
        <w:t xml:space="preserve"> необходимое время эвакуации</w:t>
      </w:r>
      <w:r w:rsidRPr="00BA4DCB">
        <w:rPr>
          <w:spacing w:val="-1"/>
          <w:lang w:val="ru-RU"/>
        </w:rPr>
        <w:t xml:space="preserve"> людей определяется </w:t>
      </w:r>
      <w:r w:rsidR="003F375B" w:rsidRPr="00BA4DCB">
        <w:rPr>
          <w:spacing w:val="-1"/>
          <w:lang w:val="ru-RU"/>
        </w:rPr>
        <w:t>по</w:t>
      </w:r>
      <w:r w:rsidRPr="00BA4DCB">
        <w:rPr>
          <w:spacing w:val="-1"/>
          <w:lang w:val="ru-RU"/>
        </w:rPr>
        <w:t xml:space="preserve"> формул</w:t>
      </w:r>
      <w:r w:rsidR="003F375B" w:rsidRPr="00BA4DCB">
        <w:rPr>
          <w:spacing w:val="-1"/>
          <w:lang w:val="ru-RU"/>
        </w:rPr>
        <w:t>е</w:t>
      </w:r>
    </w:p>
    <w:p w:rsidR="003128C5" w:rsidRPr="00BA4DCB" w:rsidRDefault="003128C5" w:rsidP="005B2416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5B2416" w:rsidRPr="00BA4DCB">
        <w:rPr>
          <w:position w:val="-18"/>
          <w:lang w:val="ru-RU"/>
        </w:rPr>
        <w:object w:dxaOrig="2079" w:dyaOrig="840">
          <v:shape id="_x0000_i1131" type="#_x0000_t75" style="width:104.1pt;height:42.25pt" o:ole="">
            <v:imagedata r:id="rId203" o:title=""/>
          </v:shape>
          <o:OLEObject Type="Embed" ProgID="Equation.DSMT4" ShapeID="_x0000_i1131" DrawAspect="Content" ObjectID="_1549196640" r:id="rId204"/>
        </w:object>
      </w:r>
      <w:r w:rsidR="0034225C" w:rsidRPr="00BA4DCB">
        <w:rPr>
          <w:szCs w:val="25"/>
          <w:lang w:val="ru-RU"/>
        </w:rPr>
        <w:t xml:space="preserve"> </w:t>
      </w:r>
      <w:r w:rsidR="001C4BB7" w:rsidRPr="00BA4DCB">
        <w:rPr>
          <w:szCs w:val="25"/>
          <w:lang w:val="ru-RU"/>
        </w:rPr>
        <w:t xml:space="preserve"> мин.</w:t>
      </w:r>
      <w:r w:rsidR="001C4BB7" w:rsidRPr="00BA4DCB">
        <w:rPr>
          <w:szCs w:val="25"/>
          <w:lang w:val="ru-RU"/>
        </w:rPr>
        <w:tab/>
        <w:t xml:space="preserve"> (3.10)</w:t>
      </w:r>
    </w:p>
    <w:p w:rsidR="003128C5" w:rsidRPr="00BA4DCB" w:rsidRDefault="001C4BB7" w:rsidP="003F375B">
      <w:pPr>
        <w:pStyle w:val="afffffc"/>
        <w:spacing w:after="200"/>
        <w:rPr>
          <w:lang w:val="ru-RU"/>
        </w:rPr>
      </w:pPr>
      <w:r w:rsidRPr="00BA4DCB">
        <w:rPr>
          <w:lang w:val="ru-RU"/>
        </w:rPr>
        <w:t>где V - объем помещения, 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.</w:t>
      </w:r>
    </w:p>
    <w:p w:rsidR="003128C5" w:rsidRPr="00BA4DCB" w:rsidRDefault="001C4BB7" w:rsidP="003F375B">
      <w:pPr>
        <w:pStyle w:val="afffffc"/>
        <w:rPr>
          <w:lang w:val="ru-RU"/>
        </w:rPr>
      </w:pPr>
      <w:proofErr w:type="gramStart"/>
      <w:r w:rsidRPr="00BA4DCB">
        <w:rPr>
          <w:lang w:val="ru-RU"/>
        </w:rPr>
        <w:t>В общественных и вспомогательных зданиях промышленных предпр</w:t>
      </w:r>
      <w:r w:rsidRPr="00BA4DCB">
        <w:rPr>
          <w:lang w:val="ru-RU"/>
        </w:rPr>
        <w:t>и</w:t>
      </w:r>
      <w:r w:rsidRPr="00BA4DCB">
        <w:rPr>
          <w:lang w:val="ru-RU"/>
        </w:rPr>
        <w:t>ятий I, II, III степеней огнестойкости с коридорами, которые служат для эв</w:t>
      </w:r>
      <w:r w:rsidRPr="00BA4DCB">
        <w:rPr>
          <w:lang w:val="ru-RU"/>
        </w:rPr>
        <w:t>а</w:t>
      </w:r>
      <w:r w:rsidRPr="00BA4DCB">
        <w:rPr>
          <w:lang w:val="ru-RU"/>
        </w:rPr>
        <w:t>куации людей, необходимое время для эвакуации людей от дверей наиболее отдаленных помещений к выходу наружу или в ближайшую лестничную клетку принимают: от помещений, расположенных между двумя лестни</w:t>
      </w:r>
      <w:r w:rsidRPr="00BA4DCB">
        <w:rPr>
          <w:lang w:val="ru-RU"/>
        </w:rPr>
        <w:t>ч</w:t>
      </w:r>
      <w:r w:rsidRPr="00BA4DCB">
        <w:rPr>
          <w:lang w:val="ru-RU"/>
        </w:rPr>
        <w:t>ными клетками или внешними выходами, - 1 мин.; от помещений с выходом к тупиковому коридору - 0,5 мин.</w:t>
      </w:r>
      <w:proofErr w:type="gramEnd"/>
    </w:p>
    <w:p w:rsidR="003128C5" w:rsidRPr="00BA4DCB" w:rsidRDefault="001C4BB7" w:rsidP="003F375B">
      <w:pPr>
        <w:pStyle w:val="afffffc"/>
        <w:rPr>
          <w:szCs w:val="20"/>
          <w:lang w:val="ru-RU"/>
        </w:rPr>
      </w:pPr>
      <w:r w:rsidRPr="00BA4DCB">
        <w:rPr>
          <w:lang w:val="ru-RU"/>
        </w:rPr>
        <w:t>Для зданий IV степени огнестойкости необходимое время эвакуации уменьшается на 30%, а для зданий V степени огнестойкости - на 50%.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lang w:val="ru-RU"/>
        </w:rPr>
        <w:t>В общественных и вспомогательных зданиях промышленных предпр</w:t>
      </w:r>
      <w:r w:rsidRPr="00BA4DCB">
        <w:rPr>
          <w:lang w:val="ru-RU"/>
        </w:rPr>
        <w:t>и</w:t>
      </w:r>
      <w:r w:rsidRPr="00BA4DCB">
        <w:rPr>
          <w:lang w:val="ru-RU"/>
        </w:rPr>
        <w:t xml:space="preserve">ятий I, II, III степеней огнестойкости необходимое время эвакуации людей по лестнице </w:t>
      </w:r>
      <w:r w:rsidR="009A5020" w:rsidRPr="00BA4DCB">
        <w:rPr>
          <w:lang w:val="ru-RU"/>
        </w:rPr>
        <w:t>принимается</w:t>
      </w:r>
      <w:r w:rsidRPr="00BA4DCB">
        <w:rPr>
          <w:lang w:val="ru-RU"/>
        </w:rPr>
        <w:t xml:space="preserve">: для зданий высотой до 5 этажей включительно - 5 мин.; </w:t>
      </w:r>
      <w:r w:rsidR="009A5020" w:rsidRPr="00BA4DCB">
        <w:rPr>
          <w:lang w:val="ru-RU"/>
        </w:rPr>
        <w:t>для</w:t>
      </w:r>
      <w:r w:rsidRPr="00BA4DCB">
        <w:rPr>
          <w:lang w:val="ru-RU"/>
        </w:rPr>
        <w:t xml:space="preserve"> зданий высотой от 5 до 9 этажей - 10 мин.</w: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lang w:val="ru-RU"/>
        </w:rPr>
        <w:t xml:space="preserve">Для зданий IV степени огнестойкости необходимое время эвакуации </w:t>
      </w:r>
      <w:r w:rsidR="009A5020" w:rsidRPr="00BA4DCB">
        <w:rPr>
          <w:lang w:val="ru-RU"/>
        </w:rPr>
        <w:lastRenderedPageBreak/>
        <w:t>уменьшается</w:t>
      </w:r>
      <w:r w:rsidRPr="00BA4DCB">
        <w:rPr>
          <w:lang w:val="ru-RU"/>
        </w:rPr>
        <w:t xml:space="preserve"> на 30%, а для зданий V степени огнестойкости - на 50%.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Необходимое время эвакуации людей из помещений производственных зданий I, II, III степеней огнестойкости принимают </w:t>
      </w:r>
      <w:r w:rsidR="009A5020" w:rsidRPr="00BA4DCB">
        <w:rPr>
          <w:lang w:val="ru-RU"/>
        </w:rPr>
        <w:t>по таблице</w:t>
      </w:r>
      <w:r w:rsidRPr="00BA4DCB">
        <w:rPr>
          <w:lang w:val="ru-RU"/>
        </w:rPr>
        <w:t xml:space="preserve"> 3.2 в завис</w:t>
      </w:r>
      <w:r w:rsidRPr="00BA4DCB">
        <w:rPr>
          <w:lang w:val="ru-RU"/>
        </w:rPr>
        <w:t>и</w:t>
      </w:r>
      <w:r w:rsidRPr="00BA4DCB">
        <w:rPr>
          <w:lang w:val="ru-RU"/>
        </w:rPr>
        <w:t xml:space="preserve">мости от категории производства </w:t>
      </w:r>
      <w:r w:rsidR="00A12AE9" w:rsidRPr="00BA4DCB">
        <w:rPr>
          <w:lang w:val="ru-RU"/>
        </w:rPr>
        <w:t>по</w:t>
      </w:r>
      <w:r w:rsidRPr="00BA4DCB">
        <w:rPr>
          <w:lang w:val="ru-RU"/>
        </w:rPr>
        <w:t xml:space="preserve"> </w:t>
      </w:r>
      <w:proofErr w:type="spellStart"/>
      <w:r w:rsidR="00A12AE9" w:rsidRPr="00BA4DCB">
        <w:rPr>
          <w:lang w:val="ru-RU"/>
        </w:rPr>
        <w:t>взрыв</w:t>
      </w:r>
      <w:proofErr w:type="gramStart"/>
      <w:r w:rsidR="00A12AE9" w:rsidRPr="00BA4DCB">
        <w:rPr>
          <w:lang w:val="ru-RU"/>
        </w:rPr>
        <w:t>о</w:t>
      </w:r>
      <w:proofErr w:type="spellEnd"/>
      <w:r w:rsidRPr="00BA4DCB">
        <w:rPr>
          <w:lang w:val="ru-RU"/>
        </w:rPr>
        <w:t>-</w:t>
      </w:r>
      <w:proofErr w:type="gramEnd"/>
      <w:r w:rsidRPr="00BA4DCB">
        <w:rPr>
          <w:lang w:val="ru-RU"/>
        </w:rPr>
        <w:t xml:space="preserve"> и </w:t>
      </w:r>
      <w:proofErr w:type="spellStart"/>
      <w:r w:rsidRPr="00BA4DCB">
        <w:rPr>
          <w:lang w:val="ru-RU"/>
        </w:rPr>
        <w:t>пож</w:t>
      </w:r>
      <w:r w:rsidR="00A12AE9" w:rsidRPr="00BA4DCB">
        <w:rPr>
          <w:lang w:val="ru-RU"/>
        </w:rPr>
        <w:t>ароопасности</w:t>
      </w:r>
      <w:proofErr w:type="spellEnd"/>
      <w:r w:rsidR="00A12AE9" w:rsidRPr="00BA4DCB">
        <w:rPr>
          <w:lang w:val="ru-RU"/>
        </w:rPr>
        <w:t xml:space="preserve"> </w:t>
      </w:r>
      <w:r w:rsidR="00D1046C">
        <w:rPr>
          <w:lang w:val="ru-RU"/>
        </w:rPr>
        <w:t>и объема</w:t>
      </w:r>
      <w:r w:rsidRPr="00BA4DCB">
        <w:rPr>
          <w:lang w:val="ru-RU"/>
        </w:rPr>
        <w:t xml:space="preserve"> помещений.</w:t>
      </w:r>
    </w:p>
    <w:p w:rsidR="00BA2EAC" w:rsidRPr="00BA4DCB" w:rsidRDefault="00BA2EAC" w:rsidP="00BA2EAC"/>
    <w:p w:rsidR="003128C5" w:rsidRPr="00BA4DCB" w:rsidRDefault="001C4BB7" w:rsidP="00BA2EAC">
      <w:pPr>
        <w:pStyle w:val="afffffc"/>
        <w:rPr>
          <w:szCs w:val="2"/>
          <w:lang w:val="ru-RU"/>
        </w:rPr>
      </w:pPr>
      <w:r w:rsidRPr="00BA4DCB">
        <w:rPr>
          <w:lang w:val="ru-RU"/>
        </w:rPr>
        <w:t>Таблица 3.3 - Необходимое время эвакуации, мин., из производстве</w:t>
      </w:r>
      <w:r w:rsidRPr="00BA4DCB">
        <w:rPr>
          <w:lang w:val="ru-RU"/>
        </w:rPr>
        <w:t>н</w:t>
      </w:r>
      <w:r w:rsidRPr="00BA4DCB">
        <w:rPr>
          <w:lang w:val="ru-RU"/>
        </w:rPr>
        <w:t>ных зданий I, II и III степеней огнестойкости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2977"/>
        <w:gridCol w:w="1559"/>
        <w:gridCol w:w="1276"/>
        <w:gridCol w:w="1276"/>
        <w:gridCol w:w="1162"/>
        <w:gridCol w:w="1541"/>
      </w:tblGrid>
      <w:tr w:rsidR="003128C5" w:rsidRPr="00BA4DCB" w:rsidTr="00C64291">
        <w:trPr>
          <w:cantSplit/>
          <w:trHeight w:val="113"/>
        </w:trPr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28C5" w:rsidRPr="00BA4DCB" w:rsidRDefault="001C4BB7" w:rsidP="00C64291">
            <w:pPr>
              <w:pStyle w:val="afff6"/>
            </w:pPr>
            <w:r w:rsidRPr="00BA4DCB">
              <w:t>Категория производс</w:t>
            </w:r>
            <w:r w:rsidRPr="00BA4DCB">
              <w:t>т</w:t>
            </w:r>
            <w:r w:rsidRPr="00BA4DCB">
              <w:t>ва</w:t>
            </w:r>
          </w:p>
        </w:tc>
        <w:tc>
          <w:tcPr>
            <w:tcW w:w="68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1C4BB7" w:rsidP="00346798">
            <w:pPr>
              <w:pStyle w:val="afff6"/>
              <w:jc w:val="center"/>
            </w:pPr>
            <w:r w:rsidRPr="00BA4DCB">
              <w:t>Объем помещения, тыс. м</w:t>
            </w:r>
            <w:r w:rsidRPr="00BA4DCB">
              <w:rPr>
                <w:vertAlign w:val="superscript"/>
              </w:rPr>
              <w:t>3</w:t>
            </w:r>
          </w:p>
        </w:tc>
      </w:tr>
      <w:tr w:rsidR="003128C5" w:rsidRPr="00BA4DCB" w:rsidTr="00C64291">
        <w:trPr>
          <w:cantSplit/>
          <w:trHeight w:val="113"/>
        </w:trPr>
        <w:tc>
          <w:tcPr>
            <w:tcW w:w="29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C5" w:rsidRPr="00BA4DCB" w:rsidRDefault="003128C5" w:rsidP="00C64291">
            <w:pPr>
              <w:pStyle w:val="afff6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3128C5" w:rsidRPr="00BA4DCB" w:rsidRDefault="001C4BB7" w:rsidP="00C64291">
            <w:pPr>
              <w:pStyle w:val="afff6"/>
              <w:jc w:val="center"/>
            </w:pPr>
            <w:r w:rsidRPr="00BA4DCB">
              <w:t>до 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30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40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50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3128C5" w:rsidRPr="00BA4DCB" w:rsidRDefault="001C4BB7" w:rsidP="00A12AE9">
            <w:pPr>
              <w:pStyle w:val="afff6"/>
            </w:pPr>
            <w:r w:rsidRPr="00BA4DCB">
              <w:t>60 и бол</w:t>
            </w:r>
            <w:r w:rsidR="00A12AE9" w:rsidRPr="00BA4DCB">
              <w:t>ее</w:t>
            </w:r>
          </w:p>
        </w:tc>
      </w:tr>
      <w:tr w:rsidR="003128C5" w:rsidRPr="00BA4DCB" w:rsidTr="00C64291">
        <w:trPr>
          <w:trHeight w:val="11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1C4BB7" w:rsidP="00A12AE9">
            <w:pPr>
              <w:pStyle w:val="afff6"/>
              <w:jc w:val="center"/>
            </w:pPr>
            <w:r w:rsidRPr="00BA4DCB">
              <w:t>А, Б, 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0,5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0,75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t>1,5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</w:pPr>
            <w:r w:rsidRPr="00BA4DCB">
              <w:rPr>
                <w:szCs w:val="18"/>
              </w:rPr>
              <w:t>1,75</w:t>
            </w:r>
          </w:p>
        </w:tc>
      </w:tr>
      <w:tr w:rsidR="003128C5" w:rsidRPr="00BA4DCB" w:rsidTr="00C64291">
        <w:trPr>
          <w:trHeight w:val="11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1C4BB7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1,25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C64291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2,</w:t>
            </w:r>
            <w:r w:rsidR="003128C5" w:rsidRPr="00BA4DCB">
              <w:rPr>
                <w:szCs w:val="26"/>
              </w:rPr>
              <w:t>5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3128C5" w:rsidP="00C64291">
            <w:pPr>
              <w:pStyle w:val="afff6"/>
              <w:jc w:val="center"/>
              <w:rPr>
                <w:szCs w:val="26"/>
              </w:rPr>
            </w:pPr>
            <w:r w:rsidRPr="00BA4DCB">
              <w:rPr>
                <w:szCs w:val="26"/>
              </w:rPr>
              <w:t>3</w:t>
            </w:r>
          </w:p>
        </w:tc>
      </w:tr>
      <w:tr w:rsidR="003128C5" w:rsidRPr="00BA4DCB" w:rsidTr="00C64291">
        <w:trPr>
          <w:trHeight w:val="11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1C4BB7" w:rsidP="00C64291">
            <w:pPr>
              <w:pStyle w:val="afff6"/>
              <w:jc w:val="center"/>
            </w:pPr>
            <w:r w:rsidRPr="00BA4DCB">
              <w:rPr>
                <w:szCs w:val="26"/>
              </w:rPr>
              <w:t>Г, Д</w:t>
            </w:r>
          </w:p>
        </w:tc>
        <w:tc>
          <w:tcPr>
            <w:tcW w:w="68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28C5" w:rsidRPr="00BA4DCB" w:rsidRDefault="001C4BB7" w:rsidP="00C64291">
            <w:pPr>
              <w:pStyle w:val="afff6"/>
              <w:jc w:val="center"/>
            </w:pPr>
            <w:r w:rsidRPr="00BA4DCB">
              <w:t>Не ограничивается</w:t>
            </w:r>
          </w:p>
        </w:tc>
      </w:tr>
    </w:tbl>
    <w:p w:rsidR="0034225C" w:rsidRPr="00BA4DCB" w:rsidRDefault="0034225C" w:rsidP="003128C5">
      <w:pPr>
        <w:pStyle w:val="afffffc"/>
        <w:rPr>
          <w:lang w:val="ru-RU"/>
        </w:rPr>
      </w:pP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lang w:val="ru-RU"/>
        </w:rPr>
        <w:t>Для производственных зданий промышленных предприятий I, II и III степеней огнестойкости с коридорами, которые служат для эвакуации л</w:t>
      </w:r>
      <w:r w:rsidRPr="00BA4DCB">
        <w:rPr>
          <w:lang w:val="ru-RU"/>
        </w:rPr>
        <w:t>ю</w:t>
      </w:r>
      <w:r w:rsidRPr="00BA4DCB">
        <w:rPr>
          <w:lang w:val="ru-RU"/>
        </w:rPr>
        <w:t>дей, необходимое время эвакуации людей от дверей наиболее отдаленных помещений к выходу наружу или в ближайшую лестничную клетку прин</w:t>
      </w:r>
      <w:r w:rsidRPr="00BA4DCB">
        <w:rPr>
          <w:lang w:val="ru-RU"/>
        </w:rPr>
        <w:t>и</w:t>
      </w:r>
      <w:r w:rsidRPr="00BA4DCB">
        <w:rPr>
          <w:lang w:val="ru-RU"/>
        </w:rPr>
        <w:t>мают: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>-</w:t>
      </w:r>
      <w:r w:rsidRPr="00BA4DCB">
        <w:rPr>
          <w:lang w:val="ru-RU"/>
        </w:rPr>
        <w:tab/>
      </w:r>
      <w:r w:rsidR="00A12AE9" w:rsidRPr="00BA4DCB">
        <w:rPr>
          <w:lang w:val="ru-RU"/>
        </w:rPr>
        <w:t>-</w:t>
      </w:r>
      <w:r w:rsidR="001C4BB7" w:rsidRPr="00BA4DCB">
        <w:rPr>
          <w:lang w:val="ru-RU"/>
        </w:rPr>
        <w:t>от помещений, расположенных между двумя лестничными клетками или внешними выходами для зданий с категориями производства</w:t>
      </w:r>
      <w:proofErr w:type="gramStart"/>
      <w:r w:rsidR="001C4BB7" w:rsidRPr="00BA4DCB">
        <w:rPr>
          <w:lang w:val="ru-RU"/>
        </w:rPr>
        <w:t xml:space="preserve"> А</w:t>
      </w:r>
      <w:proofErr w:type="gramEnd"/>
      <w:r w:rsidR="001C4BB7" w:rsidRPr="00BA4DCB">
        <w:rPr>
          <w:lang w:val="ru-RU"/>
        </w:rPr>
        <w:t xml:space="preserve">, Б и Е, - 1 мин.; с категорией В - 2 мин.; категориями Г и Д - 3 </w:t>
      </w:r>
      <w:r w:rsidR="00A12AE9" w:rsidRPr="00BA4DCB">
        <w:rPr>
          <w:lang w:val="ru-RU"/>
        </w:rPr>
        <w:t>мин.</w:t>
      </w:r>
      <w:r w:rsidR="001C4BB7" w:rsidRPr="00BA4DCB">
        <w:rPr>
          <w:lang w:val="ru-RU"/>
        </w:rPr>
        <w:t>;</w:t>
      </w:r>
    </w:p>
    <w:p w:rsidR="003128C5" w:rsidRPr="00BA4DCB" w:rsidRDefault="003128C5" w:rsidP="003128C5">
      <w:pPr>
        <w:pStyle w:val="afffffc"/>
        <w:rPr>
          <w:szCs w:val="20"/>
          <w:lang w:val="ru-RU"/>
        </w:rPr>
      </w:pPr>
      <w:r w:rsidRPr="00BA4DCB">
        <w:rPr>
          <w:lang w:val="ru-RU"/>
        </w:rPr>
        <w:t>-</w:t>
      </w:r>
      <w:r w:rsidRPr="00BA4DCB">
        <w:rPr>
          <w:lang w:val="ru-RU"/>
        </w:rPr>
        <w:tab/>
      </w:r>
      <w:r w:rsidR="00A12AE9" w:rsidRPr="00BA4DCB">
        <w:rPr>
          <w:lang w:val="ru-RU"/>
        </w:rPr>
        <w:t>-</w:t>
      </w:r>
      <w:r w:rsidR="001C4BB7" w:rsidRPr="00BA4DCB">
        <w:rPr>
          <w:lang w:val="ru-RU"/>
        </w:rPr>
        <w:t>от помещений с выходом к тупиковому коридору - 0,5 мин.</w:t>
      </w:r>
    </w:p>
    <w:p w:rsidR="003128C5" w:rsidRPr="00BA4DCB" w:rsidRDefault="001C4BB7" w:rsidP="003128C5">
      <w:pPr>
        <w:pStyle w:val="afffffc"/>
        <w:rPr>
          <w:szCs w:val="19"/>
          <w:lang w:val="ru-RU"/>
        </w:rPr>
      </w:pPr>
      <w:r w:rsidRPr="00BA4DCB">
        <w:rPr>
          <w:lang w:val="ru-RU"/>
        </w:rPr>
        <w:t xml:space="preserve">Для зданий IV степени огнестойкости необходимое время эвакуации людей уменьшается на 30%, а для зданий V степени огнестойкости - на 50%. 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Необходимое время эвакуации людей по лестнице определяется анал</w:t>
      </w:r>
      <w:r w:rsidRPr="00BA4DCB">
        <w:rPr>
          <w:lang w:val="ru-RU"/>
        </w:rPr>
        <w:t>о</w:t>
      </w:r>
      <w:r w:rsidRPr="00BA4DCB">
        <w:rPr>
          <w:lang w:val="ru-RU"/>
        </w:rPr>
        <w:t>гично времени для общественных и вспомогательных помещений.</w:t>
      </w:r>
    </w:p>
    <w:p w:rsidR="003128C5" w:rsidRPr="00BA4DCB" w:rsidRDefault="001C4BB7" w:rsidP="00FB54CC">
      <w:pPr>
        <w:pStyle w:val="2"/>
        <w:rPr>
          <w:szCs w:val="20"/>
        </w:rPr>
      </w:pPr>
      <w:bookmarkStart w:id="14" w:name="_Toc474411865"/>
      <w:r w:rsidRPr="00BA4DCB">
        <w:t>3.4 Пример расчета эвакуации людей из помещений зданий разного назначения</w:t>
      </w:r>
      <w:bookmarkEnd w:id="14"/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bCs/>
          <w:i/>
          <w:u w:val="single"/>
          <w:lang w:val="ru-RU"/>
        </w:rPr>
        <w:t>Условие:</w:t>
      </w:r>
      <w:r w:rsidRPr="00BA4DCB">
        <w:rPr>
          <w:bCs/>
          <w:lang w:val="ru-RU"/>
        </w:rPr>
        <w:t xml:space="preserve"> Определить расчетное время эвакуации людей из зала собр</w:t>
      </w:r>
      <w:r w:rsidRPr="00BA4DCB">
        <w:rPr>
          <w:bCs/>
          <w:lang w:val="ru-RU"/>
        </w:rPr>
        <w:t>а</w:t>
      </w:r>
      <w:r w:rsidRPr="00BA4DCB">
        <w:rPr>
          <w:bCs/>
          <w:lang w:val="ru-RU"/>
        </w:rPr>
        <w:t xml:space="preserve">ний предприятия и сравнить его с </w:t>
      </w:r>
      <w:proofErr w:type="gramStart"/>
      <w:r w:rsidRPr="00BA4DCB">
        <w:rPr>
          <w:bCs/>
          <w:lang w:val="ru-RU"/>
        </w:rPr>
        <w:t>необходимым</w:t>
      </w:r>
      <w:proofErr w:type="gramEnd"/>
      <w:r w:rsidRPr="00BA4DCB">
        <w:rPr>
          <w:bCs/>
          <w:lang w:val="ru-RU"/>
        </w:rPr>
        <w:t xml:space="preserve">. </w:t>
      </w:r>
      <w:r w:rsidR="00A12AE9" w:rsidRPr="00BA4DCB">
        <w:rPr>
          <w:bCs/>
          <w:lang w:val="ru-RU"/>
        </w:rPr>
        <w:t>Здание</w:t>
      </w:r>
      <w:r w:rsidRPr="00BA4DCB">
        <w:rPr>
          <w:bCs/>
          <w:lang w:val="ru-RU"/>
        </w:rPr>
        <w:t xml:space="preserve"> II степени огн</w:t>
      </w:r>
      <w:r w:rsidRPr="00BA4DCB">
        <w:rPr>
          <w:bCs/>
          <w:lang w:val="ru-RU"/>
        </w:rPr>
        <w:t>е</w:t>
      </w:r>
      <w:r w:rsidRPr="00BA4DCB">
        <w:rPr>
          <w:bCs/>
          <w:lang w:val="ru-RU"/>
        </w:rPr>
        <w:t>стойкости, зал имеет 20 рядов  по 18 мест в ряду и 3 ряд</w:t>
      </w:r>
      <w:r w:rsidR="00F847AE" w:rsidRPr="00BA4DCB">
        <w:rPr>
          <w:bCs/>
          <w:lang w:val="ru-RU"/>
        </w:rPr>
        <w:t>а</w:t>
      </w:r>
      <w:r w:rsidRPr="00BA4DCB">
        <w:rPr>
          <w:bCs/>
          <w:lang w:val="ru-RU"/>
        </w:rPr>
        <w:t xml:space="preserve"> с числом м</w:t>
      </w:r>
      <w:r w:rsidR="00F847AE" w:rsidRPr="00BA4DCB">
        <w:rPr>
          <w:bCs/>
          <w:lang w:val="ru-RU"/>
        </w:rPr>
        <w:t xml:space="preserve">ест </w:t>
      </w:r>
      <w:r w:rsidRPr="00BA4DCB">
        <w:rPr>
          <w:bCs/>
          <w:lang w:val="ru-RU"/>
        </w:rPr>
        <w:t>16, 14 и 12. Дл</w:t>
      </w:r>
      <w:r w:rsidR="00F847AE" w:rsidRPr="00BA4DCB">
        <w:rPr>
          <w:bCs/>
          <w:lang w:val="ru-RU"/>
        </w:rPr>
        <w:t>я выхода людей предназначены дв</w:t>
      </w:r>
      <w:r w:rsidRPr="00BA4DCB">
        <w:rPr>
          <w:bCs/>
          <w:lang w:val="ru-RU"/>
        </w:rPr>
        <w:t>е двер</w:t>
      </w:r>
      <w:r w:rsidR="00881DC5" w:rsidRPr="00BA4DCB">
        <w:rPr>
          <w:bCs/>
          <w:lang w:val="ru-RU"/>
        </w:rPr>
        <w:t>и</w:t>
      </w:r>
      <w:r w:rsidRPr="00BA4DCB">
        <w:rPr>
          <w:bCs/>
          <w:lang w:val="ru-RU"/>
        </w:rPr>
        <w:t xml:space="preserve"> шириной 2</w:t>
      </w:r>
      <w:r w:rsidR="00F847AE" w:rsidRPr="00BA4DCB">
        <w:rPr>
          <w:bCs/>
          <w:lang w:val="ru-RU"/>
        </w:rPr>
        <w:t xml:space="preserve">,6 м, ширина проходов </w:t>
      </w:r>
      <w:r w:rsidRPr="00BA4DCB">
        <w:rPr>
          <w:bCs/>
          <w:lang w:val="ru-RU"/>
        </w:rPr>
        <w:t>= 2,3 м. Расстояние между спинками кресел 0,9 м, длина ряда 9 м. Схема зал</w:t>
      </w:r>
      <w:r w:rsidR="00F847AE" w:rsidRPr="00BA4DCB">
        <w:rPr>
          <w:bCs/>
          <w:lang w:val="ru-RU"/>
        </w:rPr>
        <w:t>а</w:t>
      </w:r>
      <w:r w:rsidRPr="00BA4DCB">
        <w:rPr>
          <w:bCs/>
          <w:lang w:val="ru-RU"/>
        </w:rPr>
        <w:t xml:space="preserve"> представлена на рис. </w:t>
      </w:r>
      <w:r w:rsidR="00F847AE" w:rsidRPr="00BA4DCB">
        <w:rPr>
          <w:bCs/>
          <w:lang w:val="ru-RU"/>
        </w:rPr>
        <w:t>3</w:t>
      </w:r>
      <w:r w:rsidRPr="00BA4DCB">
        <w:rPr>
          <w:bCs/>
          <w:lang w:val="ru-RU"/>
        </w:rPr>
        <w:t>.1. Размеры зала</w:t>
      </w:r>
      <w:proofErr w:type="gramStart"/>
      <w:r w:rsidRPr="00BA4DCB">
        <w:rPr>
          <w:bCs/>
          <w:lang w:val="ru-RU"/>
        </w:rPr>
        <w:t xml:space="preserve"> :</w:t>
      </w:r>
      <w:proofErr w:type="gramEnd"/>
      <w:r w:rsidRPr="00BA4DCB">
        <w:rPr>
          <w:bCs/>
          <w:lang w:val="ru-RU"/>
        </w:rPr>
        <w:t xml:space="preserve"> длина 25 м, ширина 13,6 м, высота 5 м. </w:t>
      </w:r>
    </w:p>
    <w:p w:rsidR="00EF40AF" w:rsidRPr="00BA4DCB" w:rsidRDefault="003128C5" w:rsidP="00EF40AF">
      <w:pPr>
        <w:autoSpaceDE w:val="0"/>
        <w:autoSpaceDN w:val="0"/>
        <w:adjustRightInd w:val="0"/>
        <w:spacing w:before="286"/>
        <w:ind w:left="98" w:right="223"/>
        <w:jc w:val="center"/>
      </w:pPr>
      <w:r w:rsidRPr="00BA4DCB">
        <w:rPr>
          <w:noProof/>
          <w:szCs w:val="20"/>
        </w:rPr>
        <w:lastRenderedPageBreak/>
        <w:drawing>
          <wp:inline distT="0" distB="0" distL="0" distR="0">
            <wp:extent cx="3858006" cy="2638262"/>
            <wp:effectExtent l="19050" t="0" r="9144" b="0"/>
            <wp:docPr id="269" name="Рисунок 269" descr="А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 descr="Ана 4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 l="51901" t="29250" b="23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21" cy="263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8C5" w:rsidRPr="00BA4DCB" w:rsidRDefault="001C4BB7" w:rsidP="008A7194">
      <w:pPr>
        <w:pStyle w:val="afffffe"/>
        <w:ind w:firstLine="709"/>
        <w:jc w:val="left"/>
        <w:rPr>
          <w:spacing w:val="-3"/>
          <w:lang w:val="ru-RU"/>
        </w:rPr>
      </w:pPr>
      <w:proofErr w:type="spellStart"/>
      <w:r w:rsidRPr="00BA4DCB">
        <w:rPr>
          <w:bCs/>
          <w:i/>
          <w:szCs w:val="20"/>
          <w:lang w:val="ru-RU"/>
        </w:rPr>
        <w:t>l</w:t>
      </w:r>
      <w:proofErr w:type="spellEnd"/>
      <w:r w:rsidRPr="00BA4DCB">
        <w:rPr>
          <w:bCs/>
          <w:szCs w:val="20"/>
          <w:lang w:val="ru-RU"/>
        </w:rPr>
        <w:t xml:space="preserve"> - расстояние между спинками кресел; (</w:t>
      </w:r>
      <w:r w:rsidR="008A7194" w:rsidRPr="00BA4DCB">
        <w:rPr>
          <w:bCs/>
          <w:position w:val="-6"/>
          <w:szCs w:val="20"/>
          <w:lang w:val="ru-RU"/>
        </w:rPr>
        <w:object w:dxaOrig="240" w:dyaOrig="300">
          <v:shape id="_x0000_i1132" type="#_x0000_t75" style="width:11.75pt;height:14.85pt" o:ole="">
            <v:imagedata r:id="rId206" o:title=""/>
          </v:shape>
          <o:OLEObject Type="Embed" ProgID="Equation.DSMT4" ShapeID="_x0000_i1132" DrawAspect="Content" ObjectID="_1549196641" r:id="rId207"/>
        </w:object>
      </w:r>
      <w:proofErr w:type="spellStart"/>
      <w:proofErr w:type="gramStart"/>
      <w:r w:rsidRPr="00BA4DCB">
        <w:rPr>
          <w:bCs/>
          <w:szCs w:val="20"/>
          <w:vertAlign w:val="subscript"/>
          <w:lang w:val="ru-RU"/>
        </w:rPr>
        <w:t>пр</w:t>
      </w:r>
      <w:proofErr w:type="spellEnd"/>
      <w:proofErr w:type="gramEnd"/>
      <w:r w:rsidRPr="00BA4DCB">
        <w:rPr>
          <w:bCs/>
          <w:szCs w:val="20"/>
          <w:lang w:val="ru-RU"/>
        </w:rPr>
        <w:t xml:space="preserve"> - ширина прохода; (</w:t>
      </w:r>
      <w:r w:rsidR="008A7194" w:rsidRPr="00BA4DCB">
        <w:rPr>
          <w:bCs/>
          <w:position w:val="-6"/>
          <w:szCs w:val="20"/>
          <w:lang w:val="ru-RU"/>
        </w:rPr>
        <w:object w:dxaOrig="240" w:dyaOrig="300">
          <v:shape id="_x0000_i1133" type="#_x0000_t75" style="width:11.75pt;height:14.85pt" o:ole="">
            <v:imagedata r:id="rId206" o:title=""/>
          </v:shape>
          <o:OLEObject Type="Embed" ProgID="Equation.DSMT4" ShapeID="_x0000_i1133" DrawAspect="Content" ObjectID="_1549196642" r:id="rId208"/>
        </w:object>
      </w:r>
      <w:proofErr w:type="spellStart"/>
      <w:r w:rsidR="008A7194" w:rsidRPr="00BA4DCB">
        <w:rPr>
          <w:bCs/>
          <w:szCs w:val="20"/>
          <w:vertAlign w:val="subscript"/>
          <w:lang w:val="ru-RU"/>
        </w:rPr>
        <w:t>дв</w:t>
      </w:r>
      <w:proofErr w:type="spellEnd"/>
      <w:r w:rsidRPr="00BA4DCB">
        <w:rPr>
          <w:bCs/>
          <w:szCs w:val="20"/>
          <w:lang w:val="ru-RU"/>
        </w:rPr>
        <w:t xml:space="preserve"> - ширина двер</w:t>
      </w:r>
      <w:r w:rsidR="008A7194" w:rsidRPr="00BA4DCB">
        <w:rPr>
          <w:bCs/>
          <w:szCs w:val="20"/>
          <w:lang w:val="ru-RU"/>
        </w:rPr>
        <w:t>и</w:t>
      </w:r>
      <w:r w:rsidRPr="00BA4DCB">
        <w:rPr>
          <w:bCs/>
          <w:szCs w:val="20"/>
          <w:lang w:val="ru-RU"/>
        </w:rPr>
        <w:t xml:space="preserve">; </w:t>
      </w:r>
      <w:proofErr w:type="spellStart"/>
      <w:r w:rsidRPr="00BA4DCB">
        <w:rPr>
          <w:bCs/>
          <w:i/>
          <w:szCs w:val="20"/>
          <w:lang w:val="ru-RU"/>
        </w:rPr>
        <w:t>l</w:t>
      </w:r>
      <w:r w:rsidRPr="00BA4DCB">
        <w:rPr>
          <w:bCs/>
          <w:i/>
          <w:szCs w:val="20"/>
          <w:vertAlign w:val="subscript"/>
          <w:lang w:val="ru-RU"/>
        </w:rPr>
        <w:t>i</w:t>
      </w:r>
      <w:proofErr w:type="spellEnd"/>
      <w:r w:rsidRPr="00BA4DCB">
        <w:rPr>
          <w:bCs/>
          <w:szCs w:val="20"/>
          <w:vertAlign w:val="subscript"/>
          <w:lang w:val="ru-RU"/>
        </w:rPr>
        <w:t xml:space="preserve"> </w:t>
      </w:r>
      <w:r w:rsidRPr="00BA4DCB">
        <w:rPr>
          <w:bCs/>
          <w:szCs w:val="20"/>
          <w:lang w:val="ru-RU"/>
        </w:rPr>
        <w:t>- длина ряда</w:t>
      </w:r>
    </w:p>
    <w:p w:rsidR="001B3E97" w:rsidRPr="00BA4DCB" w:rsidRDefault="008A7194" w:rsidP="001B3E97">
      <w:pPr>
        <w:pStyle w:val="afffffe"/>
        <w:rPr>
          <w:color w:val="000000"/>
          <w:sz w:val="20"/>
          <w:lang w:val="ru-RU"/>
        </w:rPr>
      </w:pPr>
      <w:r w:rsidRPr="00BA4DCB">
        <w:rPr>
          <w:lang w:val="ru-RU"/>
        </w:rPr>
        <w:t>Рисунок 3.1 - Схема планировки</w:t>
      </w:r>
      <w:r w:rsidR="001C4BB7" w:rsidRPr="00BA4DCB">
        <w:rPr>
          <w:lang w:val="ru-RU"/>
        </w:rPr>
        <w:t xml:space="preserve"> зала собраний</w:t>
      </w:r>
    </w:p>
    <w:p w:rsidR="003128C5" w:rsidRPr="00BA4DCB" w:rsidRDefault="003128C5" w:rsidP="003128C5"/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i/>
          <w:szCs w:val="20"/>
          <w:u w:val="single"/>
          <w:lang w:val="ru-RU"/>
        </w:rPr>
        <w:t>Решение.</w:t>
      </w:r>
      <w:r w:rsidRPr="00BA4DCB">
        <w:rPr>
          <w:szCs w:val="20"/>
          <w:lang w:val="ru-RU"/>
        </w:rPr>
        <w:t xml:space="preserve"> Общее </w:t>
      </w:r>
      <w:r w:rsidR="008A7194" w:rsidRPr="00BA4DCB">
        <w:rPr>
          <w:szCs w:val="20"/>
          <w:lang w:val="ru-RU"/>
        </w:rPr>
        <w:t>количество</w:t>
      </w:r>
      <w:r w:rsidRPr="00BA4DCB">
        <w:rPr>
          <w:szCs w:val="20"/>
          <w:lang w:val="ru-RU"/>
        </w:rPr>
        <w:t xml:space="preserve"> людей, к</w:t>
      </w:r>
      <w:r w:rsidR="008A7194" w:rsidRPr="00BA4DCB">
        <w:rPr>
          <w:szCs w:val="20"/>
          <w:lang w:val="ru-RU"/>
        </w:rPr>
        <w:t>оторые могут находиться в зале</w:t>
      </w:r>
      <w:r w:rsidRPr="00BA4DCB">
        <w:rPr>
          <w:szCs w:val="20"/>
          <w:lang w:val="ru-RU"/>
        </w:rPr>
        <w:t>:</w:t>
      </w:r>
    </w:p>
    <w:p w:rsidR="003128C5" w:rsidRPr="00BA4DCB" w:rsidRDefault="004D616A" w:rsidP="004D616A">
      <w:pPr>
        <w:pStyle w:val="ac"/>
        <w:jc w:val="center"/>
        <w:rPr>
          <w:b/>
          <w:bCs/>
          <w:lang w:val="ru-RU"/>
        </w:rPr>
      </w:pPr>
      <w:r w:rsidRPr="00BA4DCB">
        <w:rPr>
          <w:position w:val="-14"/>
          <w:lang w:val="ru-RU"/>
        </w:rPr>
        <w:object w:dxaOrig="4540" w:dyaOrig="420">
          <v:shape id="_x0000_i1134" type="#_x0000_t75" style="width:227.75pt;height:21.9pt" o:ole="">
            <v:imagedata r:id="rId209" o:title=""/>
          </v:shape>
          <o:OLEObject Type="Embed" ProgID="Equation.DSMT4" ShapeID="_x0000_i1134" DrawAspect="Content" ObjectID="_1549196643" r:id="rId210"/>
        </w:object>
      </w:r>
      <w:r w:rsidR="003128C5" w:rsidRPr="00BA4DCB">
        <w:rPr>
          <w:lang w:val="ru-RU"/>
        </w:rPr>
        <w:t xml:space="preserve"> </w:t>
      </w:r>
      <w:r w:rsidR="001C4BB7" w:rsidRPr="00BA4DCB">
        <w:rPr>
          <w:bCs/>
          <w:lang w:val="ru-RU"/>
        </w:rPr>
        <w:t>ч</w:t>
      </w:r>
      <w:r w:rsidR="008A7194" w:rsidRPr="00BA4DCB">
        <w:rPr>
          <w:bCs/>
          <w:lang w:val="ru-RU"/>
        </w:rPr>
        <w:t>е</w:t>
      </w:r>
      <w:r w:rsidR="001C4BB7" w:rsidRPr="00BA4DCB">
        <w:rPr>
          <w:bCs/>
          <w:lang w:val="ru-RU"/>
        </w:rPr>
        <w:t>л.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Поскольку зал в плане симметричен, то для расчета принимаем один </w:t>
      </w:r>
      <w:r w:rsidR="008A7194" w:rsidRPr="00BA4DCB">
        <w:rPr>
          <w:lang w:val="ru-RU"/>
        </w:rPr>
        <w:t>людской</w:t>
      </w:r>
      <w:r w:rsidRPr="00BA4DCB">
        <w:rPr>
          <w:lang w:val="ru-RU"/>
        </w:rPr>
        <w:t xml:space="preserve"> поток с половинным числом зрителей, то есть N = 201 ч</w:t>
      </w:r>
      <w:r w:rsidR="00412E8F" w:rsidRPr="00BA4DCB">
        <w:rPr>
          <w:lang w:val="ru-RU"/>
        </w:rPr>
        <w:t>е</w:t>
      </w:r>
      <w:r w:rsidRPr="00BA4DCB">
        <w:rPr>
          <w:lang w:val="ru-RU"/>
        </w:rPr>
        <w:t>л.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spacing w:val="-2"/>
          <w:lang w:val="ru-RU"/>
        </w:rPr>
        <w:t>Принимая, что все люди - взрослые в зимней одежде, площадь горизо</w:t>
      </w:r>
      <w:r w:rsidRPr="00BA4DCB">
        <w:rPr>
          <w:spacing w:val="-2"/>
          <w:lang w:val="ru-RU"/>
        </w:rPr>
        <w:t>н</w:t>
      </w:r>
      <w:r w:rsidRPr="00BA4DCB">
        <w:rPr>
          <w:spacing w:val="-2"/>
          <w:lang w:val="ru-RU"/>
        </w:rPr>
        <w:t>тальной проекции человека</w:t>
      </w:r>
      <w:r w:rsidR="00412E8F" w:rsidRPr="00BA4DCB">
        <w:rPr>
          <w:spacing w:val="-2"/>
          <w:lang w:val="ru-RU"/>
        </w:rPr>
        <w:t xml:space="preserve"> </w:t>
      </w:r>
      <w:r w:rsidR="00412E8F" w:rsidRPr="00BA4DCB">
        <w:rPr>
          <w:i/>
          <w:spacing w:val="-2"/>
          <w:lang w:val="ru-RU"/>
        </w:rPr>
        <w:t xml:space="preserve">составляет </w:t>
      </w:r>
      <w:proofErr w:type="spellStart"/>
      <w:r w:rsidRPr="00BA4DCB">
        <w:rPr>
          <w:i/>
          <w:spacing w:val="-2"/>
          <w:lang w:val="ru-RU"/>
        </w:rPr>
        <w:t>f</w:t>
      </w:r>
      <w:proofErr w:type="spellEnd"/>
      <w:r w:rsidRPr="00BA4DCB">
        <w:rPr>
          <w:spacing w:val="-2"/>
          <w:lang w:val="ru-RU"/>
        </w:rPr>
        <w:t xml:space="preserve"> = 0,125 м</w:t>
      </w:r>
      <w:proofErr w:type="gramStart"/>
      <w:r w:rsidRPr="00BA4DCB">
        <w:rPr>
          <w:spacing w:val="-2"/>
          <w:vertAlign w:val="superscript"/>
          <w:lang w:val="ru-RU"/>
        </w:rPr>
        <w:t>2</w:t>
      </w:r>
      <w:proofErr w:type="gramEnd"/>
      <w:r w:rsidRPr="00BA4DCB">
        <w:rPr>
          <w:spacing w:val="-2"/>
          <w:lang w:val="ru-RU"/>
        </w:rPr>
        <w:t>.</w:t>
      </w:r>
    </w:p>
    <w:p w:rsidR="003128C5" w:rsidRPr="00BA4DCB" w:rsidRDefault="001C4BB7" w:rsidP="003128C5">
      <w:pPr>
        <w:pStyle w:val="afffffc"/>
        <w:rPr>
          <w:spacing w:val="-5"/>
          <w:lang w:val="ru-RU"/>
        </w:rPr>
      </w:pPr>
      <w:r w:rsidRPr="00BA4DCB">
        <w:rPr>
          <w:spacing w:val="-5"/>
          <w:lang w:val="ru-RU"/>
        </w:rPr>
        <w:t>Параметры движения человеческих потоков в рядах мест зала:</w:t>
      </w:r>
    </w:p>
    <w:p w:rsidR="003128C5" w:rsidRPr="00BA4DCB" w:rsidRDefault="003128C5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-</w:t>
      </w:r>
      <w:r w:rsidRPr="00BA4DCB">
        <w:rPr>
          <w:szCs w:val="20"/>
          <w:lang w:val="ru-RU"/>
        </w:rPr>
        <w:tab/>
      </w:r>
      <w:r w:rsidR="00412E8F" w:rsidRPr="00BA4DCB">
        <w:rPr>
          <w:szCs w:val="20"/>
          <w:lang w:val="ru-RU"/>
        </w:rPr>
        <w:t>-</w:t>
      </w:r>
      <w:r w:rsidR="001C4BB7" w:rsidRPr="00BA4DCB">
        <w:rPr>
          <w:szCs w:val="20"/>
          <w:lang w:val="ru-RU"/>
        </w:rPr>
        <w:t xml:space="preserve">плотность потока определяем </w:t>
      </w:r>
      <w:r w:rsidR="00412E8F" w:rsidRPr="00BA4DCB">
        <w:rPr>
          <w:szCs w:val="20"/>
          <w:lang w:val="ru-RU"/>
        </w:rPr>
        <w:t>по</w:t>
      </w:r>
      <w:r w:rsidR="001C4BB7" w:rsidRPr="00BA4DCB">
        <w:rPr>
          <w:szCs w:val="20"/>
          <w:lang w:val="ru-RU"/>
        </w:rPr>
        <w:t xml:space="preserve"> таблиц</w:t>
      </w:r>
      <w:r w:rsidR="00412E8F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 xml:space="preserve"> 3.1</w:t>
      </w:r>
    </w:p>
    <w:p w:rsidR="003128C5" w:rsidRPr="00BA4DCB" w:rsidRDefault="003128C5" w:rsidP="00A255E2">
      <w:pPr>
        <w:pStyle w:val="ac"/>
        <w:jc w:val="center"/>
        <w:rPr>
          <w:spacing w:val="-3"/>
          <w:sz w:val="20"/>
          <w:szCs w:val="20"/>
          <w:lang w:val="ru-RU"/>
        </w:rPr>
      </w:pPr>
      <w:r w:rsidRPr="00BA4DCB">
        <w:rPr>
          <w:lang w:val="ru-RU"/>
        </w:rPr>
        <w:object w:dxaOrig="3960" w:dyaOrig="1100">
          <v:shape id="_x0000_i1135" type="#_x0000_t75" style="width:199.55pt;height:54.8pt" o:ole="">
            <v:imagedata r:id="rId211" o:title=""/>
          </v:shape>
          <o:OLEObject Type="Embed" ProgID="Equation.DSMT4" ShapeID="_x0000_i1135" DrawAspect="Content" ObjectID="_1549196644" r:id="rId212"/>
        </w:objec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>-</w:t>
      </w:r>
      <w:r w:rsidRPr="00BA4DCB">
        <w:rPr>
          <w:lang w:val="ru-RU"/>
        </w:rPr>
        <w:tab/>
      </w:r>
      <w:r w:rsidR="00412E8F" w:rsidRPr="00BA4DCB">
        <w:rPr>
          <w:lang w:val="ru-RU"/>
        </w:rPr>
        <w:t>-</w:t>
      </w:r>
      <w:r w:rsidR="001C4BB7" w:rsidRPr="00BA4DCB">
        <w:rPr>
          <w:lang w:val="ru-RU"/>
        </w:rPr>
        <w:t>скорость движения из таблицы 3.1</w:t>
      </w:r>
    </w:p>
    <w:p w:rsidR="003128C5" w:rsidRPr="00BA4DCB" w:rsidRDefault="00A255E2" w:rsidP="00412E8F">
      <w:pPr>
        <w:pStyle w:val="ac"/>
        <w:jc w:val="center"/>
        <w:rPr>
          <w:lang w:val="ru-RU"/>
        </w:rPr>
      </w:pPr>
      <w:r w:rsidRPr="00BA4DCB">
        <w:rPr>
          <w:position w:val="-20"/>
          <w:lang w:val="ru-RU"/>
        </w:rPr>
        <w:object w:dxaOrig="1400" w:dyaOrig="480">
          <v:shape id="_x0000_i1136" type="#_x0000_t75" style="width:70.45pt;height:24.25pt" o:ole="">
            <v:imagedata r:id="rId213" o:title=""/>
          </v:shape>
          <o:OLEObject Type="Embed" ProgID="Equation.DSMT4" ShapeID="_x0000_i1136" DrawAspect="Content" ObjectID="_1549196645" r:id="rId214"/>
        </w:object>
      </w:r>
      <w:r w:rsidR="003128C5" w:rsidRPr="00BA4DCB">
        <w:rPr>
          <w:lang w:val="ru-RU"/>
        </w:rPr>
        <w:t xml:space="preserve"> </w:t>
      </w:r>
      <w:proofErr w:type="gramStart"/>
      <w:r w:rsidR="001C4BB7" w:rsidRPr="00BA4DCB">
        <w:rPr>
          <w:bCs/>
          <w:lang w:val="ru-RU"/>
        </w:rPr>
        <w:t>м</w:t>
      </w:r>
      <w:proofErr w:type="gramEnd"/>
      <w:r w:rsidR="001C4BB7" w:rsidRPr="00BA4DCB">
        <w:rPr>
          <w:bCs/>
          <w:lang w:val="ru-RU"/>
        </w:rPr>
        <w:t>/</w:t>
      </w:r>
      <w:r w:rsidR="00412E8F" w:rsidRPr="00BA4DCB">
        <w:rPr>
          <w:bCs/>
          <w:lang w:val="ru-RU"/>
        </w:rPr>
        <w:t>мин.</w:t>
      </w:r>
      <w:r w:rsidR="001C4BB7" w:rsidRPr="00BA4DCB">
        <w:rPr>
          <w:bCs/>
          <w:lang w:val="ru-RU"/>
        </w:rPr>
        <w:t>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>-</w:t>
      </w:r>
      <w:r w:rsidRPr="00BA4DCB">
        <w:rPr>
          <w:lang w:val="ru-RU"/>
        </w:rPr>
        <w:tab/>
      </w:r>
      <w:r w:rsidR="00412E8F" w:rsidRPr="00BA4DCB">
        <w:rPr>
          <w:lang w:val="ru-RU"/>
        </w:rPr>
        <w:t>-</w:t>
      </w:r>
      <w:r w:rsidR="001C4BB7" w:rsidRPr="00BA4DCB">
        <w:rPr>
          <w:lang w:val="ru-RU"/>
        </w:rPr>
        <w:t>интенсивность движения</w:t>
      </w:r>
    </w:p>
    <w:p w:rsidR="003128C5" w:rsidRPr="00BA4DCB" w:rsidRDefault="00A255E2" w:rsidP="00A255E2">
      <w:pPr>
        <w:pStyle w:val="ac"/>
        <w:jc w:val="center"/>
        <w:rPr>
          <w:lang w:val="ru-RU"/>
        </w:rPr>
      </w:pPr>
      <w:r w:rsidRPr="00BA4DCB">
        <w:rPr>
          <w:position w:val="-18"/>
          <w:lang w:val="ru-RU"/>
        </w:rPr>
        <w:object w:dxaOrig="1320" w:dyaOrig="460">
          <v:shape id="_x0000_i1137" type="#_x0000_t75" style="width:66.5pt;height:24.25pt" o:ole="">
            <v:imagedata r:id="rId215" o:title=""/>
          </v:shape>
          <o:OLEObject Type="Embed" ProgID="Equation.DSMT4" ShapeID="_x0000_i1137" DrawAspect="Content" ObjectID="_1549196646" r:id="rId216"/>
        </w:object>
      </w:r>
      <w:r w:rsidR="003128C5" w:rsidRPr="00BA4DCB">
        <w:rPr>
          <w:lang w:val="ru-RU"/>
        </w:rPr>
        <w:t xml:space="preserve"> </w:t>
      </w:r>
      <w:proofErr w:type="gramStart"/>
      <w:r w:rsidR="001C4BB7" w:rsidRPr="00BA4DCB">
        <w:rPr>
          <w:bCs/>
          <w:lang w:val="ru-RU"/>
        </w:rPr>
        <w:t>м</w:t>
      </w:r>
      <w:proofErr w:type="gramEnd"/>
      <w:r w:rsidR="001C4BB7" w:rsidRPr="00BA4DCB">
        <w:rPr>
          <w:bCs/>
          <w:lang w:val="ru-RU"/>
        </w:rPr>
        <w:t>/</w:t>
      </w:r>
      <w:r w:rsidR="00412E8F" w:rsidRPr="00BA4DCB">
        <w:rPr>
          <w:bCs/>
          <w:lang w:val="ru-RU"/>
        </w:rPr>
        <w:t>мин.</w:t>
      </w:r>
      <w:r w:rsidR="001C4BB7" w:rsidRPr="00BA4DCB">
        <w:rPr>
          <w:bCs/>
          <w:lang w:val="ru-RU"/>
        </w:rPr>
        <w:t>;</w:t>
      </w:r>
    </w:p>
    <w:p w:rsidR="003128C5" w:rsidRPr="00BA4DCB" w:rsidRDefault="003128C5" w:rsidP="003128C5">
      <w:pPr>
        <w:pStyle w:val="afffffc"/>
        <w:rPr>
          <w:lang w:val="ru-RU"/>
        </w:rPr>
      </w:pPr>
      <w:r w:rsidRPr="00BA4DCB">
        <w:rPr>
          <w:lang w:val="ru-RU"/>
        </w:rPr>
        <w:t>-</w:t>
      </w:r>
      <w:r w:rsidRPr="00BA4DCB">
        <w:rPr>
          <w:lang w:val="ru-RU"/>
        </w:rPr>
        <w:tab/>
      </w:r>
      <w:r w:rsidR="00412E8F" w:rsidRPr="00BA4DCB">
        <w:rPr>
          <w:lang w:val="ru-RU"/>
        </w:rPr>
        <w:t>-</w:t>
      </w:r>
      <w:r w:rsidR="001C4BB7" w:rsidRPr="00BA4DCB">
        <w:rPr>
          <w:lang w:val="ru-RU"/>
        </w:rPr>
        <w:t xml:space="preserve">пропускная способность </w:t>
      </w:r>
    </w:p>
    <w:p w:rsidR="003128C5" w:rsidRPr="00BA4DCB" w:rsidRDefault="00A255E2" w:rsidP="00A255E2">
      <w:pPr>
        <w:pStyle w:val="ac"/>
        <w:jc w:val="center"/>
        <w:rPr>
          <w:lang w:val="ru-RU"/>
        </w:rPr>
      </w:pPr>
      <w:r w:rsidRPr="00BA4DCB">
        <w:rPr>
          <w:position w:val="-18"/>
          <w:lang w:val="ru-RU"/>
        </w:rPr>
        <w:object w:dxaOrig="5040" w:dyaOrig="460">
          <v:shape id="_x0000_i1138" type="#_x0000_t75" style="width:252pt;height:24.25pt" o:ole="">
            <v:imagedata r:id="rId217" o:title=""/>
          </v:shape>
          <o:OLEObject Type="Embed" ProgID="Equation.DSMT4" ShapeID="_x0000_i1138" DrawAspect="Content" ObjectID="_1549196647" r:id="rId218"/>
        </w:object>
      </w:r>
      <w:r w:rsidR="001C4BB7" w:rsidRPr="00BA4DCB">
        <w:rPr>
          <w:spacing w:val="-4"/>
          <w:lang w:val="ru-RU"/>
        </w:rPr>
        <w:t xml:space="preserve"> м</w:t>
      </w:r>
      <w:proofErr w:type="gramStart"/>
      <w:r w:rsidR="001C4BB7" w:rsidRPr="00BA4DCB">
        <w:rPr>
          <w:spacing w:val="-4"/>
          <w:vertAlign w:val="superscript"/>
          <w:lang w:val="ru-RU"/>
        </w:rPr>
        <w:t>2</w:t>
      </w:r>
      <w:proofErr w:type="gramEnd"/>
      <w:r w:rsidR="001C4BB7" w:rsidRPr="00BA4DCB">
        <w:rPr>
          <w:spacing w:val="-4"/>
          <w:lang w:val="ru-RU"/>
        </w:rPr>
        <w:t>/мин.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Время выхода людей в проход</w:t>
      </w:r>
    </w:p>
    <w:p w:rsidR="003128C5" w:rsidRPr="00BA4DCB" w:rsidRDefault="003128C5" w:rsidP="003128C5">
      <w:pPr>
        <w:spacing w:before="24"/>
        <w:ind w:firstLine="708"/>
        <w:jc w:val="center"/>
        <w:rPr>
          <w:rStyle w:val="afffffd"/>
          <w:lang w:val="ru-RU"/>
        </w:rPr>
      </w:pPr>
      <w:r w:rsidRPr="00BA4DCB">
        <w:rPr>
          <w:color w:val="000000"/>
          <w:position w:val="-40"/>
          <w:sz w:val="20"/>
          <w:szCs w:val="20"/>
        </w:rPr>
        <w:object w:dxaOrig="2860" w:dyaOrig="920">
          <v:shape id="_x0000_i1139" type="#_x0000_t75" style="width:142.45pt;height:45.4pt" o:ole="">
            <v:imagedata r:id="rId219" o:title=""/>
          </v:shape>
          <o:OLEObject Type="Embed" ProgID="Equation.DSMT4" ShapeID="_x0000_i1139" DrawAspect="Content" ObjectID="_1549196648" r:id="rId220"/>
        </w:object>
      </w:r>
      <w:r w:rsidRPr="00BA4DCB">
        <w:rPr>
          <w:color w:val="000000"/>
          <w:sz w:val="20"/>
          <w:szCs w:val="20"/>
        </w:rPr>
        <w:t xml:space="preserve"> </w:t>
      </w:r>
      <w:r w:rsidR="001C4BB7" w:rsidRPr="00BA4DCB">
        <w:rPr>
          <w:rStyle w:val="afffffd"/>
          <w:lang w:val="ru-RU"/>
        </w:rPr>
        <w:t xml:space="preserve"> 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Интенсивность движения при слиянии потоков из всех рядов, принимая 3 неполных ряды за 2 полных</w:t>
      </w:r>
    </w:p>
    <w:p w:rsidR="003128C5" w:rsidRPr="00BA4DCB" w:rsidRDefault="001F04E3" w:rsidP="001F04E3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3580" w:dyaOrig="859">
          <v:shape id="_x0000_i1140" type="#_x0000_t75" style="width:178.45pt;height:42.25pt" o:ole="">
            <v:imagedata r:id="rId221" o:title=""/>
          </v:shape>
          <o:OLEObject Type="Embed" ProgID="Equation.DSMT4" ShapeID="_x0000_i1140" DrawAspect="Content" ObjectID="_1549196649" r:id="rId222"/>
        </w:object>
      </w:r>
      <w:r w:rsidR="003128C5" w:rsidRPr="00BA4DCB">
        <w:rPr>
          <w:rStyle w:val="afffffd"/>
          <w:lang w:val="ru-RU"/>
        </w:rPr>
        <w:t xml:space="preserve"> </w:t>
      </w:r>
      <w:proofErr w:type="gramStart"/>
      <w:r w:rsidR="00412E8F" w:rsidRPr="00BA4DCB">
        <w:rPr>
          <w:rStyle w:val="afffffd"/>
          <w:lang w:val="ru-RU"/>
        </w:rPr>
        <w:t>м</w:t>
      </w:r>
      <w:proofErr w:type="gramEnd"/>
      <w:r w:rsidR="00412E8F" w:rsidRPr="00BA4DCB">
        <w:rPr>
          <w:rStyle w:val="afffffd"/>
          <w:lang w:val="ru-RU"/>
        </w:rPr>
        <w:t>/мин</w:t>
      </w:r>
      <w:r w:rsidR="001C4BB7" w:rsidRPr="00BA4DCB">
        <w:rPr>
          <w:rStyle w:val="afffffd"/>
          <w:lang w:val="ru-RU"/>
        </w:rPr>
        <w:t>.</w:t>
      </w:r>
    </w:p>
    <w:p w:rsidR="003128C5" w:rsidRPr="00BA4DCB" w:rsidRDefault="00412E8F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Движение</w:t>
      </w:r>
      <w:r w:rsidR="001C4BB7" w:rsidRPr="00BA4DCB">
        <w:rPr>
          <w:szCs w:val="20"/>
          <w:lang w:val="ru-RU"/>
        </w:rPr>
        <w:t xml:space="preserve"> в проходе стабилизируется, то есть его интенсивность стан</w:t>
      </w:r>
      <w:r w:rsidR="001C4BB7" w:rsidRPr="00BA4DCB">
        <w:rPr>
          <w:szCs w:val="20"/>
          <w:lang w:val="ru-RU"/>
        </w:rPr>
        <w:t>о</w:t>
      </w:r>
      <w:r w:rsidR="001C4BB7" w:rsidRPr="00BA4DCB">
        <w:rPr>
          <w:szCs w:val="20"/>
          <w:lang w:val="ru-RU"/>
        </w:rPr>
        <w:t>вит</w:t>
      </w:r>
      <w:r w:rsidRPr="00BA4DCB">
        <w:rPr>
          <w:szCs w:val="20"/>
          <w:lang w:val="ru-RU"/>
        </w:rPr>
        <w:t>ся</w:t>
      </w:r>
      <w:r w:rsidR="001C4BB7" w:rsidRPr="00BA4DCB">
        <w:rPr>
          <w:szCs w:val="20"/>
          <w:lang w:val="ru-RU"/>
        </w:rPr>
        <w:t xml:space="preserve"> постоянной в момент выхода всех людей из рядов или при достиж</w:t>
      </w:r>
      <w:r w:rsidR="001C4BB7" w:rsidRPr="00BA4DCB">
        <w:rPr>
          <w:szCs w:val="20"/>
          <w:lang w:val="ru-RU"/>
        </w:rPr>
        <w:t>е</w:t>
      </w:r>
      <w:r w:rsidR="001C4BB7" w:rsidRPr="00BA4DCB">
        <w:rPr>
          <w:szCs w:val="20"/>
          <w:lang w:val="ru-RU"/>
        </w:rPr>
        <w:t>нии потоком максимальной плотности</w:t>
      </w:r>
    </w:p>
    <w:p w:rsidR="003128C5" w:rsidRPr="00BA4DCB" w:rsidRDefault="001F04E3" w:rsidP="003128C5">
      <w:pPr>
        <w:autoSpaceDE w:val="0"/>
        <w:autoSpaceDN w:val="0"/>
        <w:adjustRightInd w:val="0"/>
        <w:spacing w:before="5"/>
        <w:ind w:left="104"/>
        <w:jc w:val="center"/>
        <w:rPr>
          <w:color w:val="000000"/>
          <w:sz w:val="20"/>
          <w:szCs w:val="20"/>
        </w:rPr>
      </w:pPr>
      <w:r w:rsidRPr="00BA4DCB">
        <w:rPr>
          <w:color w:val="000000"/>
          <w:position w:val="-34"/>
          <w:sz w:val="20"/>
          <w:szCs w:val="20"/>
        </w:rPr>
        <w:object w:dxaOrig="4020" w:dyaOrig="859">
          <v:shape id="_x0000_i1141" type="#_x0000_t75" style="width:201.15pt;height:42.25pt" o:ole="">
            <v:imagedata r:id="rId223" o:title=""/>
          </v:shape>
          <o:OLEObject Type="Embed" ProgID="Equation.DSMT4" ShapeID="_x0000_i1141" DrawAspect="Content" ObjectID="_1549196650" r:id="rId224"/>
        </w:object>
      </w:r>
    </w:p>
    <w:p w:rsidR="003128C5" w:rsidRPr="00BA4DCB" w:rsidRDefault="001C4BB7" w:rsidP="003128C5">
      <w:pPr>
        <w:pStyle w:val="afffffc"/>
        <w:rPr>
          <w:spacing w:val="-3"/>
          <w:lang w:val="ru-RU"/>
        </w:rPr>
      </w:pPr>
      <w:r w:rsidRPr="00BA4DCB">
        <w:rPr>
          <w:lang w:val="ru-RU"/>
        </w:rPr>
        <w:t>По табл. 2.1 определяем, что при этой плотности интенсивность движ</w:t>
      </w:r>
      <w:r w:rsidRPr="00BA4DCB">
        <w:rPr>
          <w:lang w:val="ru-RU"/>
        </w:rPr>
        <w:t>е</w:t>
      </w:r>
      <w:r w:rsidRPr="00BA4DCB">
        <w:rPr>
          <w:lang w:val="ru-RU"/>
        </w:rPr>
        <w:t xml:space="preserve">ния близка </w:t>
      </w:r>
      <w:proofErr w:type="gramStart"/>
      <w:r w:rsidRPr="00BA4DCB">
        <w:rPr>
          <w:lang w:val="ru-RU"/>
        </w:rPr>
        <w:t>к</w:t>
      </w:r>
      <w:proofErr w:type="gramEnd"/>
      <w:r w:rsidRPr="00BA4DCB">
        <w:rPr>
          <w:lang w:val="ru-RU"/>
        </w:rPr>
        <w:t xml:space="preserve"> максимальной. На первом участке прохода</w:t>
      </w:r>
    </w:p>
    <w:p w:rsidR="003128C5" w:rsidRPr="00BA4DCB" w:rsidRDefault="001F04E3" w:rsidP="001F04E3">
      <w:pPr>
        <w:pStyle w:val="ac"/>
        <w:jc w:val="center"/>
        <w:rPr>
          <w:b/>
          <w:bCs/>
          <w:lang w:val="ru-RU"/>
        </w:rPr>
      </w:pPr>
      <w:r w:rsidRPr="00BA4DCB">
        <w:rPr>
          <w:position w:val="-34"/>
          <w:lang w:val="ru-RU"/>
        </w:rPr>
        <w:object w:dxaOrig="2720" w:dyaOrig="859">
          <v:shape id="_x0000_i1142" type="#_x0000_t75" style="width:136.15pt;height:42.25pt" o:ole="">
            <v:imagedata r:id="rId225" o:title=""/>
          </v:shape>
          <o:OLEObject Type="Embed" ProgID="Equation.DSMT4" ShapeID="_x0000_i1142" DrawAspect="Content" ObjectID="_1549196651" r:id="rId226"/>
        </w:object>
      </w:r>
      <w:r w:rsidR="003128C5" w:rsidRPr="00BA4DCB">
        <w:rPr>
          <w:lang w:val="ru-RU"/>
        </w:rPr>
        <w:t xml:space="preserve"> </w:t>
      </w:r>
      <w:proofErr w:type="gramStart"/>
      <w:r w:rsidR="001C4BB7" w:rsidRPr="00BA4DCB">
        <w:rPr>
          <w:rStyle w:val="afffffd"/>
          <w:lang w:val="ru-RU"/>
        </w:rPr>
        <w:t>м</w:t>
      </w:r>
      <w:proofErr w:type="gramEnd"/>
      <w:r w:rsidR="001C4BB7" w:rsidRPr="00BA4DCB">
        <w:rPr>
          <w:rStyle w:val="afffffd"/>
          <w:lang w:val="ru-RU"/>
        </w:rPr>
        <w:t>/мин.</w:t>
      </w:r>
    </w:p>
    <w:p w:rsidR="00E3698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Для этого значения найдем соответствующие значения плотности и скорости движения:</w:t>
      </w:r>
    </w:p>
    <w:p w:rsidR="00E36985" w:rsidRPr="00BA4DCB" w:rsidRDefault="001F04E3" w:rsidP="001F04E3">
      <w:pPr>
        <w:pStyle w:val="ac"/>
        <w:jc w:val="center"/>
        <w:rPr>
          <w:lang w:val="ru-RU"/>
        </w:rPr>
      </w:pPr>
      <w:r w:rsidRPr="00BA4DCB">
        <w:rPr>
          <w:lang w:val="ru-RU"/>
        </w:rPr>
        <w:object w:dxaOrig="5820" w:dyaOrig="800">
          <v:shape id="_x0000_i1143" type="#_x0000_t75" style="width:290.35pt;height:40.7pt" o:ole="">
            <v:imagedata r:id="rId227" o:title=""/>
          </v:shape>
          <o:OLEObject Type="Embed" ProgID="Equation.DSMT4" ShapeID="_x0000_i1143" DrawAspect="Content" ObjectID="_1549196652" r:id="rId228"/>
        </w:object>
      </w:r>
    </w:p>
    <w:p w:rsidR="00E36985" w:rsidRPr="00BA4DCB" w:rsidRDefault="0077542A" w:rsidP="0077542A">
      <w:pPr>
        <w:pStyle w:val="ac"/>
        <w:jc w:val="center"/>
        <w:rPr>
          <w:rStyle w:val="afffffd"/>
          <w:lang w:val="ru-RU"/>
        </w:rPr>
      </w:pPr>
      <w:r w:rsidRPr="00BA4DCB">
        <w:rPr>
          <w:position w:val="-34"/>
          <w:lang w:val="ru-RU"/>
        </w:rPr>
        <w:object w:dxaOrig="6060" w:dyaOrig="800">
          <v:shape id="_x0000_i1144" type="#_x0000_t75" style="width:302.85pt;height:40.7pt" o:ole="">
            <v:imagedata r:id="rId229" o:title=""/>
          </v:shape>
          <o:OLEObject Type="Embed" ProgID="Equation.DSMT4" ShapeID="_x0000_i1144" DrawAspect="Content" ObjectID="_1549196653" r:id="rId230"/>
        </w:object>
      </w:r>
      <w:r w:rsidR="001C4BB7" w:rsidRPr="00BA4DCB">
        <w:rPr>
          <w:rStyle w:val="afffffd"/>
          <w:lang w:val="ru-RU"/>
        </w:rPr>
        <w:t xml:space="preserve"> </w:t>
      </w:r>
      <w:proofErr w:type="gramStart"/>
      <w:r w:rsidR="001C4BB7" w:rsidRPr="00BA4DCB">
        <w:rPr>
          <w:rStyle w:val="afffffd"/>
          <w:lang w:val="ru-RU"/>
        </w:rPr>
        <w:t>м</w:t>
      </w:r>
      <w:proofErr w:type="gramEnd"/>
      <w:r w:rsidR="001C4BB7" w:rsidRPr="00BA4DCB">
        <w:rPr>
          <w:rStyle w:val="afffffd"/>
          <w:lang w:val="ru-RU"/>
        </w:rPr>
        <w:t>/мин.</w:t>
      </w:r>
    </w:p>
    <w:p w:rsidR="003128C5" w:rsidRPr="00BA4DCB" w:rsidRDefault="001C4BB7" w:rsidP="003128C5">
      <w:pPr>
        <w:pStyle w:val="afffffc"/>
        <w:rPr>
          <w:spacing w:val="-5"/>
          <w:lang w:val="ru-RU"/>
        </w:rPr>
      </w:pPr>
      <w:r w:rsidRPr="00BA4DCB">
        <w:rPr>
          <w:spacing w:val="-5"/>
          <w:lang w:val="ru-RU"/>
        </w:rPr>
        <w:t>На втором участке прохода</w:t>
      </w:r>
      <w:proofErr w:type="gramStart"/>
      <w:r w:rsidRPr="00BA4DCB">
        <w:rPr>
          <w:spacing w:val="-5"/>
          <w:lang w:val="ru-RU"/>
        </w:rPr>
        <w:t xml:space="preserve"> :</w:t>
      </w:r>
      <w:proofErr w:type="gramEnd"/>
    </w:p>
    <w:p w:rsidR="003128C5" w:rsidRPr="00BA4DCB" w:rsidRDefault="004D616A" w:rsidP="0077542A">
      <w:pPr>
        <w:pStyle w:val="ac"/>
        <w:jc w:val="center"/>
        <w:rPr>
          <w:lang w:val="ru-RU"/>
        </w:rPr>
      </w:pPr>
      <w:r w:rsidRPr="00BA4DCB">
        <w:rPr>
          <w:position w:val="-12"/>
          <w:lang w:val="ru-RU"/>
        </w:rPr>
        <w:object w:dxaOrig="4940" w:dyaOrig="400">
          <v:shape id="_x0000_i1145" type="#_x0000_t75" style="width:247.3pt;height:20.35pt" o:ole="">
            <v:imagedata r:id="rId231" o:title=""/>
          </v:shape>
          <o:OLEObject Type="Embed" ProgID="Equation.DSMT4" ShapeID="_x0000_i1145" DrawAspect="Content" ObjectID="_1549196654" r:id="rId232"/>
        </w:object>
      </w:r>
      <w:r w:rsidR="003128C5" w:rsidRPr="00BA4DCB">
        <w:rPr>
          <w:lang w:val="ru-RU"/>
        </w:rPr>
        <w:t xml:space="preserve"> </w:t>
      </w:r>
      <w:proofErr w:type="gramStart"/>
      <w:r w:rsidR="001C4BB7" w:rsidRPr="00BA4DCB">
        <w:rPr>
          <w:rStyle w:val="afffffd"/>
          <w:lang w:val="ru-RU"/>
        </w:rPr>
        <w:t>м</w:t>
      </w:r>
      <w:proofErr w:type="gramEnd"/>
      <w:r w:rsidR="001C4BB7" w:rsidRPr="00BA4DCB">
        <w:rPr>
          <w:rStyle w:val="afffffd"/>
          <w:lang w:val="ru-RU"/>
        </w:rPr>
        <w:t>/</w:t>
      </w:r>
      <w:r w:rsidR="00DB0FA4" w:rsidRPr="00BA4DCB">
        <w:rPr>
          <w:rStyle w:val="afffffd"/>
          <w:lang w:val="ru-RU"/>
        </w:rPr>
        <w:t>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Этому значению интенсивности </w:t>
      </w:r>
      <w:r w:rsidR="00DB0FA4" w:rsidRPr="00BA4DCB">
        <w:rPr>
          <w:lang w:val="ru-RU"/>
        </w:rPr>
        <w:t>соответс</w:t>
      </w:r>
      <w:r w:rsidR="00C338C6">
        <w:rPr>
          <w:lang w:val="ru-RU"/>
        </w:rPr>
        <w:t>т</w:t>
      </w:r>
      <w:r w:rsidR="00DB0FA4" w:rsidRPr="00BA4DCB">
        <w:rPr>
          <w:lang w:val="ru-RU"/>
        </w:rPr>
        <w:t>вует</w:t>
      </w:r>
      <w:r w:rsidRPr="00BA4DCB">
        <w:rPr>
          <w:lang w:val="ru-RU"/>
        </w:rPr>
        <w:t xml:space="preserve"> плотность D</w:t>
      </w:r>
      <w:r w:rsidRPr="00BA4DCB">
        <w:rPr>
          <w:vertAlign w:val="subscript"/>
          <w:lang w:val="ru-RU"/>
        </w:rPr>
        <w:t>2</w:t>
      </w:r>
      <w:r w:rsidRPr="00BA4DCB">
        <w:rPr>
          <w:lang w:val="ru-RU"/>
        </w:rPr>
        <w:t xml:space="preserve"> = 0</w:t>
      </w:r>
      <w:r w:rsidR="00DB0FA4" w:rsidRPr="00BA4DCB">
        <w:rPr>
          <w:lang w:val="ru-RU"/>
        </w:rPr>
        <w:t>,075 и скорость движения потока</w:t>
      </w:r>
      <w:r w:rsidRPr="00BA4DCB">
        <w:rPr>
          <w:lang w:val="ru-RU"/>
        </w:rPr>
        <w:t xml:space="preserve"> </w:t>
      </w:r>
      <w:proofErr w:type="gramStart"/>
      <w:r w:rsidRPr="00BA4DCB">
        <w:rPr>
          <w:lang w:val="ru-RU"/>
        </w:rPr>
        <w:t>м</w:t>
      </w:r>
      <w:proofErr w:type="gramEnd"/>
      <w:r w:rsidRPr="00BA4DCB">
        <w:rPr>
          <w:lang w:val="ru-RU"/>
        </w:rPr>
        <w:t>/мин.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На третьем участке:</w:t>
      </w:r>
    </w:p>
    <w:p w:rsidR="003128C5" w:rsidRPr="00BA4DCB" w:rsidRDefault="008F69CF" w:rsidP="008F69CF">
      <w:pPr>
        <w:pStyle w:val="a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3900" w:dyaOrig="420">
          <v:shape id="_x0000_i1146" type="#_x0000_t75" style="width:195.65pt;height:21.9pt" o:ole="">
            <v:imagedata r:id="rId233" o:title=""/>
          </v:shape>
          <o:OLEObject Type="Embed" ProgID="Equation.DSMT4" ShapeID="_x0000_i1146" DrawAspect="Content" ObjectID="_1549196655" r:id="rId234"/>
        </w:object>
      </w:r>
      <w:r w:rsidR="003128C5" w:rsidRPr="00BA4DCB">
        <w:rPr>
          <w:lang w:val="ru-RU"/>
        </w:rPr>
        <w:t xml:space="preserve"> </w:t>
      </w:r>
      <w:proofErr w:type="gramStart"/>
      <w:r w:rsidR="001C4BB7" w:rsidRPr="00BA4DCB">
        <w:rPr>
          <w:rStyle w:val="afffffd"/>
          <w:lang w:val="ru-RU"/>
        </w:rPr>
        <w:t>м</w:t>
      </w:r>
      <w:proofErr w:type="gramEnd"/>
      <w:r w:rsidR="001C4BB7" w:rsidRPr="00BA4DCB">
        <w:rPr>
          <w:rStyle w:val="afffffd"/>
          <w:lang w:val="ru-RU"/>
        </w:rPr>
        <w:t>/</w:t>
      </w:r>
      <w:r w:rsidR="00DB0FA4" w:rsidRPr="00BA4DCB">
        <w:rPr>
          <w:rStyle w:val="afffffd"/>
          <w:lang w:val="ru-RU"/>
        </w:rPr>
        <w:t>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8F69CF" w:rsidP="00F51D85">
      <w:pPr>
        <w:pStyle w:val="ac"/>
        <w:jc w:val="center"/>
        <w:rPr>
          <w:rStyle w:val="afffffd"/>
          <w:lang w:val="ru-RU"/>
        </w:rPr>
      </w:pPr>
      <w:r w:rsidRPr="00BA4DCB">
        <w:rPr>
          <w:lang w:val="ru-RU"/>
        </w:rPr>
        <w:object w:dxaOrig="1300" w:dyaOrig="420">
          <v:shape id="_x0000_i1147" type="#_x0000_t75" style="width:66.5pt;height:21.9pt" o:ole="">
            <v:imagedata r:id="rId235" o:title=""/>
          </v:shape>
          <o:OLEObject Type="Embed" ProgID="Equation.DSMT4" ShapeID="_x0000_i1147" DrawAspect="Content" ObjectID="_1549196656" r:id="rId236"/>
        </w:object>
      </w:r>
      <w:r w:rsidR="00F51D85" w:rsidRPr="00BA4DCB">
        <w:rPr>
          <w:lang w:val="ru-RU"/>
        </w:rPr>
        <w:tab/>
      </w:r>
      <w:r w:rsidR="00DB0FA4" w:rsidRPr="00BA4DCB">
        <w:rPr>
          <w:position w:val="-14"/>
          <w:lang w:val="ru-RU"/>
        </w:rPr>
        <w:object w:dxaOrig="2299" w:dyaOrig="480">
          <v:shape id="_x0000_i1148" type="#_x0000_t75" style="width:115.05pt;height:24.25pt" o:ole="">
            <v:imagedata r:id="rId237" o:title=""/>
          </v:shape>
          <o:OLEObject Type="Embed" ProgID="Equation.DSMT4" ShapeID="_x0000_i1148" DrawAspect="Content" ObjectID="_1549196657" r:id="rId238"/>
        </w:object>
      </w:r>
    </w:p>
    <w:p w:rsidR="003128C5" w:rsidRPr="00BA4DCB" w:rsidRDefault="001C4BB7" w:rsidP="00F51D85">
      <w:pPr>
        <w:pStyle w:val="afffffc"/>
        <w:rPr>
          <w:lang w:val="ru-RU"/>
        </w:rPr>
      </w:pPr>
      <w:r w:rsidRPr="00BA4DCB">
        <w:rPr>
          <w:lang w:val="ru-RU"/>
        </w:rPr>
        <w:t>На четвертом участке:</w:t>
      </w:r>
    </w:p>
    <w:p w:rsidR="003128C5" w:rsidRPr="00BA4DCB" w:rsidRDefault="00F51D85" w:rsidP="00F51D85">
      <w:pPr>
        <w:pStyle w:val="ac"/>
        <w:jc w:val="center"/>
        <w:rPr>
          <w:rStyle w:val="afffffd"/>
          <w:lang w:val="ru-RU"/>
        </w:rPr>
      </w:pPr>
      <w:r w:rsidRPr="00BA4DCB">
        <w:rPr>
          <w:position w:val="-14"/>
          <w:lang w:val="ru-RU"/>
        </w:rPr>
        <w:object w:dxaOrig="3879" w:dyaOrig="420">
          <v:shape id="_x0000_i1149" type="#_x0000_t75" style="width:195.65pt;height:21.9pt" o:ole="">
            <v:imagedata r:id="rId239" o:title=""/>
          </v:shape>
          <o:OLEObject Type="Embed" ProgID="Equation.DSMT4" ShapeID="_x0000_i1149" DrawAspect="Content" ObjectID="_1549196658" r:id="rId240"/>
        </w:object>
      </w:r>
      <w:r w:rsidR="003128C5" w:rsidRPr="00BA4DCB">
        <w:rPr>
          <w:lang w:val="ru-RU"/>
        </w:rPr>
        <w:t xml:space="preserve"> </w:t>
      </w:r>
      <w:proofErr w:type="gramStart"/>
      <w:r w:rsidR="00DB0FA4" w:rsidRPr="00BA4DCB">
        <w:rPr>
          <w:rStyle w:val="afffffd"/>
          <w:lang w:val="ru-RU"/>
        </w:rPr>
        <w:t>м</w:t>
      </w:r>
      <w:proofErr w:type="gramEnd"/>
      <w:r w:rsidR="00DB0FA4" w:rsidRPr="00BA4DCB">
        <w:rPr>
          <w:rStyle w:val="afffffd"/>
          <w:lang w:val="ru-RU"/>
        </w:rPr>
        <w:t>/мин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F51D85" w:rsidP="00F51D85">
      <w:pPr>
        <w:pStyle w:val="ac"/>
        <w:jc w:val="center"/>
        <w:rPr>
          <w:lang w:val="ru-RU"/>
        </w:rPr>
      </w:pPr>
      <w:r w:rsidRPr="00BA4DCB">
        <w:rPr>
          <w:lang w:val="ru-RU"/>
        </w:rPr>
        <w:object w:dxaOrig="1320" w:dyaOrig="400">
          <v:shape id="_x0000_i1150" type="#_x0000_t75" style="width:66.5pt;height:20.35pt" o:ole="">
            <v:imagedata r:id="rId241" o:title=""/>
          </v:shape>
          <o:OLEObject Type="Embed" ProgID="Equation.DSMT4" ShapeID="_x0000_i1150" DrawAspect="Content" ObjectID="_1549196659" r:id="rId242"/>
        </w:object>
      </w:r>
      <w:r w:rsidRPr="00BA4DCB">
        <w:rPr>
          <w:lang w:val="ru-RU"/>
        </w:rPr>
        <w:tab/>
      </w:r>
      <w:r w:rsidR="00DB0FA4" w:rsidRPr="00BA4DCB">
        <w:rPr>
          <w:position w:val="-12"/>
          <w:lang w:val="ru-RU"/>
        </w:rPr>
        <w:object w:dxaOrig="2380" w:dyaOrig="400">
          <v:shape id="_x0000_i1151" type="#_x0000_t75" style="width:118.95pt;height:20.35pt" o:ole="">
            <v:imagedata r:id="rId243" o:title=""/>
          </v:shape>
          <o:OLEObject Type="Embed" ProgID="Equation.DSMT4" ShapeID="_x0000_i1151" DrawAspect="Content" ObjectID="_1549196660" r:id="rId244"/>
        </w:objec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lastRenderedPageBreak/>
        <w:t>На пятом участке:</w:t>
      </w:r>
    </w:p>
    <w:p w:rsidR="003128C5" w:rsidRPr="00BA4DCB" w:rsidRDefault="00F51D85" w:rsidP="00F51D85">
      <w:pPr>
        <w:pStyle w:val="a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3980" w:dyaOrig="420">
          <v:shape id="_x0000_i1152" type="#_x0000_t75" style="width:199.55pt;height:21.9pt" o:ole="">
            <v:imagedata r:id="rId245" o:title=""/>
          </v:shape>
          <o:OLEObject Type="Embed" ProgID="Equation.DSMT4" ShapeID="_x0000_i1152" DrawAspect="Content" ObjectID="_1549196661" r:id="rId246"/>
        </w:object>
      </w:r>
      <w:r w:rsidR="003128C5" w:rsidRPr="00BA4DCB">
        <w:rPr>
          <w:lang w:val="ru-RU"/>
        </w:rPr>
        <w:t xml:space="preserve"> </w:t>
      </w:r>
      <w:proofErr w:type="gramStart"/>
      <w:r w:rsidR="00DB0FA4" w:rsidRPr="00BA4DCB">
        <w:rPr>
          <w:rStyle w:val="afffffd"/>
          <w:lang w:val="ru-RU"/>
        </w:rPr>
        <w:t>м</w:t>
      </w:r>
      <w:proofErr w:type="gramEnd"/>
      <w:r w:rsidR="00DB0FA4" w:rsidRPr="00BA4DCB">
        <w:rPr>
          <w:rStyle w:val="afffffd"/>
          <w:lang w:val="ru-RU"/>
        </w:rPr>
        <w:t>/мин.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F51D85" w:rsidP="00F51D85">
      <w:pPr>
        <w:pStyle w:val="ac"/>
        <w:jc w:val="center"/>
        <w:rPr>
          <w:lang w:val="ru-RU"/>
        </w:rPr>
      </w:pPr>
      <w:r w:rsidRPr="00BA4DCB">
        <w:rPr>
          <w:lang w:val="ru-RU"/>
        </w:rPr>
        <w:object w:dxaOrig="1320" w:dyaOrig="420">
          <v:shape id="_x0000_i1153" type="#_x0000_t75" style="width:66.5pt;height:21.9pt" o:ole="">
            <v:imagedata r:id="rId247" o:title=""/>
          </v:shape>
          <o:OLEObject Type="Embed" ProgID="Equation.DSMT4" ShapeID="_x0000_i1153" DrawAspect="Content" ObjectID="_1549196662" r:id="rId248"/>
        </w:object>
      </w:r>
      <w:r w:rsidRPr="00BA4DCB">
        <w:rPr>
          <w:lang w:val="ru-RU"/>
        </w:rPr>
        <w:tab/>
      </w:r>
      <w:r w:rsidR="00DB0FA4" w:rsidRPr="00BA4DCB">
        <w:rPr>
          <w:position w:val="-14"/>
          <w:lang w:val="ru-RU"/>
        </w:rPr>
        <w:object w:dxaOrig="2260" w:dyaOrig="420">
          <v:shape id="_x0000_i1154" type="#_x0000_t75" style="width:112.7pt;height:21.9pt" o:ole="">
            <v:imagedata r:id="rId249" o:title=""/>
          </v:shape>
          <o:OLEObject Type="Embed" ProgID="Equation.DSMT4" ShapeID="_x0000_i1154" DrawAspect="Content" ObjectID="_1549196663" r:id="rId250"/>
        </w:objec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На шестом участке:</w:t>
      </w:r>
    </w:p>
    <w:p w:rsidR="003128C5" w:rsidRPr="00BA4DCB" w:rsidRDefault="00DB0FA4" w:rsidP="00F51D85">
      <w:pPr>
        <w:pStyle w:val="ac"/>
        <w:jc w:val="center"/>
        <w:rPr>
          <w:b/>
          <w:bCs/>
          <w:color w:val="000000"/>
          <w:sz w:val="20"/>
          <w:szCs w:val="20"/>
          <w:lang w:val="ru-RU"/>
        </w:rPr>
      </w:pPr>
      <w:r w:rsidRPr="00BA4DCB">
        <w:rPr>
          <w:position w:val="-14"/>
          <w:lang w:val="ru-RU"/>
        </w:rPr>
        <w:object w:dxaOrig="7839" w:dyaOrig="420">
          <v:shape id="_x0000_i1155" type="#_x0000_t75" style="width:392.1pt;height:21.9pt" o:ole="">
            <v:imagedata r:id="rId251" o:title=""/>
          </v:shape>
          <o:OLEObject Type="Embed" ProgID="Equation.DSMT4" ShapeID="_x0000_i1155" DrawAspect="Content" ObjectID="_1549196664" r:id="rId252"/>
        </w:object>
      </w:r>
    </w:p>
    <w:p w:rsidR="003128C5" w:rsidRPr="00BA4DCB" w:rsidRDefault="001C4BB7" w:rsidP="003128C5">
      <w:pPr>
        <w:pStyle w:val="afffffc"/>
        <w:rPr>
          <w:spacing w:val="-3"/>
          <w:lang w:val="ru-RU"/>
        </w:rPr>
      </w:pPr>
      <w:r w:rsidRPr="00BA4DCB">
        <w:rPr>
          <w:lang w:val="ru-RU"/>
        </w:rPr>
        <w:t xml:space="preserve">Таким образом, дальнейшее движение потока людей в проходе будет проходить с интенсивностью </w:t>
      </w:r>
      <w:proofErr w:type="spellStart"/>
      <w:r w:rsidRPr="00BA4DCB">
        <w:rPr>
          <w:i/>
          <w:lang w:val="ru-RU"/>
        </w:rPr>
        <w:t>q</w:t>
      </w:r>
      <w:r w:rsidRPr="00BA4DCB">
        <w:rPr>
          <w:i/>
          <w:vertAlign w:val="subscript"/>
          <w:lang w:val="ru-RU"/>
        </w:rPr>
        <w:t>i</w:t>
      </w:r>
      <w:proofErr w:type="spellEnd"/>
      <w:r w:rsidRPr="00BA4DCB">
        <w:rPr>
          <w:i/>
          <w:lang w:val="ru-RU"/>
        </w:rPr>
        <w:t xml:space="preserve"> </w:t>
      </w:r>
      <w:r w:rsidR="00002F68" w:rsidRPr="00BA4DCB">
        <w:rPr>
          <w:lang w:val="ru-RU"/>
        </w:rPr>
        <w:t>= 11,75 м/мин.</w:t>
      </w:r>
      <w:r w:rsidRPr="00BA4DCB">
        <w:rPr>
          <w:lang w:val="ru-RU"/>
        </w:rPr>
        <w:t xml:space="preserve">, при плотности </w:t>
      </w:r>
      <w:proofErr w:type="spellStart"/>
      <w:r w:rsidRPr="00BA4DCB">
        <w:rPr>
          <w:lang w:val="ru-RU"/>
        </w:rPr>
        <w:t>D</w:t>
      </w:r>
      <w:r w:rsidRPr="00BA4DCB">
        <w:rPr>
          <w:vertAlign w:val="subscript"/>
          <w:lang w:val="ru-RU"/>
        </w:rPr>
        <w:t>i</w:t>
      </w:r>
      <w:proofErr w:type="spellEnd"/>
      <w:r w:rsidRPr="00BA4DCB">
        <w:rPr>
          <w:lang w:val="ru-RU"/>
        </w:rPr>
        <w:t xml:space="preserve"> = D</w:t>
      </w:r>
      <w:r w:rsidRPr="00BA4DCB">
        <w:rPr>
          <w:vertAlign w:val="subscript"/>
          <w:lang w:val="ru-RU"/>
        </w:rPr>
        <w:t>6</w:t>
      </w:r>
      <w:r w:rsidR="00002F68" w:rsidRPr="00BA4DCB">
        <w:rPr>
          <w:lang w:val="ru-RU"/>
        </w:rPr>
        <w:t xml:space="preserve"> = 0,59, со скоростью</w:t>
      </w:r>
      <w:r w:rsidRPr="00BA4DCB">
        <w:rPr>
          <w:lang w:val="ru-RU"/>
        </w:rPr>
        <w:t xml:space="preserve"> </w:t>
      </w:r>
      <w:r w:rsidR="00225E8D" w:rsidRPr="00BA4DCB">
        <w:rPr>
          <w:spacing w:val="-3"/>
          <w:position w:val="-14"/>
          <w:lang w:val="ru-RU"/>
        </w:rPr>
        <w:object w:dxaOrig="1280" w:dyaOrig="420">
          <v:shape id="_x0000_i1156" type="#_x0000_t75" style="width:64.95pt;height:21.9pt" o:ole="">
            <v:imagedata r:id="rId253" o:title=""/>
          </v:shape>
          <o:OLEObject Type="Embed" ProgID="Equation.DSMT4" ShapeID="_x0000_i1156" DrawAspect="Content" ObjectID="_1549196665" r:id="rId254"/>
        </w:object>
      </w:r>
      <w:r w:rsidRPr="00BA4DCB">
        <w:rPr>
          <w:lang w:val="ru-RU"/>
        </w:rPr>
        <w:t>м/мин.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Время движения потока людей от наиболее </w:t>
      </w:r>
      <w:r w:rsidR="00002F68" w:rsidRPr="00BA4DCB">
        <w:rPr>
          <w:lang w:val="ru-RU"/>
        </w:rPr>
        <w:t>у</w:t>
      </w:r>
      <w:r w:rsidRPr="00BA4DCB">
        <w:rPr>
          <w:lang w:val="ru-RU"/>
        </w:rPr>
        <w:t>даленного места к выходу</w:t>
      </w:r>
    </w:p>
    <w:p w:rsidR="003128C5" w:rsidRPr="00BA4DCB" w:rsidRDefault="00225E8D" w:rsidP="00F51D85">
      <w:pPr>
        <w:pStyle w:val="ac"/>
        <w:jc w:val="center"/>
        <w:rPr>
          <w:lang w:val="ru-RU"/>
        </w:rPr>
      </w:pPr>
      <w:r w:rsidRPr="00BA4DCB">
        <w:rPr>
          <w:position w:val="-42"/>
          <w:lang w:val="ru-RU"/>
        </w:rPr>
        <w:object w:dxaOrig="5280" w:dyaOrig="960">
          <v:shape id="_x0000_i1157" type="#_x0000_t75" style="width:264.5pt;height:49.3pt" o:ole="">
            <v:imagedata r:id="rId255" o:title=""/>
          </v:shape>
          <o:OLEObject Type="Embed" ProgID="Equation.DSMT4" ShapeID="_x0000_i1157" DrawAspect="Content" ObjectID="_1549196666" r:id="rId256"/>
        </w:object>
      </w:r>
    </w:p>
    <w:p w:rsidR="003128C5" w:rsidRPr="00BA4DCB" w:rsidRDefault="001C4BB7" w:rsidP="003128C5">
      <w:pPr>
        <w:pStyle w:val="afffffc"/>
        <w:rPr>
          <w:spacing w:val="-6"/>
          <w:lang w:val="ru-RU"/>
        </w:rPr>
      </w:pPr>
      <w:r w:rsidRPr="00BA4DCB">
        <w:rPr>
          <w:lang w:val="ru-RU"/>
        </w:rPr>
        <w:t xml:space="preserve">Ввиду того, что общая длина эвакуационного пути равняется </w:t>
      </w:r>
      <w:r w:rsidR="00225E8D" w:rsidRPr="00BA4DCB">
        <w:rPr>
          <w:position w:val="-14"/>
          <w:lang w:val="ru-RU"/>
        </w:rPr>
        <w:object w:dxaOrig="2280" w:dyaOrig="420">
          <v:shape id="_x0000_i1158" type="#_x0000_t75" style="width:113.5pt;height:21.9pt" o:ole="">
            <v:imagedata r:id="rId257" o:title=""/>
          </v:shape>
          <o:OLEObject Type="Embed" ProgID="Equation.DSMT4" ShapeID="_x0000_i1158" DrawAspect="Content" ObjectID="_1549196667" r:id="rId258"/>
        </w:object>
      </w:r>
      <w:r w:rsidRPr="00BA4DCB">
        <w:rPr>
          <w:lang w:val="ru-RU"/>
        </w:rPr>
        <w:t xml:space="preserve"> </w:t>
      </w:r>
      <w:proofErr w:type="gramStart"/>
      <w:r w:rsidRPr="00BA4DCB">
        <w:rPr>
          <w:lang w:val="ru-RU"/>
        </w:rPr>
        <w:t>м</w:t>
      </w:r>
      <w:proofErr w:type="gramEnd"/>
      <w:r w:rsidRPr="00BA4DCB">
        <w:rPr>
          <w:lang w:val="ru-RU"/>
        </w:rPr>
        <w:t xml:space="preserve">, а длина первых четырех расчетных участков </w:t>
      </w:r>
      <w:r w:rsidR="00225E8D" w:rsidRPr="00BA4DCB">
        <w:rPr>
          <w:spacing w:val="-6"/>
          <w:position w:val="-12"/>
          <w:lang w:val="ru-RU"/>
        </w:rPr>
        <w:object w:dxaOrig="2180" w:dyaOrig="400">
          <v:shape id="_x0000_i1159" type="#_x0000_t75" style="width:108.8pt;height:20.35pt" o:ole="">
            <v:imagedata r:id="rId259" o:title=""/>
          </v:shape>
          <o:OLEObject Type="Embed" ProgID="Equation.DSMT4" ShapeID="_x0000_i1159" DrawAspect="Content" ObjectID="_1549196668" r:id="rId260"/>
        </w:object>
      </w:r>
      <w:r w:rsidRPr="00BA4DCB">
        <w:rPr>
          <w:lang w:val="ru-RU"/>
        </w:rPr>
        <w:t xml:space="preserve"> м, тогда:</w:t>
      </w:r>
    </w:p>
    <w:p w:rsidR="003128C5" w:rsidRPr="00BA4DCB" w:rsidRDefault="00F51D85" w:rsidP="00F51D85">
      <w:pPr>
        <w:pStyle w:val="ac"/>
        <w:jc w:val="center"/>
        <w:rPr>
          <w:rStyle w:val="afffffd"/>
          <w:lang w:val="ru-RU"/>
        </w:rPr>
      </w:pPr>
      <w:r w:rsidRPr="00BA4DCB">
        <w:rPr>
          <w:position w:val="-16"/>
          <w:lang w:val="ru-RU"/>
        </w:rPr>
        <w:object w:dxaOrig="2860" w:dyaOrig="480">
          <v:shape id="_x0000_i1160" type="#_x0000_t75" style="width:142.45pt;height:24.25pt" o:ole="">
            <v:imagedata r:id="rId261" o:title=""/>
          </v:shape>
          <o:OLEObject Type="Embed" ProgID="Equation.DSMT4" ShapeID="_x0000_i1160" DrawAspect="Content" ObjectID="_1549196669" r:id="rId262"/>
        </w:object>
      </w:r>
      <w:r w:rsidR="003128C5" w:rsidRPr="00BA4DCB">
        <w:rPr>
          <w:lang w:val="ru-RU"/>
        </w:rPr>
        <w:t xml:space="preserve"> </w:t>
      </w:r>
      <w:r w:rsidR="00225E8D" w:rsidRPr="00BA4DCB">
        <w:rPr>
          <w:rStyle w:val="afffffd"/>
          <w:lang w:val="ru-RU"/>
        </w:rPr>
        <w:t>м</w:t>
      </w:r>
      <w:r w:rsidR="001C4BB7" w:rsidRPr="00BA4DCB">
        <w:rPr>
          <w:rStyle w:val="afffffd"/>
          <w:lang w:val="ru-RU"/>
        </w:rPr>
        <w:t>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Таким образом, время движения потока до выхода</w:t>
      </w:r>
    </w:p>
    <w:p w:rsidR="003128C5" w:rsidRPr="00BA4DCB" w:rsidRDefault="00225E8D" w:rsidP="00512111">
      <w:pPr>
        <w:pStyle w:val="ac"/>
        <w:jc w:val="center"/>
        <w:rPr>
          <w:rStyle w:val="afffffd"/>
          <w:lang w:val="ru-RU"/>
        </w:rPr>
      </w:pPr>
      <w:r w:rsidRPr="00BA4DCB">
        <w:rPr>
          <w:position w:val="-34"/>
          <w:lang w:val="ru-RU"/>
        </w:rPr>
        <w:object w:dxaOrig="7060" w:dyaOrig="800">
          <v:shape id="_x0000_i1161" type="#_x0000_t75" style="width:353.75pt;height:40.7pt" o:ole="">
            <v:imagedata r:id="rId263" o:title=""/>
          </v:shape>
          <o:OLEObject Type="Embed" ProgID="Equation.DSMT4" ShapeID="_x0000_i1161" DrawAspect="Content" ObjectID="_1549196670" r:id="rId264"/>
        </w:object>
      </w:r>
      <w:r w:rsidR="001C4BB7" w:rsidRPr="00BA4DCB">
        <w:rPr>
          <w:rStyle w:val="afffffd"/>
          <w:lang w:val="ru-RU"/>
        </w:rPr>
        <w:t xml:space="preserve"> 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Необходимое время эвакуации для зала собраний объемом до 5 тыс. 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 xml:space="preserve"> в соответствии из </w:t>
      </w:r>
      <w:proofErr w:type="spellStart"/>
      <w:r w:rsidRPr="00BA4DCB">
        <w:rPr>
          <w:lang w:val="ru-RU"/>
        </w:rPr>
        <w:t>С</w:t>
      </w:r>
      <w:r w:rsidR="00225E8D" w:rsidRPr="00BA4DCB">
        <w:rPr>
          <w:lang w:val="ru-RU"/>
        </w:rPr>
        <w:t>Ни</w:t>
      </w:r>
      <w:r w:rsidR="00C338C6">
        <w:rPr>
          <w:lang w:val="ru-RU"/>
        </w:rPr>
        <w:t>П</w:t>
      </w:r>
      <w:proofErr w:type="spellEnd"/>
      <w:r w:rsidRPr="00BA4DCB">
        <w:rPr>
          <w:lang w:val="ru-RU"/>
        </w:rPr>
        <w:t xml:space="preserve"> - 2-80 долж</w:t>
      </w:r>
      <w:r w:rsidR="00225E8D" w:rsidRPr="00BA4DCB">
        <w:rPr>
          <w:lang w:val="ru-RU"/>
        </w:rPr>
        <w:t>но</w:t>
      </w:r>
      <w:r w:rsidRPr="00BA4DCB">
        <w:rPr>
          <w:lang w:val="ru-RU"/>
        </w:rPr>
        <w:t xml:space="preserve"> быть не более 2 </w:t>
      </w:r>
      <w:r w:rsidR="00225E8D" w:rsidRPr="00BA4DCB">
        <w:rPr>
          <w:lang w:val="ru-RU"/>
        </w:rPr>
        <w:t>мин.</w:t>
      </w:r>
      <w:r w:rsidRPr="00BA4DCB">
        <w:rPr>
          <w:lang w:val="ru-RU"/>
        </w:rPr>
        <w:t xml:space="preserve"> (табл. 3</w:t>
      </w:r>
      <w:r w:rsidR="00225E8D" w:rsidRPr="00BA4DCB">
        <w:rPr>
          <w:lang w:val="ru-RU"/>
        </w:rPr>
        <w:t xml:space="preserve">.2). Таким образом, требование </w:t>
      </w:r>
      <w:r w:rsidRPr="00BA4DCB">
        <w:rPr>
          <w:lang w:val="ru-RU"/>
        </w:rPr>
        <w:t>выполнено.</w:t>
      </w:r>
    </w:p>
    <w:p w:rsidR="00C6171E" w:rsidRPr="00BA4DCB" w:rsidRDefault="001C4BB7" w:rsidP="00430F6F">
      <w:pPr>
        <w:pStyle w:val="10"/>
      </w:pPr>
      <w:bookmarkStart w:id="15" w:name="_Toc474411866"/>
      <w:r w:rsidRPr="00BA4DCB">
        <w:lastRenderedPageBreak/>
        <w:t>ПРАКТИЧЕСКАЯ РАБОТА №4</w:t>
      </w:r>
      <w:r w:rsidR="00BA2EAC" w:rsidRPr="00BA4DCB">
        <w:br/>
      </w:r>
      <w:r w:rsidRPr="00BA4DCB">
        <w:t>ИССЛЕДОВАНИЕ ЭВАКУАЦИОННЫХ ВОЗМОЖНОСТЕЙ БЫТ</w:t>
      </w:r>
      <w:r w:rsidRPr="00BA4DCB">
        <w:t>О</w:t>
      </w:r>
      <w:r w:rsidRPr="00BA4DCB">
        <w:t>ВЫХ ПОМЕЩЕНИЙ</w:t>
      </w:r>
      <w:bookmarkEnd w:id="15"/>
    </w:p>
    <w:p w:rsidR="003128C5" w:rsidRPr="00BA4DCB" w:rsidRDefault="001C4BB7" w:rsidP="00430F6F">
      <w:pPr>
        <w:pStyle w:val="afffffc"/>
        <w:rPr>
          <w:b/>
          <w:lang w:val="ru-RU"/>
        </w:rPr>
      </w:pPr>
      <w:r w:rsidRPr="00BA4DCB">
        <w:rPr>
          <w:b/>
          <w:lang w:val="ru-RU"/>
        </w:rPr>
        <w:t>Пример расчета</w:t>
      </w:r>
    </w:p>
    <w:p w:rsidR="00430F6F" w:rsidRPr="00BA4DCB" w:rsidRDefault="00430F6F" w:rsidP="00430F6F"/>
    <w:p w:rsidR="003128C5" w:rsidRPr="00BA4DCB" w:rsidRDefault="001C4BB7" w:rsidP="003128C5">
      <w:pPr>
        <w:pStyle w:val="afffffc"/>
        <w:rPr>
          <w:spacing w:val="-3"/>
          <w:lang w:val="ru-RU"/>
        </w:rPr>
      </w:pPr>
      <w:r w:rsidRPr="00BA4DCB">
        <w:rPr>
          <w:b/>
          <w:bCs/>
          <w:spacing w:val="-3"/>
          <w:lang w:val="ru-RU"/>
        </w:rPr>
        <w:t>Условие:</w:t>
      </w:r>
      <w:r w:rsidRPr="00BA4DCB">
        <w:rPr>
          <w:bCs/>
          <w:spacing w:val="-3"/>
          <w:lang w:val="ru-RU"/>
        </w:rPr>
        <w:t xml:space="preserve"> Определить расчетное время эвакуации людей из столовой предприятия, расположенной на втором этаже. Объем зала </w:t>
      </w:r>
      <w:proofErr w:type="spellStart"/>
      <w:r w:rsidRPr="00BA4DCB">
        <w:rPr>
          <w:bCs/>
          <w:spacing w:val="-3"/>
          <w:lang w:val="ru-RU"/>
        </w:rPr>
        <w:t>V</w:t>
      </w:r>
      <w:r w:rsidRPr="00594CB0">
        <w:rPr>
          <w:bCs/>
          <w:spacing w:val="-3"/>
          <w:vertAlign w:val="subscript"/>
          <w:lang w:val="ru-RU"/>
        </w:rPr>
        <w:t>з</w:t>
      </w:r>
      <w:proofErr w:type="spellEnd"/>
      <w:r w:rsidRPr="00BA4DCB">
        <w:rPr>
          <w:bCs/>
          <w:spacing w:val="-3"/>
          <w:lang w:val="ru-RU"/>
        </w:rPr>
        <w:t xml:space="preserve"> = 3300 м</w:t>
      </w:r>
      <w:r w:rsidRPr="00BA4DCB">
        <w:rPr>
          <w:bCs/>
          <w:spacing w:val="-3"/>
          <w:vertAlign w:val="superscript"/>
          <w:lang w:val="ru-RU"/>
        </w:rPr>
        <w:t>3</w:t>
      </w:r>
      <w:r w:rsidRPr="00BA4DCB">
        <w:rPr>
          <w:bCs/>
          <w:spacing w:val="-3"/>
          <w:lang w:val="ru-RU"/>
        </w:rPr>
        <w:t>, пл</w:t>
      </w:r>
      <w:r w:rsidRPr="00BA4DCB">
        <w:rPr>
          <w:bCs/>
          <w:spacing w:val="-3"/>
          <w:lang w:val="ru-RU"/>
        </w:rPr>
        <w:t>о</w:t>
      </w:r>
      <w:r w:rsidRPr="00BA4DCB">
        <w:rPr>
          <w:bCs/>
          <w:spacing w:val="-3"/>
          <w:lang w:val="ru-RU"/>
        </w:rPr>
        <w:t xml:space="preserve">щадь </w:t>
      </w:r>
      <w:proofErr w:type="spellStart"/>
      <w:r w:rsidRPr="00BA4DCB">
        <w:rPr>
          <w:bCs/>
          <w:spacing w:val="-3"/>
          <w:lang w:val="ru-RU"/>
        </w:rPr>
        <w:t>F</w:t>
      </w:r>
      <w:r w:rsidRPr="00594CB0">
        <w:rPr>
          <w:bCs/>
          <w:spacing w:val="-3"/>
          <w:vertAlign w:val="subscript"/>
          <w:lang w:val="ru-RU"/>
        </w:rPr>
        <w:t>з</w:t>
      </w:r>
      <w:proofErr w:type="spellEnd"/>
      <w:r w:rsidRPr="00594CB0">
        <w:rPr>
          <w:bCs/>
          <w:spacing w:val="-3"/>
          <w:vertAlign w:val="subscript"/>
          <w:lang w:val="ru-RU"/>
        </w:rPr>
        <w:t xml:space="preserve"> </w:t>
      </w:r>
      <w:r w:rsidRPr="00BA4DCB">
        <w:rPr>
          <w:bCs/>
          <w:spacing w:val="-3"/>
          <w:lang w:val="ru-RU"/>
        </w:rPr>
        <w:t>= 782 м</w:t>
      </w:r>
      <w:proofErr w:type="gramStart"/>
      <w:r w:rsidRPr="00BA4DCB">
        <w:rPr>
          <w:bCs/>
          <w:spacing w:val="-3"/>
          <w:vertAlign w:val="superscript"/>
          <w:lang w:val="ru-RU"/>
        </w:rPr>
        <w:t>2</w:t>
      </w:r>
      <w:proofErr w:type="gramEnd"/>
      <w:r w:rsidRPr="00BA4DCB">
        <w:rPr>
          <w:bCs/>
          <w:spacing w:val="-3"/>
          <w:lang w:val="ru-RU"/>
        </w:rPr>
        <w:t xml:space="preserve">, площадь, которая занята столами, </w:t>
      </w:r>
      <w:proofErr w:type="spellStart"/>
      <w:r w:rsidRPr="00BA4DCB">
        <w:rPr>
          <w:bCs/>
          <w:spacing w:val="-3"/>
          <w:lang w:val="ru-RU"/>
        </w:rPr>
        <w:t>F</w:t>
      </w:r>
      <w:r w:rsidRPr="00594CB0">
        <w:rPr>
          <w:bCs/>
          <w:spacing w:val="-3"/>
          <w:vertAlign w:val="subscript"/>
          <w:lang w:val="ru-RU"/>
        </w:rPr>
        <w:t>с</w:t>
      </w:r>
      <w:proofErr w:type="spellEnd"/>
      <w:r w:rsidRPr="00BA4DCB">
        <w:rPr>
          <w:bCs/>
          <w:spacing w:val="-3"/>
          <w:lang w:val="ru-RU"/>
        </w:rPr>
        <w:t xml:space="preserve"> = 200 </w:t>
      </w:r>
      <w:r w:rsidRPr="00BA4DCB">
        <w:rPr>
          <w:bCs/>
          <w:spacing w:val="-3"/>
          <w:vertAlign w:val="superscript"/>
          <w:lang w:val="ru-RU"/>
        </w:rPr>
        <w:t>м2</w:t>
      </w:r>
      <w:r w:rsidRPr="00BA4DCB">
        <w:rPr>
          <w:bCs/>
          <w:spacing w:val="-3"/>
          <w:lang w:val="ru-RU"/>
        </w:rPr>
        <w:t>. Ширина ма</w:t>
      </w:r>
      <w:r w:rsidRPr="00BA4DCB">
        <w:rPr>
          <w:bCs/>
          <w:spacing w:val="-3"/>
          <w:lang w:val="ru-RU"/>
        </w:rPr>
        <w:t>р</w:t>
      </w:r>
      <w:r w:rsidRPr="00BA4DCB">
        <w:rPr>
          <w:bCs/>
          <w:spacing w:val="-3"/>
          <w:lang w:val="ru-RU"/>
        </w:rPr>
        <w:t>шей лестничных клеток и дверей в</w:t>
      </w:r>
      <w:r w:rsidR="00225E8D" w:rsidRPr="00BA4DCB">
        <w:rPr>
          <w:bCs/>
          <w:spacing w:val="-3"/>
          <w:lang w:val="ru-RU"/>
        </w:rPr>
        <w:t>ы</w:t>
      </w:r>
      <w:r w:rsidRPr="00BA4DCB">
        <w:rPr>
          <w:bCs/>
          <w:spacing w:val="-3"/>
          <w:lang w:val="ru-RU"/>
        </w:rPr>
        <w:t>хода к лестничной клетке на отметке 3,60 м и выходе из нее на отметке 0,00 м равняется 2,4 м. Здание II степени огн</w:t>
      </w:r>
      <w:r w:rsidRPr="00BA4DCB">
        <w:rPr>
          <w:bCs/>
          <w:spacing w:val="-3"/>
          <w:lang w:val="ru-RU"/>
        </w:rPr>
        <w:t>е</w:t>
      </w:r>
      <w:r w:rsidRPr="00BA4DCB">
        <w:rPr>
          <w:bCs/>
          <w:spacing w:val="-3"/>
          <w:lang w:val="ru-RU"/>
        </w:rPr>
        <w:t>стойкости (рис. 4.1).</w:t>
      </w:r>
    </w:p>
    <w:p w:rsidR="003128C5" w:rsidRPr="00BA4DCB" w:rsidRDefault="003128C5" w:rsidP="003128C5">
      <w:pPr>
        <w:spacing w:before="60"/>
        <w:ind w:left="2" w:firstLine="562"/>
        <w:rPr>
          <w:color w:val="000000"/>
          <w:sz w:val="20"/>
          <w:szCs w:val="20"/>
        </w:rPr>
      </w:pPr>
    </w:p>
    <w:p w:rsidR="003128C5" w:rsidRPr="00BA4DCB" w:rsidRDefault="003128C5" w:rsidP="003128C5">
      <w:pPr>
        <w:jc w:val="center"/>
        <w:rPr>
          <w:color w:val="000000"/>
          <w:sz w:val="20"/>
          <w:szCs w:val="20"/>
        </w:rPr>
      </w:pPr>
      <w:r w:rsidRPr="00BA4DCB">
        <w:rPr>
          <w:noProof/>
          <w:color w:val="000000"/>
          <w:sz w:val="20"/>
          <w:szCs w:val="20"/>
        </w:rPr>
        <w:drawing>
          <wp:inline distT="0" distB="0" distL="0" distR="0">
            <wp:extent cx="5438775" cy="3067050"/>
            <wp:effectExtent l="19050" t="0" r="9525" b="0"/>
            <wp:docPr id="303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1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lum bright="-12000" contrast="2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1E" w:rsidRPr="00BA4DCB" w:rsidRDefault="00225E8D" w:rsidP="00C6171E">
      <w:pPr>
        <w:pStyle w:val="afffffe"/>
        <w:rPr>
          <w:lang w:val="ru-RU"/>
        </w:rPr>
      </w:pPr>
      <w:r w:rsidRPr="00BA4DCB">
        <w:rPr>
          <w:lang w:val="ru-RU"/>
        </w:rPr>
        <w:t>а - исходная схема; б</w:t>
      </w:r>
      <w:r w:rsidR="001C4BB7" w:rsidRPr="00BA4DCB">
        <w:rPr>
          <w:lang w:val="ru-RU"/>
        </w:rPr>
        <w:t xml:space="preserve"> - переделан</w:t>
      </w:r>
      <w:r w:rsidRPr="00BA4DCB">
        <w:rPr>
          <w:lang w:val="ru-RU"/>
        </w:rPr>
        <w:t>н</w:t>
      </w:r>
      <w:r w:rsidR="001C4BB7" w:rsidRPr="00BA4DCB">
        <w:rPr>
          <w:lang w:val="ru-RU"/>
        </w:rPr>
        <w:t>а</w:t>
      </w:r>
      <w:r w:rsidRPr="00BA4DCB">
        <w:rPr>
          <w:lang w:val="ru-RU"/>
        </w:rPr>
        <w:t>я</w:t>
      </w:r>
      <w:r w:rsidR="001C4BB7" w:rsidRPr="00BA4DCB">
        <w:rPr>
          <w:lang w:val="ru-RU"/>
        </w:rPr>
        <w:t xml:space="preserve"> по результатам расчетов; 1, 2,..8 - уч</w:t>
      </w:r>
      <w:r w:rsidR="001C4BB7" w:rsidRPr="00BA4DCB">
        <w:rPr>
          <w:lang w:val="ru-RU"/>
        </w:rPr>
        <w:t>а</w:t>
      </w:r>
      <w:r w:rsidR="001C4BB7" w:rsidRPr="00BA4DCB">
        <w:rPr>
          <w:lang w:val="ru-RU"/>
        </w:rPr>
        <w:t>стки пути.</w:t>
      </w:r>
    </w:p>
    <w:p w:rsidR="003128C5" w:rsidRPr="00BA4DCB" w:rsidRDefault="001C4BB7" w:rsidP="00C6171E">
      <w:pPr>
        <w:pStyle w:val="afffffe"/>
        <w:rPr>
          <w:lang w:val="ru-RU"/>
        </w:rPr>
      </w:pPr>
      <w:r w:rsidRPr="00BA4DCB">
        <w:rPr>
          <w:lang w:val="ru-RU"/>
        </w:rPr>
        <w:t>Рисунок 4.</w:t>
      </w:r>
      <w:r w:rsidR="00225E8D" w:rsidRPr="00BA4DCB">
        <w:rPr>
          <w:lang w:val="ru-RU"/>
        </w:rPr>
        <w:t>1 - Расчетные схемы планировки</w:t>
      </w:r>
      <w:r w:rsidRPr="00BA4DCB">
        <w:rPr>
          <w:lang w:val="ru-RU"/>
        </w:rPr>
        <w:t xml:space="preserve"> столовой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Путь эвакуации от наиболее удаленной от выхода точки </w:t>
      </w:r>
      <w:r w:rsidR="00225E8D" w:rsidRPr="00BA4DCB">
        <w:rPr>
          <w:lang w:val="ru-RU"/>
        </w:rPr>
        <w:t>до выхода</w:t>
      </w:r>
      <w:r w:rsidRPr="00BA4DCB">
        <w:rPr>
          <w:lang w:val="ru-RU"/>
        </w:rPr>
        <w:t xml:space="preserve"> н</w:t>
      </w:r>
      <w:r w:rsidRPr="00BA4DCB">
        <w:rPr>
          <w:lang w:val="ru-RU"/>
        </w:rPr>
        <w:t>а</w:t>
      </w:r>
      <w:r w:rsidRPr="00BA4DCB">
        <w:rPr>
          <w:lang w:val="ru-RU"/>
        </w:rPr>
        <w:t>ружу состоит из восьми участков, в пределах которых ширина пути и инте</w:t>
      </w:r>
      <w:r w:rsidRPr="00BA4DCB">
        <w:rPr>
          <w:lang w:val="ru-RU"/>
        </w:rPr>
        <w:t>н</w:t>
      </w:r>
      <w:r w:rsidRPr="00BA4DCB">
        <w:rPr>
          <w:lang w:val="ru-RU"/>
        </w:rPr>
        <w:t xml:space="preserve">сивность движения может быть принята </w:t>
      </w:r>
      <w:r w:rsidR="00123762" w:rsidRPr="00BA4DCB">
        <w:rPr>
          <w:lang w:val="ru-RU"/>
        </w:rPr>
        <w:t>постоянной</w:t>
      </w:r>
      <w:r w:rsidRPr="00BA4DCB">
        <w:rPr>
          <w:lang w:val="ru-RU"/>
        </w:rPr>
        <w:t xml:space="preserve">. </w:t>
      </w:r>
      <w:r w:rsidR="00123762" w:rsidRPr="00BA4DCB">
        <w:rPr>
          <w:lang w:val="ru-RU"/>
        </w:rPr>
        <w:t xml:space="preserve">Людские </w:t>
      </w:r>
      <w:r w:rsidRPr="00BA4DCB">
        <w:rPr>
          <w:lang w:val="ru-RU"/>
        </w:rPr>
        <w:t>потоки из проходов сливаются с потоком, который дви</w:t>
      </w:r>
      <w:r w:rsidR="00123762" w:rsidRPr="00BA4DCB">
        <w:rPr>
          <w:lang w:val="ru-RU"/>
        </w:rPr>
        <w:t>жется</w:t>
      </w:r>
      <w:r w:rsidRPr="00BA4DCB">
        <w:rPr>
          <w:lang w:val="ru-RU"/>
        </w:rPr>
        <w:t xml:space="preserve"> по сборному проходу, и направляются через лестничную клетку наружу. </w:t>
      </w:r>
      <w:proofErr w:type="gramStart"/>
      <w:r w:rsidRPr="00BA4DCB">
        <w:rPr>
          <w:lang w:val="ru-RU"/>
        </w:rPr>
        <w:t xml:space="preserve">Ширина каждого из шести проходов </w:t>
      </w:r>
      <w:r w:rsidR="00123762" w:rsidRPr="00BA4DCB">
        <w:rPr>
          <w:spacing w:val="-5"/>
          <w:position w:val="-18"/>
          <w:lang w:val="ru-RU"/>
        </w:rPr>
        <w:object w:dxaOrig="920" w:dyaOrig="460">
          <v:shape id="_x0000_i1162" type="#_x0000_t75" style="width:46.15pt;height:24.25pt" o:ole="">
            <v:imagedata r:id="rId266" o:title=""/>
          </v:shape>
          <o:OLEObject Type="Embed" ProgID="Equation.DSMT4" ShapeID="_x0000_i1162" DrawAspect="Content" ObjectID="_1549196671" r:id="rId267"/>
        </w:object>
      </w:r>
      <w:r w:rsidR="00123762" w:rsidRPr="00BA4DCB">
        <w:rPr>
          <w:lang w:val="ru-RU"/>
        </w:rPr>
        <w:t xml:space="preserve"> м;</w:t>
      </w:r>
      <w:r w:rsidRPr="00BA4DCB">
        <w:rPr>
          <w:lang w:val="ru-RU"/>
        </w:rPr>
        <w:t xml:space="preserve"> длина их, включая путь движения от стены, с</w:t>
      </w:r>
      <w:r w:rsidR="00123762" w:rsidRPr="00BA4DCB">
        <w:rPr>
          <w:lang w:val="ru-RU"/>
        </w:rPr>
        <w:t>оставляет</w:t>
      </w:r>
      <w:r w:rsidRPr="00BA4DCB">
        <w:rPr>
          <w:lang w:val="ru-RU"/>
        </w:rPr>
        <w:t xml:space="preserve"> </w:t>
      </w:r>
      <w:proofErr w:type="spellStart"/>
      <w:r w:rsidRPr="00BA4DCB">
        <w:rPr>
          <w:i/>
          <w:lang w:val="ru-RU"/>
        </w:rPr>
        <w:t>l</w:t>
      </w:r>
      <w:r w:rsidRPr="00BA4DCB">
        <w:rPr>
          <w:i/>
          <w:vertAlign w:val="subscript"/>
          <w:lang w:val="ru-RU"/>
        </w:rPr>
        <w:t>пр</w:t>
      </w:r>
      <w:proofErr w:type="spellEnd"/>
      <w:r w:rsidRPr="00BA4DCB">
        <w:rPr>
          <w:vertAlign w:val="subscript"/>
          <w:lang w:val="ru-RU"/>
        </w:rPr>
        <w:t xml:space="preserve"> </w:t>
      </w:r>
      <w:r w:rsidRPr="00BA4DCB">
        <w:rPr>
          <w:lang w:val="ru-RU"/>
        </w:rPr>
        <w:t>= 42 м. Участк</w:t>
      </w:r>
      <w:r w:rsidR="00123762" w:rsidRPr="00BA4DCB">
        <w:rPr>
          <w:lang w:val="ru-RU"/>
        </w:rPr>
        <w:t>и</w:t>
      </w:r>
      <w:r w:rsidRPr="00BA4DCB">
        <w:rPr>
          <w:lang w:val="ru-RU"/>
        </w:rPr>
        <w:t xml:space="preserve"> № 2..6 имеют длину </w:t>
      </w:r>
      <w:proofErr w:type="spellStart"/>
      <w:r w:rsidRPr="00BA4DCB">
        <w:rPr>
          <w:i/>
          <w:lang w:val="ru-RU"/>
        </w:rPr>
        <w:t>l</w:t>
      </w:r>
      <w:r w:rsidRPr="00BA4DCB">
        <w:rPr>
          <w:i/>
          <w:vertAlign w:val="subscript"/>
          <w:lang w:val="ru-RU"/>
        </w:rPr>
        <w:t>і</w:t>
      </w:r>
      <w:proofErr w:type="spellEnd"/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= 3 м, ширину (</w:t>
      </w:r>
      <w:r w:rsidR="008D39DE" w:rsidRPr="00BA4DCB">
        <w:rPr>
          <w:bCs/>
          <w:spacing w:val="-6"/>
          <w:lang w:val="ru-RU"/>
        </w:rPr>
        <w:sym w:font="Symbol" w:char="F064"/>
      </w:r>
      <w:proofErr w:type="spellStart"/>
      <w:r w:rsidR="008D39DE" w:rsidRPr="00BA4DCB">
        <w:rPr>
          <w:bCs/>
          <w:i/>
          <w:vertAlign w:val="subscript"/>
          <w:lang w:val="ru-RU"/>
        </w:rPr>
        <w:t>i</w:t>
      </w:r>
      <w:proofErr w:type="spellEnd"/>
      <w:r w:rsidR="008D39DE" w:rsidRPr="00BA4DCB">
        <w:rPr>
          <w:bCs/>
          <w:lang w:val="ru-RU"/>
        </w:rPr>
        <w:t xml:space="preserve"> </w:t>
      </w:r>
      <w:r w:rsidR="008D39DE" w:rsidRPr="00BA4DCB">
        <w:rPr>
          <w:bCs/>
          <w:spacing w:val="-6"/>
          <w:lang w:val="ru-RU"/>
        </w:rPr>
        <w:t xml:space="preserve">= 4 </w:t>
      </w:r>
      <w:r w:rsidR="008D39DE" w:rsidRPr="00BA4DCB">
        <w:rPr>
          <w:bCs/>
          <w:spacing w:val="-7"/>
          <w:lang w:val="ru-RU"/>
        </w:rPr>
        <w:t>м</w:t>
      </w:r>
      <w:r w:rsidRPr="00BA4DCB">
        <w:rPr>
          <w:lang w:val="ru-RU"/>
        </w:rPr>
        <w:t xml:space="preserve">, участок № 7 имеет длину </w:t>
      </w:r>
      <w:r w:rsidRPr="00BA4DCB">
        <w:rPr>
          <w:i/>
          <w:lang w:val="ru-RU"/>
        </w:rPr>
        <w:t>l</w:t>
      </w:r>
      <w:r w:rsidRPr="00BA4DCB">
        <w:rPr>
          <w:i/>
          <w:vertAlign w:val="subscript"/>
          <w:lang w:val="ru-RU"/>
        </w:rPr>
        <w:t>7</w:t>
      </w:r>
      <w:r w:rsidRPr="00BA4DCB">
        <w:rPr>
          <w:vertAlign w:val="subscript"/>
          <w:lang w:val="ru-RU"/>
        </w:rPr>
        <w:t xml:space="preserve"> </w:t>
      </w:r>
      <w:r w:rsidR="008D39DE" w:rsidRPr="00BA4DCB">
        <w:rPr>
          <w:lang w:val="ru-RU"/>
        </w:rPr>
        <w:t xml:space="preserve">= 2 </w:t>
      </w:r>
      <w:r w:rsidRPr="00BA4DCB">
        <w:rPr>
          <w:lang w:val="ru-RU"/>
        </w:rPr>
        <w:t>м, а ширину (</w:t>
      </w:r>
      <w:r w:rsidR="008D39DE" w:rsidRPr="00BA4DCB">
        <w:rPr>
          <w:bCs/>
          <w:spacing w:val="-6"/>
          <w:lang w:val="ru-RU"/>
        </w:rPr>
        <w:sym w:font="Symbol" w:char="F064"/>
      </w:r>
      <w:proofErr w:type="spellStart"/>
      <w:r w:rsidR="008D39DE" w:rsidRPr="00BA4DCB">
        <w:rPr>
          <w:bCs/>
          <w:i/>
          <w:vertAlign w:val="subscript"/>
          <w:lang w:val="ru-RU"/>
        </w:rPr>
        <w:t>i</w:t>
      </w:r>
      <w:proofErr w:type="spellEnd"/>
      <w:r w:rsidR="008D39DE" w:rsidRPr="00BA4DCB">
        <w:rPr>
          <w:bCs/>
          <w:lang w:val="ru-RU"/>
        </w:rPr>
        <w:t xml:space="preserve"> </w:t>
      </w:r>
      <w:r w:rsidRPr="00BA4DCB">
        <w:rPr>
          <w:lang w:val="ru-RU"/>
        </w:rPr>
        <w:t>=7 м.</w:t>
      </w:r>
      <w:proofErr w:type="gramEnd"/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b/>
          <w:bCs/>
          <w:spacing w:val="-5"/>
          <w:lang w:val="ru-RU"/>
        </w:rPr>
        <w:lastRenderedPageBreak/>
        <w:t xml:space="preserve">Решение. </w:t>
      </w:r>
      <w:r w:rsidRPr="00BA4DCB">
        <w:rPr>
          <w:bCs/>
          <w:spacing w:val="-5"/>
          <w:lang w:val="ru-RU"/>
        </w:rPr>
        <w:t xml:space="preserve">Для расчета необходимо знать возможное </w:t>
      </w:r>
      <w:r w:rsidR="008D39DE" w:rsidRPr="00BA4DCB">
        <w:rPr>
          <w:bCs/>
          <w:spacing w:val="-5"/>
          <w:lang w:val="ru-RU"/>
        </w:rPr>
        <w:t>количество</w:t>
      </w:r>
      <w:r w:rsidRPr="00BA4DCB">
        <w:rPr>
          <w:bCs/>
          <w:spacing w:val="-5"/>
          <w:lang w:val="ru-RU"/>
        </w:rPr>
        <w:t xml:space="preserve"> людей в зале столовой. Согласно</w:t>
      </w:r>
      <w:r w:rsidR="008D39DE" w:rsidRPr="00BA4DCB">
        <w:rPr>
          <w:bCs/>
          <w:spacing w:val="-5"/>
          <w:lang w:val="ru-RU"/>
        </w:rPr>
        <w:t xml:space="preserve"> </w:t>
      </w:r>
      <w:r w:rsidRPr="00BA4DCB">
        <w:rPr>
          <w:bCs/>
          <w:spacing w:val="-5"/>
          <w:lang w:val="ru-RU"/>
        </w:rPr>
        <w:t xml:space="preserve"> </w:t>
      </w:r>
      <w:proofErr w:type="spellStart"/>
      <w:r w:rsidRPr="00BA4DCB">
        <w:rPr>
          <w:bCs/>
          <w:spacing w:val="-5"/>
          <w:lang w:val="ru-RU"/>
        </w:rPr>
        <w:t>С</w:t>
      </w:r>
      <w:r w:rsidR="008D39DE" w:rsidRPr="00BA4DCB">
        <w:rPr>
          <w:bCs/>
          <w:spacing w:val="-5"/>
          <w:lang w:val="ru-RU"/>
        </w:rPr>
        <w:t>НиП</w:t>
      </w:r>
      <w:proofErr w:type="spellEnd"/>
      <w:r w:rsidRPr="00BA4DCB">
        <w:rPr>
          <w:bCs/>
          <w:spacing w:val="-5"/>
          <w:lang w:val="ru-RU"/>
        </w:rPr>
        <w:t xml:space="preserve"> II - 77-80 на одного человека приходится 1,35 м</w:t>
      </w:r>
      <w:proofErr w:type="gramStart"/>
      <w:r w:rsidRPr="00BA4DCB">
        <w:rPr>
          <w:bCs/>
          <w:spacing w:val="-5"/>
          <w:vertAlign w:val="superscript"/>
          <w:lang w:val="ru-RU"/>
        </w:rPr>
        <w:t>2</w:t>
      </w:r>
      <w:proofErr w:type="gramEnd"/>
      <w:r w:rsidRPr="00BA4DCB">
        <w:rPr>
          <w:bCs/>
          <w:spacing w:val="-5"/>
          <w:lang w:val="ru-RU"/>
        </w:rPr>
        <w:t>, следовательно</w:t>
      </w:r>
      <w:r w:rsidR="008D39DE" w:rsidRPr="00BA4DCB">
        <w:rPr>
          <w:bCs/>
          <w:spacing w:val="-5"/>
          <w:lang w:val="ru-RU"/>
        </w:rPr>
        <w:t>,</w:t>
      </w:r>
      <w:r w:rsidRPr="00BA4DCB">
        <w:rPr>
          <w:bCs/>
          <w:spacing w:val="-5"/>
          <w:lang w:val="ru-RU"/>
        </w:rPr>
        <w:t xml:space="preserve"> расчетное число людей </w:t>
      </w:r>
      <w:r w:rsidR="008D39DE" w:rsidRPr="00BA4DCB">
        <w:rPr>
          <w:bCs/>
          <w:spacing w:val="-5"/>
          <w:lang w:val="ru-RU"/>
        </w:rPr>
        <w:t>составляет</w:t>
      </w:r>
      <w:r w:rsidRPr="00BA4DCB">
        <w:rPr>
          <w:bCs/>
          <w:spacing w:val="-5"/>
          <w:lang w:val="ru-RU"/>
        </w:rPr>
        <w:t>:</w:t>
      </w:r>
    </w:p>
    <w:p w:rsidR="003128C5" w:rsidRPr="00BA4DCB" w:rsidRDefault="00C6171E" w:rsidP="00C6171E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2720" w:dyaOrig="820">
          <v:shape id="_x0000_i1163" type="#_x0000_t75" style="width:136.15pt;height:42.25pt" o:ole="">
            <v:imagedata r:id="rId268" o:title=""/>
          </v:shape>
          <o:OLEObject Type="Embed" ProgID="Equation.DSMT4" ShapeID="_x0000_i1163" DrawAspect="Content" ObjectID="_1549196672" r:id="rId269"/>
        </w:object>
      </w:r>
      <w:r w:rsidR="003128C5" w:rsidRPr="00BA4DCB">
        <w:rPr>
          <w:lang w:val="ru-RU"/>
        </w:rPr>
        <w:t xml:space="preserve"> </w:t>
      </w:r>
      <w:r w:rsidR="008D39DE" w:rsidRPr="00BA4DCB">
        <w:rPr>
          <w:rStyle w:val="afffffd"/>
          <w:lang w:val="ru-RU"/>
        </w:rPr>
        <w:t>че</w:t>
      </w:r>
      <w:r w:rsidR="001C4BB7" w:rsidRPr="00BA4DCB">
        <w:rPr>
          <w:rStyle w:val="afffffd"/>
          <w:lang w:val="ru-RU"/>
        </w:rPr>
        <w:t>л.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Средняя плотность человеческого потока</w:t>
      </w:r>
    </w:p>
    <w:p w:rsidR="003128C5" w:rsidRPr="00BA4DCB" w:rsidRDefault="008D39DE" w:rsidP="00C6171E">
      <w:pPr>
        <w:pStyle w:val="ac"/>
        <w:jc w:val="center"/>
        <w:rPr>
          <w:lang w:val="ru-RU"/>
        </w:rPr>
      </w:pPr>
      <w:r w:rsidRPr="00BA4DCB">
        <w:rPr>
          <w:position w:val="-36"/>
          <w:lang w:val="ru-RU"/>
        </w:rPr>
        <w:object w:dxaOrig="4200" w:dyaOrig="820">
          <v:shape id="_x0000_i1164" type="#_x0000_t75" style="width:209.75pt;height:42.25pt" o:ole="">
            <v:imagedata r:id="rId270" o:title=""/>
          </v:shape>
          <o:OLEObject Type="Embed" ProgID="Equation.DSMT4" ShapeID="_x0000_i1164" DrawAspect="Content" ObjectID="_1549196673" r:id="rId271"/>
        </w:object>
      </w:r>
    </w:p>
    <w:p w:rsidR="003128C5" w:rsidRPr="00BA4DCB" w:rsidRDefault="001C4BB7" w:rsidP="003128C5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Определим время прохождения каждого участка пути.</w:t>
      </w:r>
    </w:p>
    <w:p w:rsidR="00E81372" w:rsidRPr="00BA4DCB" w:rsidRDefault="008D39DE" w:rsidP="00E81372">
      <w:pPr>
        <w:autoSpaceDE w:val="0"/>
        <w:autoSpaceDN w:val="0"/>
        <w:adjustRightInd w:val="0"/>
        <w:spacing w:before="5"/>
        <w:ind w:left="104" w:firstLine="350"/>
        <w:rPr>
          <w:color w:val="000000"/>
          <w:sz w:val="20"/>
          <w:szCs w:val="20"/>
        </w:rPr>
      </w:pPr>
      <w:r w:rsidRPr="00BA4DCB">
        <w:rPr>
          <w:rStyle w:val="afffffd"/>
          <w:lang w:val="ru-RU"/>
        </w:rPr>
        <w:t>Участок №1 (проход)</w:t>
      </w:r>
      <w:r w:rsidR="001C4BB7" w:rsidRPr="00BA4DCB">
        <w:rPr>
          <w:rStyle w:val="afffffd"/>
          <w:lang w:val="ru-RU"/>
        </w:rPr>
        <w:t xml:space="preserve">: </w:t>
      </w:r>
      <w:r w:rsidRPr="00BA4DCB">
        <w:rPr>
          <w:color w:val="000000"/>
          <w:spacing w:val="6"/>
          <w:position w:val="-20"/>
          <w:sz w:val="20"/>
          <w:szCs w:val="20"/>
        </w:rPr>
        <w:object w:dxaOrig="2020" w:dyaOrig="480">
          <v:shape id="_x0000_i1165" type="#_x0000_t75" style="width:101.75pt;height:24.25pt" o:ole="">
            <v:imagedata r:id="rId272" o:title=""/>
          </v:shape>
          <o:OLEObject Type="Embed" ProgID="Equation.DSMT4" ShapeID="_x0000_i1165" DrawAspect="Content" ObjectID="_1549196674" r:id="rId273"/>
        </w:object>
      </w:r>
      <w:proofErr w:type="gramStart"/>
      <w:r w:rsidRPr="00BA4DCB">
        <w:rPr>
          <w:rStyle w:val="afffffd"/>
          <w:lang w:val="ru-RU"/>
        </w:rPr>
        <w:t>м</w:t>
      </w:r>
      <w:proofErr w:type="gramEnd"/>
      <w:r w:rsidRPr="00BA4DCB">
        <w:rPr>
          <w:rStyle w:val="afffffd"/>
          <w:lang w:val="ru-RU"/>
        </w:rPr>
        <w:t xml:space="preserve">; </w:t>
      </w:r>
      <w:r w:rsidR="00E81372" w:rsidRPr="00BA4DCB">
        <w:rPr>
          <w:b/>
          <w:bCs/>
          <w:color w:val="000000"/>
          <w:position w:val="-12"/>
          <w:sz w:val="20"/>
          <w:szCs w:val="20"/>
        </w:rPr>
        <w:object w:dxaOrig="840" w:dyaOrig="400">
          <v:shape id="_x0000_i1166" type="#_x0000_t75" style="width:41.5pt;height:21.15pt" o:ole="">
            <v:imagedata r:id="rId274" o:title=""/>
          </v:shape>
          <o:OLEObject Type="Embed" ProgID="Equation.DSMT4" ShapeID="_x0000_i1166" DrawAspect="Content" ObjectID="_1549196675" r:id="rId275"/>
        </w:object>
      </w:r>
      <w:r w:rsidR="00E81372" w:rsidRPr="00BA4DCB">
        <w:rPr>
          <w:b/>
          <w:bCs/>
          <w:color w:val="000000"/>
          <w:sz w:val="20"/>
          <w:szCs w:val="20"/>
        </w:rPr>
        <w:t xml:space="preserve"> </w:t>
      </w:r>
      <w:r w:rsidR="00E81372" w:rsidRPr="00BA4DCB">
        <w:rPr>
          <w:rStyle w:val="afffffd"/>
          <w:lang w:val="ru-RU"/>
        </w:rPr>
        <w:t>м; из таблицы 4.1</w:t>
      </w:r>
      <w:r w:rsidR="00E81372" w:rsidRPr="00BA4DCB">
        <w:rPr>
          <w:bCs/>
          <w:color w:val="000000"/>
          <w:sz w:val="20"/>
          <w:szCs w:val="20"/>
        </w:rPr>
        <w:t xml:space="preserve"> </w:t>
      </w:r>
      <w:r w:rsidR="00E81372" w:rsidRPr="00BA4DCB">
        <w:rPr>
          <w:bCs/>
          <w:color w:val="000000"/>
          <w:position w:val="-12"/>
          <w:szCs w:val="30"/>
        </w:rPr>
        <w:object w:dxaOrig="2140" w:dyaOrig="400">
          <v:shape id="_x0000_i1167" type="#_x0000_t75" style="width:108pt;height:20.35pt" o:ole="">
            <v:imagedata r:id="rId276" o:title=""/>
          </v:shape>
          <o:OLEObject Type="Embed" ProgID="Equation.DSMT4" ShapeID="_x0000_i1167" DrawAspect="Content" ObjectID="_1549196676" r:id="rId277"/>
        </w:object>
      </w:r>
      <w:r w:rsidR="00E81372" w:rsidRPr="00BA4DCB">
        <w:rPr>
          <w:bCs/>
          <w:color w:val="000000"/>
          <w:szCs w:val="30"/>
        </w:rPr>
        <w:t>;</w:t>
      </w:r>
      <w:r w:rsidR="00E81372" w:rsidRPr="00BA4DCB">
        <w:rPr>
          <w:b/>
          <w:bCs/>
          <w:color w:val="000000"/>
          <w:szCs w:val="30"/>
        </w:rPr>
        <w:t xml:space="preserve"> </w:t>
      </w:r>
      <w:r w:rsidR="00E81372" w:rsidRPr="00BA4DCB">
        <w:rPr>
          <w:b/>
          <w:bCs/>
          <w:color w:val="000000"/>
          <w:position w:val="-12"/>
          <w:sz w:val="20"/>
          <w:szCs w:val="20"/>
        </w:rPr>
        <w:object w:dxaOrig="1280" w:dyaOrig="400">
          <v:shape id="_x0000_i1168" type="#_x0000_t75" style="width:64.95pt;height:21.15pt" o:ole="">
            <v:imagedata r:id="rId278" o:title=""/>
          </v:shape>
          <o:OLEObject Type="Embed" ProgID="Equation.DSMT4" ShapeID="_x0000_i1168" DrawAspect="Content" ObjectID="_1549196677" r:id="rId279"/>
        </w:object>
      </w:r>
      <w:r w:rsidR="00E81372" w:rsidRPr="00BA4DCB">
        <w:rPr>
          <w:b/>
          <w:bCs/>
          <w:color w:val="000000"/>
          <w:sz w:val="20"/>
          <w:szCs w:val="20"/>
        </w:rPr>
        <w:t xml:space="preserve"> </w:t>
      </w:r>
      <w:r w:rsidR="00E81372" w:rsidRPr="00BA4DCB">
        <w:rPr>
          <w:rStyle w:val="afffffd"/>
          <w:lang w:val="ru-RU"/>
        </w:rPr>
        <w:t>м/мин.;</w:t>
      </w:r>
    </w:p>
    <w:p w:rsidR="003128C5" w:rsidRPr="00BA4DCB" w:rsidRDefault="00E81372" w:rsidP="003128C5">
      <w:pPr>
        <w:autoSpaceDE w:val="0"/>
        <w:autoSpaceDN w:val="0"/>
        <w:adjustRightInd w:val="0"/>
        <w:spacing w:before="5"/>
        <w:ind w:left="104" w:firstLine="350"/>
        <w:rPr>
          <w:color w:val="000000"/>
          <w:sz w:val="20"/>
          <w:szCs w:val="20"/>
        </w:rPr>
      </w:pPr>
      <w:r w:rsidRPr="00BA4DCB">
        <w:rPr>
          <w:rStyle w:val="afffffd"/>
          <w:lang w:val="ru-RU"/>
        </w:rPr>
        <w:t>из таблицы 4</w:t>
      </w:r>
      <w:r w:rsidR="008D39DE" w:rsidRPr="00BA4DCB">
        <w:rPr>
          <w:rStyle w:val="afffffd"/>
          <w:lang w:val="ru-RU"/>
        </w:rPr>
        <w:t xml:space="preserve">.1; </w:t>
      </w:r>
      <w:r w:rsidR="001C4BB7" w:rsidRPr="00BA4DCB">
        <w:rPr>
          <w:rStyle w:val="afffffd"/>
          <w:lang w:val="ru-RU"/>
        </w:rPr>
        <w:t>м/</w:t>
      </w:r>
      <w:r w:rsidR="008D39DE" w:rsidRPr="00BA4DCB">
        <w:rPr>
          <w:rStyle w:val="afffffd"/>
          <w:lang w:val="ru-RU"/>
        </w:rPr>
        <w:t>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562C74" w:rsidP="00562C74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2120" w:dyaOrig="800">
          <v:shape id="_x0000_i1169" type="#_x0000_t75" style="width:106.45pt;height:40.7pt" o:ole="">
            <v:imagedata r:id="rId280" o:title=""/>
          </v:shape>
          <o:OLEObject Type="Embed" ProgID="Equation.DSMT4" ShapeID="_x0000_i1169" DrawAspect="Content" ObjectID="_1549196678" r:id="rId281"/>
        </w:object>
      </w:r>
      <w:r w:rsidR="003128C5" w:rsidRPr="00BA4DCB">
        <w:rPr>
          <w:lang w:val="ru-RU"/>
        </w:rPr>
        <w:t xml:space="preserve"> </w:t>
      </w:r>
      <w:r w:rsidR="001C4BB7" w:rsidRPr="00BA4DCB">
        <w:rPr>
          <w:rStyle w:val="afffffd"/>
          <w:lang w:val="ru-RU"/>
        </w:rPr>
        <w:t>мин.</w:t>
      </w:r>
    </w:p>
    <w:p w:rsidR="003128C5" w:rsidRPr="00BA4DCB" w:rsidRDefault="001C4BB7" w:rsidP="00562C74">
      <w:pPr>
        <w:pStyle w:val="afffffc"/>
        <w:rPr>
          <w:lang w:val="ru-RU"/>
        </w:rPr>
      </w:pPr>
      <w:r w:rsidRPr="00BA4DCB">
        <w:rPr>
          <w:lang w:val="ru-RU"/>
        </w:rPr>
        <w:t>Участок №2 (расширение пути)</w:t>
      </w:r>
    </w:p>
    <w:p w:rsidR="003128C5" w:rsidRPr="00BA4DCB" w:rsidRDefault="00B63CEA" w:rsidP="00B63CEA">
      <w:pPr>
        <w:pStyle w:val="ac"/>
        <w:jc w:val="center"/>
        <w:rPr>
          <w:lang w:val="ru-RU"/>
        </w:rPr>
      </w:pPr>
      <w:r w:rsidRPr="00BA4DCB">
        <w:rPr>
          <w:position w:val="-36"/>
          <w:lang w:val="ru-RU"/>
        </w:rPr>
        <w:object w:dxaOrig="3220" w:dyaOrig="820">
          <v:shape id="_x0000_i1170" type="#_x0000_t75" style="width:161.2pt;height:42.25pt" o:ole="">
            <v:imagedata r:id="rId282" o:title=""/>
          </v:shape>
          <o:OLEObject Type="Embed" ProgID="Equation.DSMT4" ShapeID="_x0000_i1170" DrawAspect="Content" ObjectID="_1549196679" r:id="rId283"/>
        </w:object>
      </w:r>
      <w:r w:rsidR="003128C5" w:rsidRPr="00BA4DCB">
        <w:rPr>
          <w:lang w:val="ru-RU"/>
        </w:rPr>
        <w:t xml:space="preserve"> </w:t>
      </w:r>
      <w:proofErr w:type="gramStart"/>
      <w:r w:rsidR="00E81372" w:rsidRPr="00BA4DCB">
        <w:rPr>
          <w:rStyle w:val="afffffd"/>
          <w:lang w:val="ru-RU"/>
        </w:rPr>
        <w:t>м</w:t>
      </w:r>
      <w:proofErr w:type="gramEnd"/>
      <w:r w:rsidR="00E81372" w:rsidRPr="00BA4DCB">
        <w:rPr>
          <w:rStyle w:val="afffffd"/>
          <w:lang w:val="ru-RU"/>
        </w:rPr>
        <w:t>/мин.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E81372" w:rsidP="008B2BE6">
      <w:pPr>
        <w:pStyle w:val="ac"/>
        <w:jc w:val="center"/>
        <w:rPr>
          <w:lang w:val="ru-RU"/>
        </w:rPr>
      </w:pPr>
      <w:r w:rsidRPr="00BA4DCB">
        <w:rPr>
          <w:position w:val="-12"/>
          <w:lang w:val="ru-RU"/>
        </w:rPr>
        <w:object w:dxaOrig="2400" w:dyaOrig="460">
          <v:shape id="_x0000_i1171" type="#_x0000_t75" style="width:119.75pt;height:23.5pt" o:ole="">
            <v:imagedata r:id="rId284" o:title=""/>
          </v:shape>
          <o:OLEObject Type="Embed" ProgID="Equation.DSMT4" ShapeID="_x0000_i1171" DrawAspect="Content" ObjectID="_1549196680" r:id="rId285"/>
        </w:object>
      </w:r>
      <w:r w:rsidR="008B2BE6" w:rsidRPr="00BA4DCB">
        <w:rPr>
          <w:rStyle w:val="afffffd"/>
          <w:lang w:val="ru-RU"/>
        </w:rPr>
        <w:tab/>
      </w:r>
      <w:r w:rsidR="003128C5" w:rsidRPr="00BA4DCB">
        <w:rPr>
          <w:position w:val="-34"/>
          <w:lang w:val="ru-RU"/>
        </w:rPr>
        <w:object w:dxaOrig="2200" w:dyaOrig="800">
          <v:shape id="_x0000_i1172" type="#_x0000_t75" style="width:110.35pt;height:40.7pt" o:ole="">
            <v:imagedata r:id="rId286" o:title=""/>
          </v:shape>
          <o:OLEObject Type="Embed" ProgID="Equation.DSMT4" ShapeID="_x0000_i1172" DrawAspect="Content" ObjectID="_1549196681" r:id="rId287"/>
        </w:object>
      </w:r>
      <w:r w:rsidR="003128C5" w:rsidRPr="00BA4DCB">
        <w:rPr>
          <w:lang w:val="ru-RU"/>
        </w:rPr>
        <w:t xml:space="preserve"> </w:t>
      </w:r>
      <w:r w:rsidR="001C4BB7" w:rsidRPr="00BA4DCB">
        <w:rPr>
          <w:rStyle w:val="afffffd"/>
          <w:lang w:val="ru-RU"/>
        </w:rPr>
        <w:t xml:space="preserve"> 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bCs/>
          <w:lang w:val="ru-RU"/>
        </w:rPr>
        <w:t>Участок №3 (слияние потоков). Интенсивность движения во всех пот</w:t>
      </w:r>
      <w:r w:rsidRPr="00BA4DCB">
        <w:rPr>
          <w:bCs/>
          <w:lang w:val="ru-RU"/>
        </w:rPr>
        <w:t>о</w:t>
      </w:r>
      <w:r w:rsidRPr="00BA4DCB">
        <w:rPr>
          <w:bCs/>
          <w:lang w:val="ru-RU"/>
        </w:rPr>
        <w:t xml:space="preserve">ках принимается </w:t>
      </w:r>
      <w:proofErr w:type="gramStart"/>
      <w:r w:rsidRPr="00BA4DCB">
        <w:rPr>
          <w:bCs/>
          <w:lang w:val="ru-RU"/>
        </w:rPr>
        <w:t>одинаковой</w:t>
      </w:r>
      <w:proofErr w:type="gramEnd"/>
      <w:r w:rsidRPr="00BA4DCB">
        <w:rPr>
          <w:bCs/>
          <w:lang w:val="ru-RU"/>
        </w:rPr>
        <w:t>:</w:t>
      </w:r>
    </w:p>
    <w:p w:rsidR="003128C5" w:rsidRPr="00BA4DCB" w:rsidRDefault="008B2BE6" w:rsidP="008B2BE6">
      <w:pPr>
        <w:pStyle w:val="ac"/>
        <w:jc w:val="center"/>
        <w:rPr>
          <w:lang w:val="ru-RU"/>
        </w:rPr>
      </w:pPr>
      <w:r w:rsidRPr="00BA4DCB">
        <w:rPr>
          <w:position w:val="-36"/>
          <w:lang w:val="ru-RU"/>
        </w:rPr>
        <w:object w:dxaOrig="5160" w:dyaOrig="820">
          <v:shape id="_x0000_i1173" type="#_x0000_t75" style="width:258.25pt;height:42.25pt" o:ole="">
            <v:imagedata r:id="rId288" o:title=""/>
          </v:shape>
          <o:OLEObject Type="Embed" ProgID="Equation.DSMT4" ShapeID="_x0000_i1173" DrawAspect="Content" ObjectID="_1549196682" r:id="rId289"/>
        </w:object>
      </w:r>
      <w:r w:rsidR="003128C5" w:rsidRPr="00BA4DCB">
        <w:rPr>
          <w:lang w:val="ru-RU"/>
        </w:rPr>
        <w:t xml:space="preserve"> </w:t>
      </w:r>
      <w:proofErr w:type="gramStart"/>
      <w:r w:rsidR="00E81372" w:rsidRPr="00BA4DCB">
        <w:rPr>
          <w:rStyle w:val="afffffd"/>
          <w:lang w:val="ru-RU"/>
        </w:rPr>
        <w:t>м</w:t>
      </w:r>
      <w:proofErr w:type="gramEnd"/>
      <w:r w:rsidR="00E81372" w:rsidRPr="00BA4DCB">
        <w:rPr>
          <w:rStyle w:val="afffffd"/>
          <w:lang w:val="ru-RU"/>
        </w:rPr>
        <w:t>/мин.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E81372" w:rsidP="008B2BE6">
      <w:pPr>
        <w:pStyle w:val="ac"/>
        <w:jc w:val="center"/>
        <w:rPr>
          <w:szCs w:val="20"/>
          <w:lang w:val="ru-RU"/>
        </w:rPr>
      </w:pPr>
      <w:r w:rsidRPr="00BA4DCB">
        <w:rPr>
          <w:position w:val="-14"/>
          <w:szCs w:val="20"/>
          <w:lang w:val="ru-RU"/>
        </w:rPr>
        <w:object w:dxaOrig="2360" w:dyaOrig="480">
          <v:shape id="_x0000_i1174" type="#_x0000_t75" style="width:118.15pt;height:24.25pt" o:ole="">
            <v:imagedata r:id="rId290" o:title=""/>
          </v:shape>
          <o:OLEObject Type="Embed" ProgID="Equation.DSMT4" ShapeID="_x0000_i1174" DrawAspect="Content" ObjectID="_1549196683" r:id="rId291"/>
        </w:object>
      </w:r>
      <w:r w:rsidR="008B2BE6" w:rsidRPr="00BA4DCB">
        <w:rPr>
          <w:lang w:val="ru-RU"/>
        </w:rPr>
        <w:tab/>
      </w:r>
      <w:r w:rsidRPr="00BA4DCB">
        <w:rPr>
          <w:position w:val="-34"/>
          <w:lang w:val="ru-RU"/>
        </w:rPr>
        <w:object w:dxaOrig="2840" w:dyaOrig="800">
          <v:shape id="_x0000_i1175" type="#_x0000_t75" style="width:142.45pt;height:40.7pt" o:ole="">
            <v:imagedata r:id="rId292" o:title=""/>
          </v:shape>
          <o:OLEObject Type="Embed" ProgID="Equation.DSMT4" ShapeID="_x0000_i1175" DrawAspect="Content" ObjectID="_1549196684" r:id="rId293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bCs/>
          <w:lang w:val="ru-RU"/>
        </w:rPr>
        <w:t>Участок №4 (слияние потоков):</w:t>
      </w:r>
    </w:p>
    <w:p w:rsidR="003128C5" w:rsidRPr="00BA4DCB" w:rsidRDefault="00D27862" w:rsidP="00D27862">
      <w:pPr>
        <w:pStyle w:val="ac"/>
        <w:jc w:val="center"/>
        <w:rPr>
          <w:rStyle w:val="afffffd"/>
          <w:lang w:val="ru-RU"/>
        </w:rPr>
      </w:pPr>
      <w:r w:rsidRPr="00BA4DCB">
        <w:rPr>
          <w:position w:val="-40"/>
          <w:lang w:val="ru-RU"/>
        </w:rPr>
        <w:object w:dxaOrig="5600" w:dyaOrig="920">
          <v:shape id="_x0000_i1176" type="#_x0000_t75" style="width:279.4pt;height:45.4pt" o:ole="">
            <v:imagedata r:id="rId294" o:title=""/>
          </v:shape>
          <o:OLEObject Type="Embed" ProgID="Equation.DSMT4" ShapeID="_x0000_i1176" DrawAspect="Content" ObjectID="_1549196685" r:id="rId295"/>
        </w:object>
      </w:r>
      <w:r w:rsidR="00E81372" w:rsidRPr="00BA4DCB">
        <w:rPr>
          <w:rStyle w:val="afffffd"/>
          <w:lang w:val="ru-RU"/>
        </w:rPr>
        <w:t xml:space="preserve"> </w:t>
      </w:r>
      <w:proofErr w:type="gramStart"/>
      <w:r w:rsidR="00E81372" w:rsidRPr="00BA4DCB">
        <w:rPr>
          <w:rStyle w:val="afffffd"/>
          <w:lang w:val="ru-RU"/>
        </w:rPr>
        <w:t>м</w:t>
      </w:r>
      <w:proofErr w:type="gramEnd"/>
      <w:r w:rsidR="00E81372" w:rsidRPr="00BA4DCB">
        <w:rPr>
          <w:rStyle w:val="afffffd"/>
          <w:lang w:val="ru-RU"/>
        </w:rPr>
        <w:t>/мин.</w:t>
      </w:r>
      <w:r w:rsidR="001C4BB7" w:rsidRPr="00BA4DCB">
        <w:rPr>
          <w:rStyle w:val="afffffd"/>
          <w:lang w:val="ru-RU"/>
        </w:rPr>
        <w:t>;</w:t>
      </w:r>
    </w:p>
    <w:p w:rsidR="003128C5" w:rsidRPr="00BA4DCB" w:rsidRDefault="00E81372" w:rsidP="00D27862">
      <w:pPr>
        <w:pStyle w:val="ac"/>
        <w:jc w:val="center"/>
        <w:rPr>
          <w:lang w:val="ru-RU"/>
        </w:rPr>
      </w:pPr>
      <w:r w:rsidRPr="00BA4DCB">
        <w:rPr>
          <w:position w:val="-18"/>
          <w:lang w:val="ru-RU"/>
        </w:rPr>
        <w:object w:dxaOrig="2439" w:dyaOrig="520">
          <v:shape id="_x0000_i1177" type="#_x0000_t75" style="width:122.85pt;height:27.4pt" o:ole="">
            <v:imagedata r:id="rId296" o:title=""/>
          </v:shape>
          <o:OLEObject Type="Embed" ProgID="Equation.DSMT4" ShapeID="_x0000_i1177" DrawAspect="Content" ObjectID="_1549196686" r:id="rId297"/>
        </w:object>
      </w:r>
      <w:r w:rsidR="00D27862" w:rsidRPr="00BA4DCB">
        <w:rPr>
          <w:lang w:val="ru-RU"/>
        </w:rPr>
        <w:tab/>
      </w:r>
      <w:r w:rsidR="003128C5" w:rsidRPr="00BA4DCB">
        <w:rPr>
          <w:position w:val="-34"/>
          <w:lang w:val="ru-RU"/>
        </w:rPr>
        <w:object w:dxaOrig="2220" w:dyaOrig="800">
          <v:shape id="_x0000_i1178" type="#_x0000_t75" style="width:110.35pt;height:40.7pt" o:ole="">
            <v:imagedata r:id="rId298" o:title=""/>
          </v:shape>
          <o:OLEObject Type="Embed" ProgID="Equation.DSMT4" ShapeID="_x0000_i1178" DrawAspect="Content" ObjectID="_1549196687" r:id="rId299"/>
        </w:object>
      </w:r>
      <w:r w:rsidR="003128C5" w:rsidRPr="00BA4DCB">
        <w:rPr>
          <w:lang w:val="ru-RU"/>
        </w:rPr>
        <w:t xml:space="preserve"> </w:t>
      </w:r>
      <w:r w:rsidR="001C4BB7" w:rsidRPr="00BA4DCB">
        <w:rPr>
          <w:rStyle w:val="afffffd"/>
          <w:lang w:val="ru-RU"/>
        </w:rPr>
        <w:t xml:space="preserve"> мин.</w:t>
      </w:r>
    </w:p>
    <w:p w:rsidR="003128C5" w:rsidRPr="00BA4DCB" w:rsidRDefault="00E81372" w:rsidP="003128C5">
      <w:pPr>
        <w:pStyle w:val="afffffc"/>
        <w:rPr>
          <w:bCs/>
          <w:color w:val="000000"/>
          <w:w w:val="84"/>
          <w:szCs w:val="20"/>
          <w:lang w:val="ru-RU"/>
        </w:rPr>
      </w:pPr>
      <w:r w:rsidRPr="00BA4DCB">
        <w:rPr>
          <w:bCs/>
          <w:lang w:val="ru-RU"/>
        </w:rPr>
        <w:t xml:space="preserve">Участок </w:t>
      </w:r>
      <w:r w:rsidR="001C4BB7" w:rsidRPr="00BA4DCB">
        <w:rPr>
          <w:bCs/>
          <w:lang w:val="ru-RU"/>
        </w:rPr>
        <w:t>№5 (слияние потоков)</w:t>
      </w:r>
      <w:proofErr w:type="gramStart"/>
      <w:r w:rsidR="001C4BB7" w:rsidRPr="00BA4DCB">
        <w:rPr>
          <w:bCs/>
          <w:lang w:val="ru-RU"/>
        </w:rPr>
        <w:t xml:space="preserve"> :</w:t>
      </w:r>
      <w:proofErr w:type="gramEnd"/>
    </w:p>
    <w:p w:rsidR="003128C5" w:rsidRPr="00BA4DCB" w:rsidRDefault="003128C5" w:rsidP="003128C5"/>
    <w:p w:rsidR="003128C5" w:rsidRPr="00BA4DCB" w:rsidRDefault="00E81372" w:rsidP="006332DD">
      <w:pPr>
        <w:pStyle w:val="ac"/>
        <w:jc w:val="center"/>
        <w:rPr>
          <w:rStyle w:val="afffffd"/>
          <w:lang w:val="ru-RU"/>
        </w:rPr>
      </w:pPr>
      <w:r w:rsidRPr="00BA4DCB">
        <w:rPr>
          <w:position w:val="-36"/>
          <w:lang w:val="ru-RU"/>
        </w:rPr>
        <w:object w:dxaOrig="9120" w:dyaOrig="820">
          <v:shape id="_x0000_i1179" type="#_x0000_t75" style="width:455.5pt;height:42.25pt" o:ole="">
            <v:imagedata r:id="rId300" o:title=""/>
          </v:shape>
          <o:OLEObject Type="Embed" ProgID="Equation.DSMT4" ShapeID="_x0000_i1179" DrawAspect="Content" ObjectID="_1549196688" r:id="rId301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Следовательно, на участке 5 и</w:t>
      </w:r>
      <w:r w:rsidR="007C71AA" w:rsidRPr="00BA4DCB">
        <w:rPr>
          <w:lang w:val="ru-RU"/>
        </w:rPr>
        <w:t>,</w:t>
      </w:r>
      <w:r w:rsidRPr="00BA4DCB">
        <w:rPr>
          <w:lang w:val="ru-RU"/>
        </w:rPr>
        <w:t xml:space="preserve"> тем более</w:t>
      </w:r>
      <w:r w:rsidR="007C71AA" w:rsidRPr="00BA4DCB">
        <w:rPr>
          <w:lang w:val="ru-RU"/>
        </w:rPr>
        <w:t>,</w:t>
      </w:r>
      <w:r w:rsidRPr="00BA4DCB">
        <w:rPr>
          <w:lang w:val="ru-RU"/>
        </w:rPr>
        <w:t xml:space="preserve"> на участках 6 и 7 возникает скопление людей, причем ширина участков 5, 6 и 7 одинаковая и </w:t>
      </w:r>
      <w:r w:rsidR="007C71AA" w:rsidRPr="00BA4DCB">
        <w:rPr>
          <w:lang w:val="ru-RU"/>
        </w:rPr>
        <w:t xml:space="preserve">составляет </w:t>
      </w:r>
      <w:r w:rsidRPr="00BA4DCB">
        <w:rPr>
          <w:lang w:val="ru-RU"/>
        </w:rPr>
        <w:t>4 м, а участком, который лимитирует пропускную способность эвакуацио</w:t>
      </w:r>
      <w:r w:rsidRPr="00BA4DCB">
        <w:rPr>
          <w:lang w:val="ru-RU"/>
        </w:rPr>
        <w:t>н</w:t>
      </w:r>
      <w:r w:rsidRPr="00BA4DCB">
        <w:rPr>
          <w:lang w:val="ru-RU"/>
        </w:rPr>
        <w:t>ного пути, является марш лестницы шириной 2,4 м, потому что интенси</w:t>
      </w:r>
      <w:r w:rsidRPr="00BA4DCB">
        <w:rPr>
          <w:lang w:val="ru-RU"/>
        </w:rPr>
        <w:t>в</w:t>
      </w:r>
      <w:r w:rsidRPr="00BA4DCB">
        <w:rPr>
          <w:lang w:val="ru-RU"/>
        </w:rPr>
        <w:t xml:space="preserve">ность движения при скоплении </w:t>
      </w:r>
      <w:r w:rsidR="007C71AA" w:rsidRPr="00BA4DCB">
        <w:rPr>
          <w:lang w:val="ru-RU"/>
        </w:rPr>
        <w:t>на</w:t>
      </w:r>
      <w:r w:rsidRPr="00BA4DCB">
        <w:rPr>
          <w:lang w:val="ru-RU"/>
        </w:rPr>
        <w:t xml:space="preserve"> </w:t>
      </w:r>
      <w:proofErr w:type="spellStart"/>
      <w:r w:rsidRPr="00BA4DCB">
        <w:rPr>
          <w:lang w:val="ru-RU"/>
        </w:rPr>
        <w:t>марш</w:t>
      </w:r>
      <w:proofErr w:type="gramStart"/>
      <w:r w:rsidRPr="00BA4DCB">
        <w:rPr>
          <w:lang w:val="ru-RU"/>
        </w:rPr>
        <w:t>e</w:t>
      </w:r>
      <w:proofErr w:type="spellEnd"/>
      <w:proofErr w:type="gramEnd"/>
      <w:r w:rsidRPr="00BA4DCB">
        <w:rPr>
          <w:lang w:val="ru-RU"/>
        </w:rPr>
        <w:t xml:space="preserve"> лестницы меньше интенсивности движения в дверно</w:t>
      </w:r>
      <w:r w:rsidR="007C71AA" w:rsidRPr="00BA4DCB">
        <w:rPr>
          <w:lang w:val="ru-RU"/>
        </w:rPr>
        <w:t>м</w:t>
      </w:r>
      <w:r w:rsidRPr="00BA4DCB">
        <w:rPr>
          <w:lang w:val="ru-RU"/>
        </w:rPr>
        <w:t xml:space="preserve"> про</w:t>
      </w:r>
      <w:r w:rsidR="007C71AA" w:rsidRPr="00BA4DCB">
        <w:rPr>
          <w:lang w:val="ru-RU"/>
        </w:rPr>
        <w:t>еме</w:t>
      </w:r>
      <w:r w:rsidRPr="00BA4DCB">
        <w:rPr>
          <w:lang w:val="ru-RU"/>
        </w:rPr>
        <w:t>.</w:t>
      </w:r>
    </w:p>
    <w:p w:rsidR="003128C5" w:rsidRPr="00BA4DCB" w:rsidRDefault="001C4BB7" w:rsidP="003128C5">
      <w:pPr>
        <w:pStyle w:val="afffffc"/>
        <w:rPr>
          <w:spacing w:val="-1"/>
          <w:lang w:val="ru-RU"/>
        </w:rPr>
      </w:pPr>
      <w:r w:rsidRPr="00BA4DCB">
        <w:rPr>
          <w:lang w:val="ru-RU"/>
        </w:rPr>
        <w:t>Время эвакуации по участкам 5..7, на которых к основным потокам д</w:t>
      </w:r>
      <w:r w:rsidRPr="00BA4DCB">
        <w:rPr>
          <w:lang w:val="ru-RU"/>
        </w:rPr>
        <w:t>о</w:t>
      </w:r>
      <w:r w:rsidRPr="00BA4DCB">
        <w:rPr>
          <w:lang w:val="ru-RU"/>
        </w:rPr>
        <w:t>бавляются три потока из проходов, с учетом задержки движения у лестни</w:t>
      </w:r>
      <w:r w:rsidRPr="00BA4DCB">
        <w:rPr>
          <w:lang w:val="ru-RU"/>
        </w:rPr>
        <w:t>ч</w:t>
      </w:r>
      <w:r w:rsidRPr="00BA4DCB">
        <w:rPr>
          <w:lang w:val="ru-RU"/>
        </w:rPr>
        <w:t xml:space="preserve">ного марша </w:t>
      </w:r>
      <w:r w:rsidR="007C71AA" w:rsidRPr="00BA4DCB">
        <w:rPr>
          <w:lang w:val="ru-RU"/>
        </w:rPr>
        <w:t>составляет</w:t>
      </w:r>
    </w:p>
    <w:p w:rsidR="003128C5" w:rsidRPr="00BA4DCB" w:rsidRDefault="007C71AA" w:rsidP="00045073">
      <w:pPr>
        <w:pStyle w:val="ac"/>
        <w:jc w:val="center"/>
        <w:rPr>
          <w:lang w:val="ru-RU"/>
        </w:rPr>
      </w:pPr>
      <w:r w:rsidRPr="00BA4DCB">
        <w:rPr>
          <w:position w:val="-78"/>
          <w:lang w:val="ru-RU"/>
        </w:rPr>
        <w:object w:dxaOrig="6759" w:dyaOrig="2260">
          <v:shape id="_x0000_i1180" type="#_x0000_t75" style="width:338.1pt;height:114.25pt" o:ole="">
            <v:imagedata r:id="rId302" o:title=""/>
          </v:shape>
          <o:OLEObject Type="Embed" ProgID="Equation.DSMT4" ShapeID="_x0000_i1180" DrawAspect="Content" ObjectID="_1549196689" r:id="rId303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Расчетное время эвакуации людей из зала</w:t>
      </w:r>
    </w:p>
    <w:p w:rsidR="003128C5" w:rsidRPr="00BA4DCB" w:rsidRDefault="00045073" w:rsidP="003128C5">
      <w:pPr>
        <w:autoSpaceDE w:val="0"/>
        <w:autoSpaceDN w:val="0"/>
        <w:adjustRightInd w:val="0"/>
        <w:spacing w:before="5"/>
        <w:jc w:val="center"/>
        <w:rPr>
          <w:color w:val="000000"/>
          <w:sz w:val="20"/>
          <w:szCs w:val="20"/>
        </w:rPr>
      </w:pPr>
      <w:r w:rsidRPr="00BA4DCB">
        <w:rPr>
          <w:color w:val="000000"/>
          <w:position w:val="-20"/>
          <w:sz w:val="20"/>
          <w:szCs w:val="20"/>
        </w:rPr>
        <w:object w:dxaOrig="6300" w:dyaOrig="480">
          <v:shape id="_x0000_i1181" type="#_x0000_t75" style="width:315.4pt;height:24.25pt" o:ole="">
            <v:imagedata r:id="rId304" o:title=""/>
          </v:shape>
          <o:OLEObject Type="Embed" ProgID="Equation.DSMT4" ShapeID="_x0000_i1181" DrawAspect="Content" ObjectID="_1549196690" r:id="rId305"/>
        </w:object>
      </w:r>
      <w:r w:rsidR="003128C5" w:rsidRPr="00BA4DCB">
        <w:rPr>
          <w:color w:val="000000"/>
          <w:sz w:val="20"/>
          <w:szCs w:val="20"/>
        </w:rPr>
        <w:t xml:space="preserve"> </w:t>
      </w:r>
      <w:r w:rsidR="001C4BB7" w:rsidRPr="00BA4DCB">
        <w:rPr>
          <w:rStyle w:val="afffffd"/>
          <w:lang w:val="ru-RU"/>
        </w:rPr>
        <w:t xml:space="preserve"> мин.</w:t>
      </w:r>
    </w:p>
    <w:p w:rsidR="003128C5" w:rsidRPr="00BA4DCB" w:rsidRDefault="001C4BB7" w:rsidP="003128C5">
      <w:pPr>
        <w:autoSpaceDE w:val="0"/>
        <w:autoSpaceDN w:val="0"/>
        <w:adjustRightInd w:val="0"/>
        <w:spacing w:before="5"/>
        <w:rPr>
          <w:rStyle w:val="afffffd"/>
          <w:lang w:val="ru-RU"/>
        </w:rPr>
      </w:pPr>
      <w:r w:rsidRPr="00BA4DCB">
        <w:rPr>
          <w:rStyle w:val="afffffd"/>
          <w:lang w:val="ru-RU"/>
        </w:rPr>
        <w:t xml:space="preserve">так как </w:t>
      </w:r>
      <w:r w:rsidR="007C71AA" w:rsidRPr="00BA4DCB">
        <w:rPr>
          <w:color w:val="000000"/>
          <w:position w:val="-20"/>
          <w:sz w:val="20"/>
          <w:szCs w:val="20"/>
        </w:rPr>
        <w:object w:dxaOrig="2360" w:dyaOrig="480">
          <v:shape id="_x0000_i1182" type="#_x0000_t75" style="width:118.15pt;height:24.25pt" o:ole="">
            <v:imagedata r:id="rId306" o:title=""/>
          </v:shape>
          <o:OLEObject Type="Embed" ProgID="Equation.DSMT4" ShapeID="_x0000_i1182" DrawAspect="Content" ObjectID="_1549196691" r:id="rId307"/>
        </w:object>
      </w:r>
      <w:r w:rsidR="007C71AA" w:rsidRPr="00BA4DCB">
        <w:rPr>
          <w:rStyle w:val="afffffd"/>
          <w:lang w:val="ru-RU"/>
        </w:rPr>
        <w:t xml:space="preserve"> мин. (табл. 4</w:t>
      </w:r>
      <w:r w:rsidRPr="00BA4DCB">
        <w:rPr>
          <w:rStyle w:val="afffffd"/>
          <w:lang w:val="ru-RU"/>
        </w:rPr>
        <w:t>.1).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Пример варианта, переделанного с целью обеспечения безопасной эв</w:t>
      </w:r>
      <w:r w:rsidR="008518C3" w:rsidRPr="00BA4DCB">
        <w:rPr>
          <w:lang w:val="ru-RU"/>
        </w:rPr>
        <w:t>а</w:t>
      </w:r>
      <w:r w:rsidR="008518C3" w:rsidRPr="00BA4DCB">
        <w:rPr>
          <w:lang w:val="ru-RU"/>
        </w:rPr>
        <w:t>куации людей, показан на рис. 4</w:t>
      </w:r>
      <w:r w:rsidRPr="00BA4DCB">
        <w:rPr>
          <w:lang w:val="ru-RU"/>
        </w:rPr>
        <w:t>.1, б. В этом варианте из зала столовой пр</w:t>
      </w:r>
      <w:r w:rsidRPr="00BA4DCB">
        <w:rPr>
          <w:lang w:val="ru-RU"/>
        </w:rPr>
        <w:t>е</w:t>
      </w:r>
      <w:r w:rsidRPr="00BA4DCB">
        <w:rPr>
          <w:lang w:val="ru-RU"/>
        </w:rPr>
        <w:t>д</w:t>
      </w:r>
      <w:r w:rsidR="008518C3" w:rsidRPr="00BA4DCB">
        <w:rPr>
          <w:lang w:val="ru-RU"/>
        </w:rPr>
        <w:t>усмотрено</w:t>
      </w:r>
      <w:r w:rsidRPr="00BA4DCB">
        <w:rPr>
          <w:lang w:val="ru-RU"/>
        </w:rPr>
        <w:t xml:space="preserve"> два эвакуационных выход</w:t>
      </w:r>
      <w:r w:rsidR="008518C3" w:rsidRPr="00BA4DCB">
        <w:rPr>
          <w:lang w:val="ru-RU"/>
        </w:rPr>
        <w:t>а</w:t>
      </w:r>
      <w:r w:rsidRPr="00BA4DCB">
        <w:rPr>
          <w:lang w:val="ru-RU"/>
        </w:rPr>
        <w:t xml:space="preserve"> шириной по 2,4 м на внешний ба</w:t>
      </w:r>
      <w:r w:rsidRPr="00BA4DCB">
        <w:rPr>
          <w:lang w:val="ru-RU"/>
        </w:rPr>
        <w:t>л</w:t>
      </w:r>
      <w:r w:rsidRPr="00BA4DCB">
        <w:rPr>
          <w:lang w:val="ru-RU"/>
        </w:rPr>
        <w:t>кон. Ширина балкон</w:t>
      </w:r>
      <w:r w:rsidR="008518C3" w:rsidRPr="00BA4DCB">
        <w:rPr>
          <w:lang w:val="ru-RU"/>
        </w:rPr>
        <w:t>а</w:t>
      </w:r>
      <w:r w:rsidRPr="00BA4DCB">
        <w:rPr>
          <w:lang w:val="ru-RU"/>
        </w:rPr>
        <w:t xml:space="preserve"> принята 4 м для размещения всех </w:t>
      </w:r>
      <w:r w:rsidR="008518C3" w:rsidRPr="00BA4DCB">
        <w:rPr>
          <w:lang w:val="ru-RU"/>
        </w:rPr>
        <w:t>эвакуируемых л</w:t>
      </w:r>
      <w:r w:rsidR="008518C3" w:rsidRPr="00BA4DCB">
        <w:rPr>
          <w:lang w:val="ru-RU"/>
        </w:rPr>
        <w:t>ю</w:t>
      </w:r>
      <w:r w:rsidR="008518C3" w:rsidRPr="00BA4DCB">
        <w:rPr>
          <w:lang w:val="ru-RU"/>
        </w:rPr>
        <w:t xml:space="preserve">дей. </w:t>
      </w:r>
      <w:r w:rsidRPr="00BA4DCB">
        <w:rPr>
          <w:lang w:val="ru-RU"/>
        </w:rPr>
        <w:t>При этом на каждого</w:t>
      </w:r>
      <w:r w:rsidR="008518C3" w:rsidRPr="00BA4DCB">
        <w:rPr>
          <w:lang w:val="ru-RU"/>
        </w:rPr>
        <w:t xml:space="preserve"> эвакуирующегося</w:t>
      </w:r>
      <w:r w:rsidRPr="00BA4DCB">
        <w:rPr>
          <w:lang w:val="ru-RU"/>
        </w:rPr>
        <w:t>, приходится около 0,4 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 xml:space="preserve">, что в два раза превышает норму для разгрузочных площадок. </w:t>
      </w:r>
      <w:r w:rsidR="008518C3" w:rsidRPr="00BA4DCB">
        <w:rPr>
          <w:lang w:val="ru-RU"/>
        </w:rPr>
        <w:t>С</w:t>
      </w:r>
      <w:r w:rsidRPr="00BA4DCB">
        <w:rPr>
          <w:lang w:val="ru-RU"/>
        </w:rPr>
        <w:t xml:space="preserve"> балкон</w:t>
      </w:r>
      <w:r w:rsidR="008518C3" w:rsidRPr="00BA4DCB">
        <w:rPr>
          <w:lang w:val="ru-RU"/>
        </w:rPr>
        <w:t>а</w:t>
      </w:r>
      <w:r w:rsidRPr="00BA4DCB">
        <w:rPr>
          <w:lang w:val="ru-RU"/>
        </w:rPr>
        <w:t xml:space="preserve"> на ур</w:t>
      </w:r>
      <w:r w:rsidRPr="00BA4DCB">
        <w:rPr>
          <w:lang w:val="ru-RU"/>
        </w:rPr>
        <w:t>о</w:t>
      </w:r>
      <w:r w:rsidRPr="00BA4DCB">
        <w:rPr>
          <w:lang w:val="ru-RU"/>
        </w:rPr>
        <w:t>вень земли вед</w:t>
      </w:r>
      <w:r w:rsidR="008518C3" w:rsidRPr="00BA4DCB">
        <w:rPr>
          <w:lang w:val="ru-RU"/>
        </w:rPr>
        <w:t>е</w:t>
      </w:r>
      <w:r w:rsidRPr="00BA4DCB">
        <w:rPr>
          <w:lang w:val="ru-RU"/>
        </w:rPr>
        <w:t>т эвакуационн</w:t>
      </w:r>
      <w:r w:rsidR="008518C3" w:rsidRPr="00BA4DCB">
        <w:rPr>
          <w:lang w:val="ru-RU"/>
        </w:rPr>
        <w:t>ая лестница шириной</w:t>
      </w:r>
      <w:r w:rsidRPr="00BA4DCB">
        <w:rPr>
          <w:lang w:val="ru-RU"/>
        </w:rPr>
        <w:t xml:space="preserve"> 2,4 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Определим расчетное время эвакуации чере</w:t>
      </w:r>
      <w:r w:rsidR="008518C3" w:rsidRPr="00BA4DCB">
        <w:rPr>
          <w:lang w:val="ru-RU"/>
        </w:rPr>
        <w:t>з эвакуационный выход А. Границы</w:t>
      </w:r>
      <w:r w:rsidRPr="00BA4DCB">
        <w:rPr>
          <w:lang w:val="ru-RU"/>
        </w:rPr>
        <w:t xml:space="preserve"> зон размещения людей, которые эвакуируются ч</w:t>
      </w:r>
      <w:r w:rsidR="00C338C6">
        <w:rPr>
          <w:lang w:val="ru-RU"/>
        </w:rPr>
        <w:t>ерез этот выход, показаны штрих</w:t>
      </w:r>
      <w:r w:rsidRPr="00BA4DCB">
        <w:rPr>
          <w:lang w:val="ru-RU"/>
        </w:rPr>
        <w:t>пунктирн</w:t>
      </w:r>
      <w:r w:rsidR="00C338C6">
        <w:rPr>
          <w:lang w:val="ru-RU"/>
        </w:rPr>
        <w:t>ы</w:t>
      </w:r>
      <w:r w:rsidRPr="00BA4DCB">
        <w:rPr>
          <w:lang w:val="ru-RU"/>
        </w:rPr>
        <w:t>ми линиями, ширина зоны</w:t>
      </w:r>
      <w:r w:rsidR="00C338C6">
        <w:rPr>
          <w:lang w:val="ru-RU"/>
        </w:rPr>
        <w:t xml:space="preserve"> </w:t>
      </w:r>
      <w:r w:rsidR="008518C3" w:rsidRPr="00BA4DCB">
        <w:rPr>
          <w:lang w:val="ru-RU"/>
        </w:rPr>
        <w:t>составляет</w:t>
      </w:r>
      <w:r w:rsidRPr="00BA4DCB">
        <w:rPr>
          <w:lang w:val="ru-RU"/>
        </w:rPr>
        <w:t xml:space="preserve"> 8,5 м.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spacing w:val="2"/>
          <w:lang w:val="ru-RU"/>
        </w:rPr>
        <w:t>Участок 1 так</w:t>
      </w:r>
      <w:r w:rsidR="008518C3" w:rsidRPr="00BA4DCB">
        <w:rPr>
          <w:spacing w:val="2"/>
          <w:lang w:val="ru-RU"/>
        </w:rPr>
        <w:t>ой</w:t>
      </w:r>
      <w:r w:rsidRPr="00BA4DCB">
        <w:rPr>
          <w:spacing w:val="2"/>
          <w:lang w:val="ru-RU"/>
        </w:rPr>
        <w:t xml:space="preserve"> же, как в предыдущем варианте планиров</w:t>
      </w:r>
      <w:r w:rsidR="008518C3" w:rsidRPr="00BA4DCB">
        <w:rPr>
          <w:spacing w:val="2"/>
          <w:lang w:val="ru-RU"/>
        </w:rPr>
        <w:t>ки</w:t>
      </w:r>
      <w:r w:rsidRPr="00BA4DCB">
        <w:rPr>
          <w:spacing w:val="2"/>
          <w:lang w:val="ru-RU"/>
        </w:rPr>
        <w:t>, следов</w:t>
      </w:r>
      <w:r w:rsidRPr="00BA4DCB">
        <w:rPr>
          <w:spacing w:val="2"/>
          <w:lang w:val="ru-RU"/>
        </w:rPr>
        <w:t>а</w:t>
      </w:r>
      <w:r w:rsidRPr="00BA4DCB">
        <w:rPr>
          <w:spacing w:val="2"/>
          <w:lang w:val="ru-RU"/>
        </w:rPr>
        <w:t xml:space="preserve">тельно, </w:t>
      </w:r>
      <w:r w:rsidRPr="00BA4DCB">
        <w:rPr>
          <w:i/>
          <w:spacing w:val="2"/>
          <w:lang w:val="ru-RU"/>
        </w:rPr>
        <w:t>q</w:t>
      </w:r>
      <w:r w:rsidRPr="00BA4DCB">
        <w:rPr>
          <w:i/>
          <w:spacing w:val="2"/>
          <w:vertAlign w:val="subscript"/>
          <w:lang w:val="ru-RU"/>
        </w:rPr>
        <w:t>1</w:t>
      </w:r>
      <w:r w:rsidRPr="00BA4DCB">
        <w:rPr>
          <w:i/>
          <w:spacing w:val="2"/>
          <w:lang w:val="ru-RU"/>
        </w:rPr>
        <w:t xml:space="preserve"> </w:t>
      </w:r>
      <w:r w:rsidR="008518C3" w:rsidRPr="00BA4DCB">
        <w:rPr>
          <w:spacing w:val="2"/>
          <w:lang w:val="ru-RU"/>
        </w:rPr>
        <w:t>= 6,35 м/мин.</w:t>
      </w:r>
      <w:r w:rsidRPr="00BA4DCB">
        <w:rPr>
          <w:spacing w:val="2"/>
          <w:lang w:val="ru-RU"/>
        </w:rPr>
        <w:t xml:space="preserve">; </w:t>
      </w:r>
      <w:r w:rsidR="004A5CB7" w:rsidRPr="00BA4DCB">
        <w:rPr>
          <w:position w:val="-12"/>
          <w:lang w:val="ru-RU"/>
        </w:rPr>
        <w:object w:dxaOrig="220" w:dyaOrig="400">
          <v:shape id="_x0000_i1183" type="#_x0000_t75" style="width:11.75pt;height:20.35pt" o:ole="">
            <v:imagedata r:id="rId308" o:title=""/>
          </v:shape>
          <o:OLEObject Type="Embed" ProgID="Equation.DSMT4" ShapeID="_x0000_i1183" DrawAspect="Content" ObjectID="_1549196692" r:id="rId309"/>
        </w:object>
      </w:r>
      <w:r w:rsidRPr="00BA4DCB">
        <w:rPr>
          <w:spacing w:val="2"/>
          <w:lang w:val="ru-RU"/>
        </w:rPr>
        <w:t>=0,79 мин.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 xml:space="preserve">Участок 2 характеризуется слиянием трех </w:t>
      </w:r>
      <w:r w:rsidR="004A5CB7" w:rsidRPr="00BA4DCB">
        <w:rPr>
          <w:lang w:val="ru-RU"/>
        </w:rPr>
        <w:t>людских</w:t>
      </w:r>
      <w:r w:rsidRPr="00BA4DCB">
        <w:rPr>
          <w:lang w:val="ru-RU"/>
        </w:rPr>
        <w:t xml:space="preserve"> потоков из проходов в сборном проходе при </w:t>
      </w:r>
      <w:r w:rsidR="004A5CB7" w:rsidRPr="00BA4DCB">
        <w:rPr>
          <w:lang w:val="ru-RU"/>
        </w:rPr>
        <w:t>движении</w:t>
      </w:r>
      <w:r w:rsidRPr="00BA4DCB">
        <w:rPr>
          <w:lang w:val="ru-RU"/>
        </w:rPr>
        <w:t xml:space="preserve"> к выходу. Интенсивность движения на этом участке</w:t>
      </w:r>
    </w:p>
    <w:p w:rsidR="003128C5" w:rsidRPr="00BA4DCB" w:rsidRDefault="004A5CB7" w:rsidP="00045073">
      <w:pPr>
        <w:pStyle w:val="ac"/>
        <w:jc w:val="center"/>
        <w:rPr>
          <w:lang w:val="ru-RU"/>
        </w:rPr>
      </w:pPr>
      <w:r w:rsidRPr="00BA4DCB">
        <w:rPr>
          <w:position w:val="-38"/>
          <w:lang w:val="ru-RU"/>
        </w:rPr>
        <w:object w:dxaOrig="5000" w:dyaOrig="900">
          <v:shape id="_x0000_i1184" type="#_x0000_t75" style="width:251.2pt;height:45.4pt" o:ole="">
            <v:imagedata r:id="rId310" o:title=""/>
          </v:shape>
          <o:OLEObject Type="Embed" ProgID="Equation.DSMT4" ShapeID="_x0000_i1184" DrawAspect="Content" ObjectID="_1549196693" r:id="rId311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lastRenderedPageBreak/>
        <w:t xml:space="preserve">При такой незначительной эффективности движения </w:t>
      </w:r>
    </w:p>
    <w:p w:rsidR="003128C5" w:rsidRPr="00BA4DCB" w:rsidRDefault="003128C5" w:rsidP="003128C5"/>
    <w:p w:rsidR="003128C5" w:rsidRPr="00BA4DCB" w:rsidRDefault="004A5CB7" w:rsidP="00045073">
      <w:pPr>
        <w:pStyle w:val="ac"/>
        <w:jc w:val="center"/>
        <w:rPr>
          <w:lang w:val="ru-RU"/>
        </w:rPr>
      </w:pPr>
      <w:r w:rsidRPr="00BA4DCB">
        <w:rPr>
          <w:position w:val="-12"/>
          <w:lang w:val="ru-RU"/>
        </w:rPr>
        <w:object w:dxaOrig="2520" w:dyaOrig="400">
          <v:shape id="_x0000_i1185" type="#_x0000_t75" style="width:127.55pt;height:20.35pt" o:ole="">
            <v:imagedata r:id="rId312" o:title=""/>
          </v:shape>
          <o:OLEObject Type="Embed" ProgID="Equation.DSMT4" ShapeID="_x0000_i1185" DrawAspect="Content" ObjectID="_1549196694" r:id="rId313"/>
        </w:object>
      </w:r>
      <w:r w:rsidR="003128C5" w:rsidRPr="00BA4DCB">
        <w:rPr>
          <w:lang w:val="ru-RU"/>
        </w:rPr>
        <w:tab/>
      </w:r>
      <w:r w:rsidR="003128C5" w:rsidRPr="00BA4DCB">
        <w:rPr>
          <w:position w:val="-34"/>
          <w:lang w:val="ru-RU"/>
        </w:rPr>
        <w:object w:dxaOrig="2180" w:dyaOrig="800">
          <v:shape id="_x0000_i1186" type="#_x0000_t75" style="width:108.8pt;height:40.7pt" o:ole="">
            <v:imagedata r:id="rId314" o:title=""/>
          </v:shape>
          <o:OLEObject Type="Embed" ProgID="Equation.DSMT4" ShapeID="_x0000_i1186" DrawAspect="Content" ObjectID="_1549196695" r:id="rId315"/>
        </w:object>
      </w:r>
      <w:r w:rsidR="003128C5" w:rsidRPr="00BA4DCB">
        <w:rPr>
          <w:b/>
          <w:lang w:val="ru-RU"/>
        </w:rPr>
        <w:t xml:space="preserve"> </w:t>
      </w:r>
      <w:r w:rsidR="001C4BB7" w:rsidRPr="00BA4DCB">
        <w:rPr>
          <w:rStyle w:val="afffffd"/>
          <w:i/>
          <w:lang w:val="ru-RU"/>
        </w:rPr>
        <w:t>мин</w:t>
      </w:r>
      <w:r w:rsidR="001C4BB7" w:rsidRPr="00BA4DCB">
        <w:rPr>
          <w:rStyle w:val="afffffd"/>
          <w:lang w:val="ru-RU"/>
        </w:rPr>
        <w:t>.</w: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Интенсивность движения в дверно</w:t>
      </w:r>
      <w:r w:rsidR="004A5CB7" w:rsidRPr="00BA4DCB">
        <w:rPr>
          <w:lang w:val="ru-RU"/>
        </w:rPr>
        <w:t>м</w:t>
      </w:r>
      <w:r w:rsidRPr="00BA4DCB">
        <w:rPr>
          <w:lang w:val="ru-RU"/>
        </w:rPr>
        <w:t xml:space="preserve"> про</w:t>
      </w:r>
      <w:r w:rsidR="004A5CB7" w:rsidRPr="00BA4DCB">
        <w:rPr>
          <w:lang w:val="ru-RU"/>
        </w:rPr>
        <w:t>еме</w:t>
      </w:r>
    </w:p>
    <w:p w:rsidR="003128C5" w:rsidRPr="00BA4DCB" w:rsidRDefault="004A5CB7" w:rsidP="00425118">
      <w:pPr>
        <w:pStyle w:val="ac"/>
        <w:jc w:val="center"/>
        <w:rPr>
          <w:rStyle w:val="afffffd"/>
          <w:lang w:val="ru-RU"/>
        </w:rPr>
      </w:pPr>
      <w:r w:rsidRPr="00BA4DCB">
        <w:rPr>
          <w:position w:val="-36"/>
          <w:lang w:val="ru-RU"/>
        </w:rPr>
        <w:object w:dxaOrig="7520" w:dyaOrig="820">
          <v:shape id="_x0000_i1187" type="#_x0000_t75" style="width:378pt;height:42.25pt" o:ole="">
            <v:imagedata r:id="rId316" o:title=""/>
          </v:shape>
          <o:OLEObject Type="Embed" ProgID="Equation.DSMT4" ShapeID="_x0000_i1187" DrawAspect="Content" ObjectID="_1549196696" r:id="rId317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Перед двер</w:t>
      </w:r>
      <w:r w:rsidR="004A5CB7" w:rsidRPr="00BA4DCB">
        <w:rPr>
          <w:lang w:val="ru-RU"/>
        </w:rPr>
        <w:t>ью</w:t>
      </w:r>
      <w:r w:rsidRPr="00BA4DCB">
        <w:rPr>
          <w:lang w:val="ru-RU"/>
        </w:rPr>
        <w:t xml:space="preserve"> скапливаются люди, движение задерживается. Время з</w:t>
      </w:r>
      <w:r w:rsidRPr="00BA4DCB">
        <w:rPr>
          <w:lang w:val="ru-RU"/>
        </w:rPr>
        <w:t>а</w:t>
      </w:r>
      <w:r w:rsidRPr="00BA4DCB">
        <w:rPr>
          <w:lang w:val="ru-RU"/>
        </w:rPr>
        <w:t>держки</w:t>
      </w:r>
    </w:p>
    <w:p w:rsidR="003128C5" w:rsidRPr="00BA4DCB" w:rsidRDefault="004A5CB7" w:rsidP="00425118">
      <w:pPr>
        <w:pStyle w:val="ac"/>
        <w:jc w:val="center"/>
        <w:rPr>
          <w:lang w:val="ru-RU"/>
        </w:rPr>
      </w:pPr>
      <w:r w:rsidRPr="00BA4DCB">
        <w:rPr>
          <w:position w:val="-88"/>
          <w:lang w:val="ru-RU"/>
        </w:rPr>
        <w:object w:dxaOrig="6160" w:dyaOrig="1920">
          <v:shape id="_x0000_i1188" type="#_x0000_t75" style="width:308.35pt;height:94.7pt" o:ole="">
            <v:imagedata r:id="rId318" o:title=""/>
          </v:shape>
          <o:OLEObject Type="Embed" ProgID="Equation.DSMT4" ShapeID="_x0000_i1188" DrawAspect="Content" ObjectID="_1549196697" r:id="rId319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Расчетное время эвакуации</w:t>
      </w:r>
    </w:p>
    <w:p w:rsidR="003128C5" w:rsidRPr="00BA4DCB" w:rsidRDefault="004A5CB7" w:rsidP="003335AA">
      <w:pPr>
        <w:pStyle w:val="ac"/>
        <w:jc w:val="center"/>
        <w:rPr>
          <w:rStyle w:val="afffffd"/>
          <w:lang w:val="ru-RU"/>
        </w:rPr>
      </w:pPr>
      <w:r w:rsidRPr="00BA4DCB">
        <w:rPr>
          <w:position w:val="-14"/>
          <w:lang w:val="ru-RU"/>
        </w:rPr>
        <w:object w:dxaOrig="5899" w:dyaOrig="420">
          <v:shape id="_x0000_i1189" type="#_x0000_t75" style="width:295.05pt;height:21.9pt" o:ole="">
            <v:imagedata r:id="rId320" o:title=""/>
          </v:shape>
          <o:OLEObject Type="Embed" ProgID="Equation.DSMT4" ShapeID="_x0000_i1189" DrawAspect="Content" ObjectID="_1549196698" r:id="rId321"/>
        </w:object>
      </w:r>
    </w:p>
    <w:p w:rsidR="003128C5" w:rsidRPr="00BA4DCB" w:rsidRDefault="001C4BB7" w:rsidP="003128C5">
      <w:pPr>
        <w:pStyle w:val="afffffc"/>
        <w:rPr>
          <w:lang w:val="ru-RU"/>
        </w:rPr>
      </w:pPr>
      <w:r w:rsidRPr="00BA4DCB">
        <w:rPr>
          <w:lang w:val="ru-RU"/>
        </w:rPr>
        <w:t>Условие безопасности при новом, пе</w:t>
      </w:r>
      <w:r w:rsidR="008E70AD" w:rsidRPr="00BA4DCB">
        <w:rPr>
          <w:lang w:val="ru-RU"/>
        </w:rPr>
        <w:t>ределанном варианте планировки</w:t>
      </w:r>
      <w:r w:rsidRPr="00BA4DCB">
        <w:rPr>
          <w:lang w:val="ru-RU"/>
        </w:rPr>
        <w:t xml:space="preserve">, </w:t>
      </w:r>
      <w:bookmarkStart w:id="16" w:name="_GoBack"/>
      <w:bookmarkEnd w:id="16"/>
      <w:r w:rsidR="008E70AD" w:rsidRPr="00BA4DCB">
        <w:rPr>
          <w:lang w:val="ru-RU"/>
        </w:rPr>
        <w:t>соблюдается</w:t>
      </w:r>
      <w:r w:rsidRPr="00BA4DCB">
        <w:rPr>
          <w:lang w:val="ru-RU"/>
        </w:rPr>
        <w:t>.</w:t>
      </w:r>
    </w:p>
    <w:p w:rsidR="00F00990" w:rsidRPr="00BA4DCB" w:rsidRDefault="00F00990" w:rsidP="00F00990"/>
    <w:p w:rsidR="00F00990" w:rsidRPr="00BA4DCB" w:rsidRDefault="00F00990" w:rsidP="00F00990"/>
    <w:p w:rsidR="00F00990" w:rsidRPr="00BA4DCB" w:rsidRDefault="00F00990" w:rsidP="00F00990"/>
    <w:p w:rsidR="00F00990" w:rsidRPr="00BA4DCB" w:rsidRDefault="001C4BB7" w:rsidP="00430F6F">
      <w:pPr>
        <w:pStyle w:val="10"/>
      </w:pPr>
      <w:bookmarkStart w:id="17" w:name="_Toc474411867"/>
      <w:bookmarkStart w:id="18" w:name="_Toc319433778"/>
      <w:r w:rsidRPr="00BA4DCB">
        <w:lastRenderedPageBreak/>
        <w:t>ПРАКТИЧЕСКАЯ РАБОТА №5</w:t>
      </w:r>
      <w:r w:rsidR="00BA2EAC" w:rsidRPr="00BA4DCB">
        <w:br/>
      </w:r>
      <w:r w:rsidR="00A51517" w:rsidRPr="00BA4DCB">
        <w:t>ПРЕДУПРЕЖДЕНИЕ</w:t>
      </w:r>
      <w:r w:rsidRPr="00BA4DCB">
        <w:t xml:space="preserve"> ВЗРЫВОВ, ПОЖАРОВ И ОТРАВЛЕНИЯ Л</w:t>
      </w:r>
      <w:r w:rsidRPr="00BA4DCB">
        <w:t>Ю</w:t>
      </w:r>
      <w:r w:rsidRPr="00BA4DCB">
        <w:t>ДЕЙ ПРИ РАЗЛИВЕ ЛЕГКОВОСПЛАМЕНЯЮЩИХСЯ ВЕЩЕСТВ</w:t>
      </w:r>
      <w:bookmarkEnd w:id="17"/>
    </w:p>
    <w:p w:rsidR="00F00990" w:rsidRPr="00BA4DCB" w:rsidRDefault="001C4BB7" w:rsidP="00FB54CC">
      <w:pPr>
        <w:pStyle w:val="2"/>
      </w:pPr>
      <w:bookmarkStart w:id="19" w:name="_Toc474411868"/>
      <w:r w:rsidRPr="00BA4DCB">
        <w:t>5.1 Основные положения</w:t>
      </w:r>
      <w:bookmarkEnd w:id="19"/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В работе с вредными, ядовитыми и опасными веществами в небольших количествах при случайном их разливе могут возникнуть опасные авари</w:t>
      </w:r>
      <w:r w:rsidRPr="00BA4DCB">
        <w:rPr>
          <w:lang w:val="ru-RU"/>
        </w:rPr>
        <w:t>й</w:t>
      </w:r>
      <w:r w:rsidRPr="00BA4DCB">
        <w:rPr>
          <w:lang w:val="ru-RU"/>
        </w:rPr>
        <w:t>ные ситуации, которые приводят к отравлению людей, пожара</w:t>
      </w:r>
      <w:r w:rsidR="00A51517" w:rsidRPr="00BA4DCB">
        <w:rPr>
          <w:lang w:val="ru-RU"/>
        </w:rPr>
        <w:t>м</w:t>
      </w:r>
      <w:r w:rsidRPr="00BA4DCB">
        <w:rPr>
          <w:lang w:val="ru-RU"/>
        </w:rPr>
        <w:t xml:space="preserve"> и взрыва</w:t>
      </w:r>
      <w:r w:rsidR="00A51517" w:rsidRPr="00BA4DCB">
        <w:rPr>
          <w:lang w:val="ru-RU"/>
        </w:rPr>
        <w:t>м</w:t>
      </w:r>
      <w:r w:rsidRPr="00BA4DCB">
        <w:rPr>
          <w:lang w:val="ru-RU"/>
        </w:rPr>
        <w:t>.</w:t>
      </w:r>
      <w:r w:rsidR="00A51517" w:rsidRPr="00BA4DCB">
        <w:rPr>
          <w:lang w:val="ru-RU"/>
        </w:rPr>
        <w:t xml:space="preserve"> Обычно, это лаборатории, склад</w:t>
      </w:r>
      <w:r w:rsidRPr="00BA4DCB">
        <w:rPr>
          <w:lang w:val="ru-RU"/>
        </w:rPr>
        <w:t xml:space="preserve">ы </w:t>
      </w:r>
      <w:r w:rsidR="00A51517" w:rsidRPr="00BA4DCB">
        <w:rPr>
          <w:lang w:val="ru-RU"/>
        </w:rPr>
        <w:t>разных производств, станций, ВУЗ</w:t>
      </w:r>
      <w:r w:rsidRPr="00BA4DCB">
        <w:rPr>
          <w:lang w:val="ru-RU"/>
        </w:rPr>
        <w:t>ов, школ и так далее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При проектировании, эксплуатации помещений, где могут находиться опасные сильнодействующие ядовитые вещества, необходимо </w:t>
      </w:r>
      <w:r w:rsidR="00C338C6">
        <w:rPr>
          <w:lang w:val="ru-RU"/>
        </w:rPr>
        <w:t>заблаговр</w:t>
      </w:r>
      <w:r w:rsidR="00C338C6">
        <w:rPr>
          <w:lang w:val="ru-RU"/>
        </w:rPr>
        <w:t>е</w:t>
      </w:r>
      <w:r w:rsidR="00A51517" w:rsidRPr="00BA4DCB">
        <w:rPr>
          <w:lang w:val="ru-RU"/>
        </w:rPr>
        <w:t>менно</w:t>
      </w:r>
      <w:r w:rsidRPr="00BA4DCB">
        <w:rPr>
          <w:lang w:val="ru-RU"/>
        </w:rPr>
        <w:t xml:space="preserve"> установить предельно допустимую </w:t>
      </w:r>
      <w:r w:rsidR="00A51517" w:rsidRPr="00BA4DCB">
        <w:rPr>
          <w:lang w:val="ru-RU"/>
        </w:rPr>
        <w:t>взрывобезопасную концентрацию (ПДВК) паро</w:t>
      </w:r>
      <w:r w:rsidRPr="00BA4DCB">
        <w:rPr>
          <w:lang w:val="ru-RU"/>
        </w:rPr>
        <w:t>в этих веществ и</w:t>
      </w:r>
      <w:r w:rsidR="00A51517" w:rsidRPr="00BA4DCB">
        <w:rPr>
          <w:lang w:val="ru-RU"/>
        </w:rPr>
        <w:t xml:space="preserve"> предельно допустимую концентраци</w:t>
      </w:r>
      <w:r w:rsidRPr="00BA4DCB">
        <w:rPr>
          <w:lang w:val="ru-RU"/>
        </w:rPr>
        <w:t>ю (ПДК).</w:t>
      </w:r>
    </w:p>
    <w:p w:rsidR="00F00990" w:rsidRPr="00BA4DCB" w:rsidRDefault="00A51517" w:rsidP="00F00990">
      <w:pPr>
        <w:pStyle w:val="afffffc"/>
        <w:rPr>
          <w:lang w:val="ru-RU"/>
        </w:rPr>
      </w:pPr>
      <w:r w:rsidRPr="00BA4DCB">
        <w:rPr>
          <w:lang w:val="ru-RU"/>
        </w:rPr>
        <w:t>П</w:t>
      </w:r>
      <w:r w:rsidR="001C4BB7" w:rsidRPr="00BA4DCB">
        <w:rPr>
          <w:lang w:val="ru-RU"/>
        </w:rPr>
        <w:t xml:space="preserve">ДВК можно определить </w:t>
      </w:r>
      <w:r w:rsidRPr="00BA4DCB">
        <w:rPr>
          <w:lang w:val="ru-RU"/>
        </w:rPr>
        <w:t>по нижнему концентрационно</w:t>
      </w:r>
      <w:r w:rsidR="001C4BB7" w:rsidRPr="00BA4DCB">
        <w:rPr>
          <w:lang w:val="ru-RU"/>
        </w:rPr>
        <w:t>м</w:t>
      </w:r>
      <w:r w:rsidRPr="00BA4DCB">
        <w:rPr>
          <w:lang w:val="ru-RU"/>
        </w:rPr>
        <w:t>у</w:t>
      </w:r>
      <w:r w:rsidR="001C4BB7" w:rsidRPr="00BA4DCB">
        <w:rPr>
          <w:lang w:val="ru-RU"/>
        </w:rPr>
        <w:t xml:space="preserve"> предел</w:t>
      </w:r>
      <w:r w:rsidRPr="00BA4DCB">
        <w:rPr>
          <w:lang w:val="ru-RU"/>
        </w:rPr>
        <w:t>у</w:t>
      </w:r>
      <w:r w:rsidR="001C4BB7" w:rsidRPr="00BA4DCB">
        <w:rPr>
          <w:lang w:val="ru-RU"/>
        </w:rPr>
        <w:t xml:space="preserve"> вспы</w:t>
      </w:r>
      <w:r w:rsidRPr="00BA4DCB">
        <w:rPr>
          <w:lang w:val="ru-RU"/>
        </w:rPr>
        <w:t>шки газов или паро</w:t>
      </w:r>
      <w:r w:rsidR="001C4BB7" w:rsidRPr="00BA4DCB">
        <w:rPr>
          <w:lang w:val="ru-RU"/>
        </w:rPr>
        <w:t xml:space="preserve">в в воздухе и </w:t>
      </w:r>
      <w:r w:rsidRPr="00BA4DCB">
        <w:rPr>
          <w:lang w:val="ru-RU"/>
        </w:rPr>
        <w:t>по</w:t>
      </w:r>
      <w:r w:rsidR="001C4BB7" w:rsidRPr="00BA4DCB">
        <w:rPr>
          <w:lang w:val="ru-RU"/>
        </w:rPr>
        <w:t xml:space="preserve"> молекулярн</w:t>
      </w:r>
      <w:r w:rsidRPr="00BA4DCB">
        <w:rPr>
          <w:lang w:val="ru-RU"/>
        </w:rPr>
        <w:t>о</w:t>
      </w:r>
      <w:r w:rsidR="001C4BB7" w:rsidRPr="00BA4DCB">
        <w:rPr>
          <w:lang w:val="ru-RU"/>
        </w:rPr>
        <w:t>м</w:t>
      </w:r>
      <w:r w:rsidRPr="00BA4DCB">
        <w:rPr>
          <w:lang w:val="ru-RU"/>
        </w:rPr>
        <w:t>у</w:t>
      </w:r>
      <w:r w:rsidR="001C4BB7" w:rsidRPr="00BA4DCB">
        <w:rPr>
          <w:lang w:val="ru-RU"/>
        </w:rPr>
        <w:t xml:space="preserve"> вес</w:t>
      </w:r>
      <w:r w:rsidRPr="00BA4DCB">
        <w:rPr>
          <w:lang w:val="ru-RU"/>
        </w:rPr>
        <w:t>у</w:t>
      </w:r>
      <w:r w:rsidR="001C4BB7" w:rsidRPr="00BA4DCB">
        <w:rPr>
          <w:lang w:val="ru-RU"/>
        </w:rPr>
        <w:t>. Сначала о</w:t>
      </w:r>
      <w:r w:rsidR="001C4BB7" w:rsidRPr="00BA4DCB">
        <w:rPr>
          <w:lang w:val="ru-RU"/>
        </w:rPr>
        <w:t>п</w:t>
      </w:r>
      <w:r w:rsidR="001C4BB7" w:rsidRPr="00BA4DCB">
        <w:rPr>
          <w:lang w:val="ru-RU"/>
        </w:rPr>
        <w:t>ределяется нижний предел вспы</w:t>
      </w:r>
      <w:r w:rsidRPr="00BA4DCB">
        <w:rPr>
          <w:lang w:val="ru-RU"/>
        </w:rPr>
        <w:t>шки</w:t>
      </w:r>
      <w:r w:rsidR="001C4BB7" w:rsidRPr="00BA4DCB">
        <w:rPr>
          <w:lang w:val="ru-RU"/>
        </w:rPr>
        <w:t xml:space="preserve"> </w:t>
      </w:r>
      <w:r w:rsidRPr="00BA4DCB">
        <w:rPr>
          <w:lang w:val="ru-RU"/>
        </w:rPr>
        <w:t>по</w:t>
      </w:r>
      <w:r w:rsidR="001C4BB7" w:rsidRPr="00BA4DCB">
        <w:rPr>
          <w:lang w:val="ru-RU"/>
        </w:rPr>
        <w:t xml:space="preserve"> формул</w:t>
      </w:r>
      <w:r w:rsidRPr="00BA4DCB">
        <w:rPr>
          <w:lang w:val="ru-RU"/>
        </w:rPr>
        <w:t>е</w:t>
      </w:r>
    </w:p>
    <w:p w:rsidR="00F00990" w:rsidRPr="00BA4DCB" w:rsidRDefault="00FF1E28" w:rsidP="00FF1E28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594CB0" w:rsidRPr="00BA4DCB">
        <w:rPr>
          <w:position w:val="-14"/>
          <w:lang w:val="ru-RU"/>
        </w:rPr>
        <w:object w:dxaOrig="2480" w:dyaOrig="420">
          <v:shape id="_x0000_i1190" type="#_x0000_t75" style="width:126pt;height:20.35pt" o:ole="">
            <v:imagedata r:id="rId322" o:title=""/>
          </v:shape>
          <o:OLEObject Type="Embed" ProgID="Equation.DSMT4" ShapeID="_x0000_i1190" DrawAspect="Content" ObjectID="_1549196699" r:id="rId323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sz w:val="28"/>
          <w:lang w:val="ru-RU"/>
        </w:rPr>
        <w:t xml:space="preserve"> </w:t>
      </w:r>
      <w:proofErr w:type="gramStart"/>
      <w:r w:rsidR="001C4BB7" w:rsidRPr="00BA4DCB">
        <w:rPr>
          <w:sz w:val="28"/>
          <w:lang w:val="ru-RU"/>
        </w:rPr>
        <w:t>г</w:t>
      </w:r>
      <w:proofErr w:type="gramEnd"/>
      <w:r w:rsidR="001C4BB7" w:rsidRPr="00BA4DCB">
        <w:rPr>
          <w:sz w:val="28"/>
          <w:lang w:val="ru-RU"/>
        </w:rPr>
        <w:t>/см</w:t>
      </w:r>
      <w:r w:rsidR="001C4BB7" w:rsidRPr="00BA4DCB">
        <w:rPr>
          <w:sz w:val="28"/>
          <w:vertAlign w:val="superscript"/>
          <w:lang w:val="ru-RU"/>
        </w:rPr>
        <w:t>3</w:t>
      </w:r>
      <w:r w:rsidR="00A51517" w:rsidRPr="00BA4DCB">
        <w:rPr>
          <w:sz w:val="28"/>
          <w:lang w:val="ru-RU"/>
        </w:rPr>
        <w:t>;</w:t>
      </w:r>
      <w:r w:rsidR="001C4BB7" w:rsidRPr="00BA4DCB">
        <w:rPr>
          <w:sz w:val="28"/>
          <w:lang w:val="ru-RU"/>
        </w:rPr>
        <w:tab/>
        <w:t>(5.1)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spellStart"/>
      <w:r w:rsidRPr="00BA4DCB">
        <w:rPr>
          <w:lang w:val="ru-RU"/>
        </w:rPr>
        <w:t>С</w:t>
      </w:r>
      <w:r w:rsidRPr="00BA4DCB">
        <w:rPr>
          <w:i/>
          <w:vertAlign w:val="subscript"/>
          <w:lang w:val="ru-RU"/>
        </w:rPr>
        <w:t>н</w:t>
      </w:r>
      <w:r w:rsidR="00363FCC">
        <w:rPr>
          <w:i/>
          <w:vertAlign w:val="subscript"/>
          <w:lang w:val="ru-RU"/>
        </w:rPr>
        <w:t>пв</w:t>
      </w:r>
      <w:proofErr w:type="spellEnd"/>
      <w:r w:rsidRPr="00BA4DCB">
        <w:rPr>
          <w:lang w:val="ru-RU"/>
        </w:rPr>
        <w:t xml:space="preserve"> - нижний предел вспы</w:t>
      </w:r>
      <w:r w:rsidR="00DE5D9B" w:rsidRPr="00BA4DCB">
        <w:rPr>
          <w:lang w:val="ru-RU"/>
        </w:rPr>
        <w:t>шки</w:t>
      </w:r>
      <w:r w:rsidRPr="00BA4DCB">
        <w:rPr>
          <w:lang w:val="ru-RU"/>
        </w:rPr>
        <w:t xml:space="preserve"> (весовая концентрация), </w:t>
      </w:r>
      <w:proofErr w:type="gramStart"/>
      <w:r w:rsidRPr="00BA4DCB">
        <w:rPr>
          <w:lang w:val="ru-RU"/>
        </w:rPr>
        <w:t>г</w:t>
      </w:r>
      <w:proofErr w:type="gramEnd"/>
      <w:r w:rsidRPr="00BA4DCB">
        <w:rPr>
          <w:lang w:val="ru-RU"/>
        </w:rPr>
        <w:t>/см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М - </w:t>
      </w:r>
      <w:r w:rsidRPr="00BA4DCB">
        <w:rPr>
          <w:lang w:val="ru-RU"/>
        </w:rPr>
        <w:t>молекулярный вес (</w:t>
      </w:r>
      <w:r w:rsidR="00DE5D9B" w:rsidRPr="00BA4DCB">
        <w:rPr>
          <w:lang w:val="ru-RU"/>
        </w:rPr>
        <w:t>см</w:t>
      </w:r>
      <w:proofErr w:type="gramStart"/>
      <w:r w:rsidR="00DE5D9B" w:rsidRPr="00BA4DCB">
        <w:rPr>
          <w:lang w:val="ru-RU"/>
        </w:rPr>
        <w:t>.т</w:t>
      </w:r>
      <w:proofErr w:type="gramEnd"/>
      <w:r w:rsidR="00DE5D9B" w:rsidRPr="00BA4DCB">
        <w:rPr>
          <w:lang w:val="ru-RU"/>
        </w:rPr>
        <w:t>абл.</w:t>
      </w:r>
      <w:r w:rsidRPr="00BA4DCB">
        <w:rPr>
          <w:lang w:val="ru-RU"/>
        </w:rPr>
        <w:t xml:space="preserve"> 5.1);</w:t>
      </w:r>
    </w:p>
    <w:p w:rsidR="00F00990" w:rsidRPr="00BA4DCB" w:rsidRDefault="001C4BB7" w:rsidP="00F00990">
      <w:pPr>
        <w:pStyle w:val="afffffc"/>
        <w:rPr>
          <w:lang w:val="ru-RU"/>
        </w:rPr>
      </w:pPr>
      <w:proofErr w:type="spellStart"/>
      <w:r w:rsidRPr="00BA4DCB">
        <w:rPr>
          <w:i/>
          <w:lang w:val="ru-RU"/>
        </w:rPr>
        <w:t>Ф</w:t>
      </w:r>
      <w:r w:rsidRPr="00BA4DCB">
        <w:rPr>
          <w:i/>
          <w:vertAlign w:val="subscript"/>
          <w:lang w:val="ru-RU"/>
        </w:rPr>
        <w:t>н</w:t>
      </w:r>
      <w:proofErr w:type="spellEnd"/>
      <w:r w:rsidRPr="00BA4DCB">
        <w:rPr>
          <w:i/>
          <w:lang w:val="ru-RU"/>
        </w:rPr>
        <w:t xml:space="preserve"> - </w:t>
      </w:r>
      <w:r w:rsidRPr="00BA4DCB">
        <w:rPr>
          <w:lang w:val="ru-RU"/>
        </w:rPr>
        <w:t>нижний предел вспы</w:t>
      </w:r>
      <w:r w:rsidR="00DE5D9B" w:rsidRPr="00BA4DCB">
        <w:rPr>
          <w:lang w:val="ru-RU"/>
        </w:rPr>
        <w:t>шки</w:t>
      </w:r>
      <w:r w:rsidRPr="00BA4DCB">
        <w:rPr>
          <w:lang w:val="ru-RU"/>
        </w:rPr>
        <w:t xml:space="preserve"> (объемная концентрация), %.</w:t>
      </w:r>
    </w:p>
    <w:p w:rsidR="00D05160" w:rsidRPr="00BA4DCB" w:rsidRDefault="001C4BB7" w:rsidP="00D05160">
      <w:pPr>
        <w:pStyle w:val="afffffc"/>
        <w:rPr>
          <w:lang w:val="ru-RU"/>
        </w:rPr>
      </w:pPr>
      <w:r w:rsidRPr="00BA4DCB">
        <w:rPr>
          <w:lang w:val="ru-RU"/>
        </w:rPr>
        <w:t>Значени</w:t>
      </w:r>
      <w:r w:rsidR="00DE5D9B" w:rsidRPr="00BA4DCB">
        <w:rPr>
          <w:lang w:val="ru-RU"/>
        </w:rPr>
        <w:t>я</w:t>
      </w:r>
      <w:r w:rsidRPr="00BA4DCB">
        <w:rPr>
          <w:lang w:val="ru-RU"/>
        </w:rPr>
        <w:t xml:space="preserve"> </w:t>
      </w:r>
      <w:proofErr w:type="spellStart"/>
      <w:r w:rsidRPr="00BA4DCB">
        <w:rPr>
          <w:i/>
          <w:lang w:val="ru-RU"/>
        </w:rPr>
        <w:t>Ф</w:t>
      </w:r>
      <w:r w:rsidRPr="00BA4DCB">
        <w:rPr>
          <w:i/>
          <w:vertAlign w:val="subscript"/>
          <w:lang w:val="ru-RU"/>
        </w:rPr>
        <w:t>н</w:t>
      </w:r>
      <w:proofErr w:type="spellEnd"/>
      <w:r w:rsidRPr="00BA4DCB">
        <w:rPr>
          <w:lang w:val="ru-RU"/>
        </w:rPr>
        <w:t xml:space="preserve"> и </w:t>
      </w:r>
      <w:r w:rsidRPr="00BA4DCB">
        <w:rPr>
          <w:i/>
          <w:lang w:val="ru-RU"/>
        </w:rPr>
        <w:t>М</w:t>
      </w:r>
      <w:r w:rsidRPr="00BA4DCB">
        <w:rPr>
          <w:lang w:val="ru-RU"/>
        </w:rPr>
        <w:t xml:space="preserve"> приведен</w:t>
      </w:r>
      <w:r w:rsidR="007D6220" w:rsidRPr="00BA4DCB">
        <w:rPr>
          <w:lang w:val="ru-RU"/>
        </w:rPr>
        <w:t>ы</w:t>
      </w:r>
      <w:r w:rsidRPr="00BA4DCB">
        <w:rPr>
          <w:lang w:val="ru-RU"/>
        </w:rPr>
        <w:t xml:space="preserve"> в таблице 5.1.</w:t>
      </w:r>
    </w:p>
    <w:p w:rsidR="00D05160" w:rsidRPr="00BA4DCB" w:rsidRDefault="001C4BB7" w:rsidP="00D05160">
      <w:pPr>
        <w:pStyle w:val="afffffc"/>
        <w:rPr>
          <w:lang w:val="ru-RU"/>
        </w:rPr>
      </w:pPr>
      <w:r w:rsidRPr="00BA4DCB">
        <w:rPr>
          <w:lang w:val="ru-RU"/>
        </w:rPr>
        <w:t xml:space="preserve">Предельно допустимая взрывобезопасная концентрация определяется </w:t>
      </w:r>
      <w:r w:rsidR="00DE5D9B" w:rsidRPr="00BA4DCB">
        <w:rPr>
          <w:lang w:val="ru-RU"/>
        </w:rPr>
        <w:t>по формуле</w:t>
      </w:r>
    </w:p>
    <w:p w:rsidR="00F00990" w:rsidRPr="00BA4DCB" w:rsidRDefault="00FB4ABE" w:rsidP="00FB4ABE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363FCC" w:rsidRPr="00BA4DCB">
        <w:rPr>
          <w:position w:val="-14"/>
          <w:lang w:val="ru-RU"/>
        </w:rPr>
        <w:object w:dxaOrig="2500" w:dyaOrig="420">
          <v:shape id="_x0000_i1191" type="#_x0000_t75" style="width:126pt;height:20.35pt" o:ole="">
            <v:imagedata r:id="rId324" o:title=""/>
          </v:shape>
          <o:OLEObject Type="Embed" ProgID="Equation.DSMT4" ShapeID="_x0000_i1191" DrawAspect="Content" ObjectID="_1549196700" r:id="rId325"/>
        </w:object>
      </w:r>
      <w:r w:rsidRPr="00BA4DCB">
        <w:rPr>
          <w:lang w:val="ru-RU"/>
        </w:rPr>
        <w:t xml:space="preserve"> </w:t>
      </w:r>
      <w:proofErr w:type="gramStart"/>
      <w:r w:rsidR="001C4BB7" w:rsidRPr="00BA4DCB">
        <w:rPr>
          <w:sz w:val="28"/>
          <w:lang w:val="ru-RU"/>
        </w:rPr>
        <w:t>г</w:t>
      </w:r>
      <w:proofErr w:type="gramEnd"/>
      <w:r w:rsidR="001C4BB7" w:rsidRPr="00BA4DCB">
        <w:rPr>
          <w:sz w:val="28"/>
          <w:lang w:val="ru-RU"/>
        </w:rPr>
        <w:t>/см</w:t>
      </w:r>
      <w:r w:rsidR="001C4BB7" w:rsidRPr="00BA4DCB">
        <w:rPr>
          <w:sz w:val="28"/>
          <w:vertAlign w:val="superscript"/>
          <w:lang w:val="ru-RU"/>
        </w:rPr>
        <w:t>3</w:t>
      </w:r>
      <w:r w:rsidR="001C4BB7" w:rsidRPr="00BA4DCB">
        <w:rPr>
          <w:sz w:val="28"/>
          <w:lang w:val="ru-RU"/>
        </w:rPr>
        <w:t>.</w:t>
      </w:r>
      <w:r w:rsidR="001C4BB7" w:rsidRPr="00BA4DCB">
        <w:rPr>
          <w:sz w:val="28"/>
          <w:lang w:val="ru-RU"/>
        </w:rPr>
        <w:tab/>
        <w:t>(5.2)</w:t>
      </w:r>
    </w:p>
    <w:p w:rsidR="00BA2EAC" w:rsidRPr="00BA4DCB" w:rsidRDefault="00BA2EAC" w:rsidP="00BA2EAC">
      <w:pPr>
        <w:pStyle w:val="afffffc"/>
        <w:rPr>
          <w:lang w:val="ru-RU"/>
        </w:rPr>
      </w:pPr>
    </w:p>
    <w:p w:rsidR="00F00990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>Таблица 5.1 - Взрывоопасность основных промышленных веществ</w:t>
      </w: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61"/>
        <w:gridCol w:w="1843"/>
        <w:gridCol w:w="1388"/>
        <w:gridCol w:w="1305"/>
        <w:gridCol w:w="1134"/>
        <w:gridCol w:w="1592"/>
      </w:tblGrid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2B679A">
            <w:pPr>
              <w:pStyle w:val="afff6"/>
              <w:jc w:val="center"/>
            </w:pPr>
            <w:r w:rsidRPr="00BA4DCB">
              <w:t>Вещество</w:t>
            </w:r>
          </w:p>
        </w:tc>
        <w:tc>
          <w:tcPr>
            <w:tcW w:w="1843" w:type="dxa"/>
          </w:tcPr>
          <w:p w:rsidR="00F00990" w:rsidRPr="00BA4DCB" w:rsidRDefault="001C4BB7" w:rsidP="002B679A">
            <w:pPr>
              <w:pStyle w:val="afff6"/>
              <w:jc w:val="center"/>
              <w:rPr>
                <w:i/>
              </w:rPr>
            </w:pPr>
            <w:r w:rsidRPr="00BA4DCB">
              <w:rPr>
                <w:i/>
              </w:rPr>
              <w:t>М</w:t>
            </w:r>
          </w:p>
        </w:tc>
        <w:tc>
          <w:tcPr>
            <w:tcW w:w="1388" w:type="dxa"/>
          </w:tcPr>
          <w:p w:rsidR="00F00990" w:rsidRPr="00BA4DCB" w:rsidRDefault="001C4BB7" w:rsidP="002B679A">
            <w:pPr>
              <w:pStyle w:val="afff6"/>
              <w:jc w:val="center"/>
            </w:pPr>
            <w:proofErr w:type="spellStart"/>
            <w:r w:rsidRPr="00BA4DCB">
              <w:rPr>
                <w:i/>
              </w:rPr>
              <w:t>Ф</w:t>
            </w:r>
            <w:r w:rsidRPr="00BA4DCB">
              <w:rPr>
                <w:i/>
                <w:vertAlign w:val="subscript"/>
              </w:rPr>
              <w:t>н</w:t>
            </w:r>
            <w:proofErr w:type="spellEnd"/>
            <w:r w:rsidRPr="00BA4DCB">
              <w:rPr>
                <w:i/>
              </w:rPr>
              <w:t>,</w:t>
            </w:r>
            <w:r w:rsidRPr="00BA4DCB">
              <w:t xml:space="preserve"> %</w:t>
            </w:r>
          </w:p>
        </w:tc>
        <w:tc>
          <w:tcPr>
            <w:tcW w:w="1305" w:type="dxa"/>
          </w:tcPr>
          <w:p w:rsidR="00F00990" w:rsidRPr="00BA4DCB" w:rsidRDefault="001C4BB7" w:rsidP="002B679A">
            <w:pPr>
              <w:pStyle w:val="afff6"/>
              <w:jc w:val="center"/>
              <w:rPr>
                <w:i/>
              </w:rPr>
            </w:pPr>
            <w:proofErr w:type="spellStart"/>
            <w:r w:rsidRPr="00BA4DCB">
              <w:rPr>
                <w:i/>
              </w:rPr>
              <w:t>К</w:t>
            </w:r>
            <w:r w:rsidRPr="00BA4DCB">
              <w:rPr>
                <w:i/>
                <w:vertAlign w:val="subscript"/>
              </w:rPr>
              <w:t>бе</w:t>
            </w:r>
            <w:proofErr w:type="spellEnd"/>
          </w:p>
        </w:tc>
        <w:tc>
          <w:tcPr>
            <w:tcW w:w="1134" w:type="dxa"/>
          </w:tcPr>
          <w:p w:rsidR="00F00990" w:rsidRPr="00BA4DCB" w:rsidRDefault="001C4BB7" w:rsidP="002B679A">
            <w:pPr>
              <w:pStyle w:val="afff6"/>
              <w:jc w:val="center"/>
              <w:rPr>
                <w:i/>
              </w:rPr>
            </w:pPr>
            <w:r w:rsidRPr="00BA4DCB">
              <w:rPr>
                <w:i/>
              </w:rPr>
              <w:t>К/</w:t>
            </w:r>
            <w:proofErr w:type="spellStart"/>
            <w:r w:rsidRPr="00BA4DCB">
              <w:rPr>
                <w:i/>
                <w:vertAlign w:val="subscript"/>
              </w:rPr>
              <w:t>бе</w:t>
            </w:r>
            <w:proofErr w:type="spellEnd"/>
          </w:p>
        </w:tc>
        <w:tc>
          <w:tcPr>
            <w:tcW w:w="1592" w:type="dxa"/>
          </w:tcPr>
          <w:p w:rsidR="00F00990" w:rsidRPr="00BA4DCB" w:rsidRDefault="001C4BB7" w:rsidP="002B679A">
            <w:pPr>
              <w:pStyle w:val="afff6"/>
              <w:jc w:val="center"/>
            </w:pPr>
            <w:r w:rsidRPr="00BA4DCB">
              <w:t>Д</w:t>
            </w:r>
            <w:proofErr w:type="gramStart"/>
            <w:r w:rsidRPr="00BA4DCB">
              <w:rPr>
                <w:vertAlign w:val="subscript"/>
              </w:rPr>
              <w:t>0</w:t>
            </w:r>
            <w:proofErr w:type="gramEnd"/>
            <w:r w:rsidRPr="00BA4DCB">
              <w:t>, см</w:t>
            </w:r>
            <w:r w:rsidRPr="00BA4DCB">
              <w:rPr>
                <w:vertAlign w:val="superscript"/>
              </w:rPr>
              <w:t>2</w:t>
            </w:r>
            <w:r w:rsidRPr="00BA4DCB">
              <w:t>/с</w:t>
            </w:r>
          </w:p>
        </w:tc>
      </w:tr>
      <w:tr w:rsidR="002B679A" w:rsidRPr="00BA4DCB" w:rsidTr="00620416">
        <w:trPr>
          <w:jc w:val="center"/>
        </w:trPr>
        <w:tc>
          <w:tcPr>
            <w:tcW w:w="2161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843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2</w:t>
            </w:r>
          </w:p>
        </w:tc>
        <w:tc>
          <w:tcPr>
            <w:tcW w:w="1388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3</w:t>
            </w:r>
          </w:p>
        </w:tc>
        <w:tc>
          <w:tcPr>
            <w:tcW w:w="1305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4</w:t>
            </w:r>
          </w:p>
        </w:tc>
        <w:tc>
          <w:tcPr>
            <w:tcW w:w="1134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5</w:t>
            </w:r>
          </w:p>
        </w:tc>
        <w:tc>
          <w:tcPr>
            <w:tcW w:w="1592" w:type="dxa"/>
          </w:tcPr>
          <w:p w:rsidR="002B679A" w:rsidRPr="00BA4DCB" w:rsidRDefault="002B679A" w:rsidP="002B679A">
            <w:pPr>
              <w:pStyle w:val="afff6"/>
              <w:jc w:val="center"/>
            </w:pPr>
            <w:r w:rsidRPr="00BA4DCB">
              <w:t>6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Аммиак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17,03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17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1,38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1,63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0,198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Анилин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93,128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1,32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1,37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1,79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0,0622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Ацетон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58,08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2,91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1,5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1,84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0,109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Бензин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95,2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1,1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2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0,0623</w:t>
            </w:r>
          </w:p>
        </w:tc>
      </w:tr>
    </w:tbl>
    <w:p w:rsidR="00BA2EAC" w:rsidRDefault="00BA2EAC" w:rsidP="00BA2EAC">
      <w:pPr>
        <w:pStyle w:val="afffffc"/>
        <w:rPr>
          <w:lang w:val="ru-RU"/>
        </w:rPr>
      </w:pPr>
    </w:p>
    <w:p w:rsidR="00C338C6" w:rsidRPr="00C338C6" w:rsidRDefault="00C338C6" w:rsidP="00C338C6"/>
    <w:p w:rsidR="00FB54CC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lastRenderedPageBreak/>
        <w:t>Продолжение таблицы 5.1.</w:t>
      </w:r>
    </w:p>
    <w:tbl>
      <w:tblPr>
        <w:tblW w:w="0" w:type="auto"/>
        <w:jc w:val="center"/>
        <w:tblInd w:w="-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61"/>
        <w:gridCol w:w="1843"/>
        <w:gridCol w:w="1388"/>
        <w:gridCol w:w="1305"/>
        <w:gridCol w:w="1134"/>
        <w:gridCol w:w="1592"/>
      </w:tblGrid>
      <w:tr w:rsidR="00FB54CC" w:rsidRPr="00BA4DCB" w:rsidTr="00620416">
        <w:trPr>
          <w:jc w:val="center"/>
        </w:trPr>
        <w:tc>
          <w:tcPr>
            <w:tcW w:w="2161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1843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2</w:t>
            </w:r>
          </w:p>
        </w:tc>
        <w:tc>
          <w:tcPr>
            <w:tcW w:w="1388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3</w:t>
            </w:r>
          </w:p>
        </w:tc>
        <w:tc>
          <w:tcPr>
            <w:tcW w:w="1305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4</w:t>
            </w:r>
          </w:p>
        </w:tc>
        <w:tc>
          <w:tcPr>
            <w:tcW w:w="1134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5</w:t>
            </w:r>
          </w:p>
        </w:tc>
        <w:tc>
          <w:tcPr>
            <w:tcW w:w="1592" w:type="dxa"/>
          </w:tcPr>
          <w:p w:rsidR="00FB54CC" w:rsidRPr="00BA4DCB" w:rsidRDefault="00FB54CC" w:rsidP="00FB54CC">
            <w:pPr>
              <w:pStyle w:val="afff6"/>
              <w:jc w:val="center"/>
            </w:pPr>
            <w:r w:rsidRPr="00BA4DCB">
              <w:t>6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Бензол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78,113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1,43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1,37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1,61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0,0775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Ксилол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106,167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2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0,0671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Метан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16,0426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5,28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1,26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1,38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0,196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Сероводород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34,076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4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1,45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1,95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0,141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Стирол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104,151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1,06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1,32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1,64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0,0674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Толуол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92,14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1,25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1,4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1,7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0,0753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Формальдегид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30,026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7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0,146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>Хлорбензол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112,558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1,4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1,53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2,08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0,0628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 xml:space="preserve">Циклогексан 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84,161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1,31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1,75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2,77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0,0648</w:t>
            </w:r>
          </w:p>
        </w:tc>
      </w:tr>
      <w:tr w:rsidR="00F00990" w:rsidRPr="00BA4DCB" w:rsidTr="00620416">
        <w:trPr>
          <w:jc w:val="center"/>
        </w:trPr>
        <w:tc>
          <w:tcPr>
            <w:tcW w:w="2161" w:type="dxa"/>
          </w:tcPr>
          <w:p w:rsidR="00F00990" w:rsidRPr="00BA4DCB" w:rsidRDefault="001C4BB7" w:rsidP="00F17FCE">
            <w:pPr>
              <w:pStyle w:val="afff6"/>
            </w:pPr>
            <w:r w:rsidRPr="00BA4DCB">
              <w:t xml:space="preserve">Этилен </w:t>
            </w:r>
          </w:p>
        </w:tc>
        <w:tc>
          <w:tcPr>
            <w:tcW w:w="1843" w:type="dxa"/>
          </w:tcPr>
          <w:p w:rsidR="00F00990" w:rsidRPr="00BA4DCB" w:rsidRDefault="00F00990" w:rsidP="00F17FCE">
            <w:pPr>
              <w:pStyle w:val="afff6"/>
            </w:pPr>
            <w:r w:rsidRPr="00BA4DCB">
              <w:t>28,054</w:t>
            </w:r>
          </w:p>
        </w:tc>
        <w:tc>
          <w:tcPr>
            <w:tcW w:w="1388" w:type="dxa"/>
          </w:tcPr>
          <w:p w:rsidR="00F00990" w:rsidRPr="00BA4DCB" w:rsidRDefault="00F00990" w:rsidP="00F17FCE">
            <w:pPr>
              <w:pStyle w:val="afff6"/>
            </w:pPr>
            <w:r w:rsidRPr="00BA4DCB">
              <w:t>3,11</w:t>
            </w:r>
          </w:p>
        </w:tc>
        <w:tc>
          <w:tcPr>
            <w:tcW w:w="1305" w:type="dxa"/>
          </w:tcPr>
          <w:p w:rsidR="00F00990" w:rsidRPr="00BA4DCB" w:rsidRDefault="00F00990" w:rsidP="00F17FCE">
            <w:pPr>
              <w:pStyle w:val="afff6"/>
            </w:pPr>
            <w:r w:rsidRPr="00BA4DCB">
              <w:t>1,2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1,4</w:t>
            </w:r>
          </w:p>
        </w:tc>
        <w:tc>
          <w:tcPr>
            <w:tcW w:w="1592" w:type="dxa"/>
          </w:tcPr>
          <w:p w:rsidR="00F00990" w:rsidRPr="00BA4DCB" w:rsidRDefault="00F00990" w:rsidP="00F17FCE">
            <w:pPr>
              <w:pStyle w:val="afff6"/>
            </w:pPr>
            <w:r w:rsidRPr="00BA4DCB">
              <w:t>0,0109</w:t>
            </w:r>
          </w:p>
        </w:tc>
      </w:tr>
    </w:tbl>
    <w:p w:rsidR="002B679A" w:rsidRPr="00BA4DCB" w:rsidRDefault="002B679A" w:rsidP="00F00990">
      <w:pPr>
        <w:pStyle w:val="afffffc"/>
        <w:rPr>
          <w:lang w:val="ru-RU"/>
        </w:rPr>
      </w:pP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После установления, с учетом свойств опасных и вредных веществ, о</w:t>
      </w:r>
      <w:r w:rsidRPr="00BA4DCB">
        <w:rPr>
          <w:lang w:val="ru-RU"/>
        </w:rPr>
        <w:t>с</w:t>
      </w:r>
      <w:r w:rsidRPr="00BA4DCB">
        <w:rPr>
          <w:lang w:val="ru-RU"/>
        </w:rPr>
        <w:t>новных параметров безопасности необходимо оценить организацию прои</w:t>
      </w:r>
      <w:r w:rsidRPr="00BA4DCB">
        <w:rPr>
          <w:lang w:val="ru-RU"/>
        </w:rPr>
        <w:t>з</w:t>
      </w:r>
      <w:r w:rsidRPr="00BA4DCB">
        <w:rPr>
          <w:lang w:val="ru-RU"/>
        </w:rPr>
        <w:t xml:space="preserve">водственных условий труда, которые влияют на аварийность работ. Степень тяжести аварии при прочих равных условиях будет зависеть от количества </w:t>
      </w:r>
      <w:r w:rsidR="00DE5D9B" w:rsidRPr="00BA4DCB">
        <w:rPr>
          <w:lang w:val="ru-RU"/>
        </w:rPr>
        <w:t>испарившейся жидкости при ее аварийном (случайном</w:t>
      </w:r>
      <w:r w:rsidRPr="00BA4DCB">
        <w:rPr>
          <w:lang w:val="ru-RU"/>
        </w:rPr>
        <w:t>) разливе.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Для такой оценки предварительно рассчитывае</w:t>
      </w:r>
      <w:r w:rsidR="00DE5D9B" w:rsidRPr="00BA4DCB">
        <w:rPr>
          <w:lang w:val="ru-RU"/>
        </w:rPr>
        <w:t>тся</w:t>
      </w:r>
      <w:r w:rsidRPr="00BA4DCB">
        <w:rPr>
          <w:lang w:val="ru-RU"/>
        </w:rPr>
        <w:t xml:space="preserve"> объем, который з</w:t>
      </w:r>
      <w:r w:rsidRPr="00BA4DCB">
        <w:rPr>
          <w:lang w:val="ru-RU"/>
        </w:rPr>
        <w:t>а</w:t>
      </w:r>
      <w:r w:rsidRPr="00BA4DCB">
        <w:rPr>
          <w:lang w:val="ru-RU"/>
        </w:rPr>
        <w:t xml:space="preserve">нимает </w:t>
      </w:r>
      <w:r w:rsidR="00DE5D9B" w:rsidRPr="00BA4DCB">
        <w:rPr>
          <w:lang w:val="ru-RU"/>
        </w:rPr>
        <w:t xml:space="preserve">1 </w:t>
      </w:r>
      <w:r w:rsidRPr="00BA4DCB">
        <w:rPr>
          <w:lang w:val="ru-RU"/>
        </w:rPr>
        <w:t>грам</w:t>
      </w:r>
      <w:r w:rsidR="009558AB">
        <w:rPr>
          <w:lang w:val="ru-RU"/>
        </w:rPr>
        <w:t>м-</w:t>
      </w:r>
      <w:r w:rsidRPr="00BA4DCB">
        <w:rPr>
          <w:lang w:val="ru-RU"/>
        </w:rPr>
        <w:t>моль при заданной температуре воздуха, веществ, которые хранятся на складе, производстве, лаборатории:</w:t>
      </w:r>
    </w:p>
    <w:p w:rsidR="00F00990" w:rsidRPr="00BA4DCB" w:rsidRDefault="00335C42" w:rsidP="00335C42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Pr="00BA4DCB">
        <w:rPr>
          <w:position w:val="-28"/>
          <w:lang w:val="ru-RU"/>
        </w:rPr>
        <w:object w:dxaOrig="2439" w:dyaOrig="720">
          <v:shape id="_x0000_i1192" type="#_x0000_t75" style="width:122.1pt;height:36pt" o:ole="">
            <v:imagedata r:id="rId326" o:title=""/>
          </v:shape>
          <o:OLEObject Type="Embed" ProgID="Equation.DSMT4" ShapeID="_x0000_i1192" DrawAspect="Content" ObjectID="_1549196701" r:id="rId327"/>
        </w:object>
      </w:r>
      <w:r w:rsidRPr="00BA4DCB">
        <w:rPr>
          <w:lang w:val="ru-RU"/>
        </w:rPr>
        <w:t xml:space="preserve"> </w:t>
      </w:r>
      <w:r w:rsidR="001C4BB7" w:rsidRPr="00BA4DCB">
        <w:rPr>
          <w:lang w:val="ru-RU"/>
        </w:rPr>
        <w:t>см</w:t>
      </w:r>
      <w:r w:rsidR="001C4BB7" w:rsidRPr="00BA4DCB">
        <w:rPr>
          <w:vertAlign w:val="superscript"/>
          <w:lang w:val="ru-RU"/>
        </w:rPr>
        <w:t>3</w:t>
      </w:r>
      <w:r w:rsidR="00DE5D9B" w:rsidRPr="00BA4DCB">
        <w:rPr>
          <w:lang w:val="ru-RU"/>
        </w:rPr>
        <w:t>;</w:t>
      </w:r>
      <w:r w:rsidR="001C4BB7" w:rsidRPr="00BA4DCB">
        <w:rPr>
          <w:lang w:val="ru-RU"/>
        </w:rPr>
        <w:tab/>
        <w:t>(5.3)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spellStart"/>
      <w:r w:rsidRPr="00BA4DCB">
        <w:rPr>
          <w:i/>
          <w:lang w:val="ru-RU"/>
        </w:rPr>
        <w:t>V</w:t>
      </w:r>
      <w:r w:rsidRPr="00BA4DCB">
        <w:rPr>
          <w:i/>
          <w:vertAlign w:val="subscript"/>
          <w:lang w:val="ru-RU"/>
        </w:rPr>
        <w:t>t</w:t>
      </w:r>
      <w:proofErr w:type="spellEnd"/>
      <w:r w:rsidRPr="00BA4DCB">
        <w:rPr>
          <w:lang w:val="ru-RU"/>
        </w:rPr>
        <w:t xml:space="preserve"> - объем грам</w:t>
      </w:r>
      <w:r w:rsidR="009558AB">
        <w:rPr>
          <w:lang w:val="ru-RU"/>
        </w:rPr>
        <w:t>м-</w:t>
      </w:r>
      <w:r w:rsidRPr="00BA4DCB">
        <w:rPr>
          <w:lang w:val="ru-RU"/>
        </w:rPr>
        <w:t>моля при заданной температуре воздуха, см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>V</w:t>
      </w:r>
      <w:r w:rsidRPr="00BA4DCB">
        <w:rPr>
          <w:i/>
          <w:vertAlign w:val="subscript"/>
          <w:lang w:val="ru-RU"/>
        </w:rPr>
        <w:t>0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- объем грам</w:t>
      </w:r>
      <w:r w:rsidR="009558AB">
        <w:rPr>
          <w:lang w:val="ru-RU"/>
        </w:rPr>
        <w:t>м-</w:t>
      </w:r>
      <w:r w:rsidRPr="00BA4DCB">
        <w:rPr>
          <w:lang w:val="ru-RU"/>
        </w:rPr>
        <w:t xml:space="preserve">моля при </w:t>
      </w:r>
      <w:proofErr w:type="spellStart"/>
      <w:r w:rsidRPr="00BA4DCB">
        <w:rPr>
          <w:i/>
          <w:lang w:val="ru-RU"/>
        </w:rPr>
        <w:t>t</w:t>
      </w:r>
      <w:r w:rsidRPr="00BA4DCB">
        <w:rPr>
          <w:i/>
          <w:vertAlign w:val="subscript"/>
          <w:lang w:val="ru-RU"/>
        </w:rPr>
        <w:t>p</w:t>
      </w:r>
      <w:proofErr w:type="spellEnd"/>
      <w:r w:rsidR="00DE5D9B" w:rsidRPr="00BA4DCB">
        <w:rPr>
          <w:lang w:val="ru-RU"/>
        </w:rPr>
        <w:t xml:space="preserve"> = 0</w:t>
      </w:r>
      <w:r w:rsidR="00DE5D9B" w:rsidRPr="00BA4DCB">
        <w:rPr>
          <w:vertAlign w:val="superscript"/>
          <w:lang w:val="ru-RU"/>
        </w:rPr>
        <w:t>0</w:t>
      </w:r>
      <w:proofErr w:type="gramStart"/>
      <w:r w:rsidR="00DE5D9B" w:rsidRPr="00BA4DCB">
        <w:rPr>
          <w:lang w:val="ru-RU"/>
        </w:rPr>
        <w:t xml:space="preserve"> </w:t>
      </w:r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, см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 xml:space="preserve"> (можно принять</w:t>
      </w:r>
      <w:r w:rsidRPr="00BA4DCB">
        <w:rPr>
          <w:i/>
          <w:lang w:val="ru-RU"/>
        </w:rPr>
        <w:t xml:space="preserve"> V</w:t>
      </w:r>
      <w:r w:rsidRPr="00BA4DCB">
        <w:rPr>
          <w:i/>
          <w:vertAlign w:val="subscript"/>
          <w:lang w:val="ru-RU"/>
        </w:rPr>
        <w:t>0</w:t>
      </w:r>
      <w:r w:rsidRPr="00BA4DCB">
        <w:rPr>
          <w:lang w:val="ru-RU"/>
        </w:rPr>
        <w:t xml:space="preserve"> = 22413 см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);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α - </w:t>
      </w:r>
      <w:r w:rsidRPr="00BA4DCB">
        <w:rPr>
          <w:lang w:val="ru-RU"/>
        </w:rPr>
        <w:t>постоянная величина</w:t>
      </w:r>
      <w:r w:rsidRPr="00BA4DCB">
        <w:rPr>
          <w:i/>
          <w:lang w:val="ru-RU"/>
        </w:rPr>
        <w:t xml:space="preserve">, α = </w:t>
      </w:r>
      <w:r w:rsidRPr="00BA4DCB">
        <w:rPr>
          <w:lang w:val="ru-RU"/>
        </w:rPr>
        <w:t>0,00367;</w:t>
      </w:r>
    </w:p>
    <w:p w:rsidR="00DE5D9B" w:rsidRPr="00BA4DCB" w:rsidRDefault="001C4BB7" w:rsidP="00F00990">
      <w:pPr>
        <w:pStyle w:val="afffffc"/>
        <w:rPr>
          <w:lang w:val="ru-RU"/>
        </w:rPr>
      </w:pPr>
      <w:proofErr w:type="spellStart"/>
      <w:r w:rsidRPr="00BA4DCB">
        <w:rPr>
          <w:i/>
          <w:lang w:val="ru-RU"/>
        </w:rPr>
        <w:t>t</w:t>
      </w:r>
      <w:r w:rsidRPr="00BA4DCB">
        <w:rPr>
          <w:i/>
          <w:vertAlign w:val="subscript"/>
          <w:lang w:val="ru-RU"/>
        </w:rPr>
        <w:t>p</w:t>
      </w:r>
      <w:proofErr w:type="spellEnd"/>
      <w:r w:rsidRPr="00BA4DCB">
        <w:rPr>
          <w:i/>
          <w:lang w:val="ru-RU"/>
        </w:rPr>
        <w:t xml:space="preserve"> - </w:t>
      </w:r>
      <w:r w:rsidRPr="00BA4DCB">
        <w:rPr>
          <w:lang w:val="ru-RU"/>
        </w:rPr>
        <w:t xml:space="preserve">температура поверхности </w:t>
      </w:r>
      <w:r w:rsidR="00DE5D9B" w:rsidRPr="00BA4DCB">
        <w:rPr>
          <w:lang w:val="ru-RU"/>
        </w:rPr>
        <w:t>испаряющейся жидкости.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Для заданной температуры рассчитываем коэффициент диффузии </w:t>
      </w:r>
      <w:r w:rsidR="00C338C6">
        <w:rPr>
          <w:lang w:val="ru-RU"/>
        </w:rPr>
        <w:t>исп</w:t>
      </w:r>
      <w:r w:rsidR="00C338C6">
        <w:rPr>
          <w:lang w:val="ru-RU"/>
        </w:rPr>
        <w:t>а</w:t>
      </w:r>
      <w:r w:rsidR="00DE5D9B" w:rsidRPr="00BA4DCB">
        <w:rPr>
          <w:lang w:val="ru-RU"/>
        </w:rPr>
        <w:t>ряющейся жидкости</w:t>
      </w:r>
      <w:r w:rsidRPr="00BA4DCB">
        <w:rPr>
          <w:lang w:val="ru-RU"/>
        </w:rPr>
        <w:t>:</w:t>
      </w:r>
    </w:p>
    <w:p w:rsidR="00F00990" w:rsidRPr="00BA4DCB" w:rsidRDefault="00837222" w:rsidP="00837222">
      <w:pPr>
        <w:pStyle w:val="ac"/>
        <w:rPr>
          <w:lang w:val="ru-RU"/>
        </w:rPr>
      </w:pPr>
      <w:r w:rsidRPr="00BA4DCB">
        <w:rPr>
          <w:lang w:val="ru-RU"/>
        </w:rPr>
        <w:tab/>
      </w:r>
      <w:r w:rsidRPr="00BA4DCB">
        <w:rPr>
          <w:position w:val="-48"/>
          <w:lang w:val="ru-RU"/>
        </w:rPr>
        <w:object w:dxaOrig="2940" w:dyaOrig="1240">
          <v:shape id="_x0000_i1193" type="#_x0000_t75" style="width:146.35pt;height:61.85pt" o:ole="">
            <v:imagedata r:id="rId328" o:title=""/>
          </v:shape>
          <o:OLEObject Type="Embed" ProgID="Equation.DSMT4" ShapeID="_x0000_i1193" DrawAspect="Content" ObjectID="_1549196702" r:id="rId329"/>
        </w:object>
      </w:r>
      <w:r w:rsidR="001C4BB7" w:rsidRPr="00BA4DCB">
        <w:rPr>
          <w:lang w:val="ru-RU"/>
        </w:rPr>
        <w:t xml:space="preserve"> см</w:t>
      </w:r>
      <w:proofErr w:type="gramStart"/>
      <w:r w:rsidR="001C4BB7" w:rsidRPr="00BA4DCB">
        <w:rPr>
          <w:vertAlign w:val="superscript"/>
          <w:lang w:val="ru-RU"/>
        </w:rPr>
        <w:t>2</w:t>
      </w:r>
      <w:proofErr w:type="gramEnd"/>
      <w:r w:rsidR="001C4BB7" w:rsidRPr="00BA4DCB">
        <w:rPr>
          <w:lang w:val="ru-RU"/>
        </w:rPr>
        <w:t>/с</w:t>
      </w:r>
      <w:r w:rsidR="00DE5D9B" w:rsidRPr="00BA4DCB">
        <w:rPr>
          <w:lang w:val="ru-RU"/>
        </w:rPr>
        <w:t>;</w:t>
      </w:r>
      <w:r w:rsidR="001C4BB7" w:rsidRPr="00BA4DCB">
        <w:rPr>
          <w:lang w:val="ru-RU"/>
        </w:rPr>
        <w:tab/>
        <w:t>(5.4)</w:t>
      </w:r>
    </w:p>
    <w:p w:rsidR="00DE5D9B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spellStart"/>
      <w:r w:rsidRPr="00BA4DCB">
        <w:rPr>
          <w:i/>
          <w:lang w:val="ru-RU"/>
        </w:rPr>
        <w:t>Д</w:t>
      </w:r>
      <w:r w:rsidRPr="00BA4DCB">
        <w:rPr>
          <w:i/>
          <w:vertAlign w:val="subscript"/>
          <w:lang w:val="ru-RU"/>
        </w:rPr>
        <w:t>t</w:t>
      </w:r>
      <w:proofErr w:type="spellEnd"/>
      <w:r w:rsidRPr="00BA4DCB">
        <w:rPr>
          <w:lang w:val="ru-RU"/>
        </w:rPr>
        <w:t xml:space="preserve"> - коэффициент диффузии </w:t>
      </w:r>
      <w:r w:rsidR="00DE5D9B" w:rsidRPr="00BA4DCB">
        <w:rPr>
          <w:lang w:val="ru-RU"/>
        </w:rPr>
        <w:t xml:space="preserve">испаряющейся </w:t>
      </w:r>
      <w:r w:rsidRPr="00BA4DCB">
        <w:rPr>
          <w:lang w:val="ru-RU"/>
        </w:rPr>
        <w:t xml:space="preserve">жидкости, </w:t>
      </w:r>
      <w:r w:rsidR="00DE5D9B" w:rsidRPr="00BA4DCB">
        <w:rPr>
          <w:lang w:val="ru-RU"/>
        </w:rPr>
        <w:t>см</w:t>
      </w:r>
      <w:proofErr w:type="gramStart"/>
      <w:r w:rsidR="00DE5D9B" w:rsidRPr="00BA4DCB">
        <w:rPr>
          <w:vertAlign w:val="superscript"/>
          <w:lang w:val="ru-RU"/>
        </w:rPr>
        <w:t>2</w:t>
      </w:r>
      <w:proofErr w:type="gramEnd"/>
      <w:r w:rsidR="00DE5D9B" w:rsidRPr="00BA4DCB">
        <w:rPr>
          <w:lang w:val="ru-RU"/>
        </w:rPr>
        <w:t xml:space="preserve">/с. 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>Т</w:t>
      </w:r>
      <w:proofErr w:type="gramStart"/>
      <w:r w:rsidRPr="00BA4DCB">
        <w:rPr>
          <w:i/>
          <w:vertAlign w:val="subscript"/>
          <w:lang w:val="ru-RU"/>
        </w:rPr>
        <w:t>0</w:t>
      </w:r>
      <w:proofErr w:type="gramEnd"/>
      <w:r w:rsidRPr="00BA4DCB">
        <w:rPr>
          <w:i/>
          <w:lang w:val="ru-RU"/>
        </w:rPr>
        <w:t xml:space="preserve"> - </w:t>
      </w:r>
      <w:r w:rsidRPr="00BA4DCB">
        <w:rPr>
          <w:lang w:val="ru-RU"/>
        </w:rPr>
        <w:t>температура, при которой определенный коэффициент диффузии</w:t>
      </w:r>
      <w:r w:rsidRPr="00BA4DCB">
        <w:rPr>
          <w:i/>
          <w:lang w:val="ru-RU"/>
        </w:rPr>
        <w:t xml:space="preserve"> </w:t>
      </w:r>
      <w:r w:rsidRPr="00BA4DCB">
        <w:rPr>
          <w:i/>
          <w:lang w:val="ru-RU"/>
        </w:rPr>
        <w:lastRenderedPageBreak/>
        <w:t>Д</w:t>
      </w:r>
      <w:r w:rsidRPr="00BA4DCB">
        <w:rPr>
          <w:i/>
          <w:vertAlign w:val="subscript"/>
          <w:lang w:val="ru-RU"/>
        </w:rPr>
        <w:t>0</w:t>
      </w:r>
      <w:r w:rsidR="00362364" w:rsidRPr="00BA4DCB">
        <w:rPr>
          <w:i/>
          <w:lang w:val="ru-RU"/>
        </w:rPr>
        <w:t xml:space="preserve">, </w:t>
      </w:r>
      <w:r w:rsidR="00362364" w:rsidRPr="00BA4DCB">
        <w:rPr>
          <w:vertAlign w:val="superscript"/>
          <w:lang w:val="ru-RU"/>
        </w:rPr>
        <w:t>0</w:t>
      </w:r>
      <w:r w:rsidRPr="00BA4DCB">
        <w:rPr>
          <w:lang w:val="ru-RU"/>
        </w:rPr>
        <w:t>К.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Значения </w:t>
      </w:r>
      <w:r w:rsidRPr="00BA4DCB">
        <w:rPr>
          <w:i/>
          <w:lang w:val="ru-RU"/>
        </w:rPr>
        <w:t>Д</w:t>
      </w:r>
      <w:proofErr w:type="gramStart"/>
      <w:r w:rsidRPr="00BA4DCB">
        <w:rPr>
          <w:i/>
          <w:vertAlign w:val="subscript"/>
          <w:lang w:val="ru-RU"/>
        </w:rPr>
        <w:t>0</w:t>
      </w:r>
      <w:proofErr w:type="gramEnd"/>
      <w:r w:rsidRPr="00BA4DCB">
        <w:rPr>
          <w:lang w:val="ru-RU"/>
        </w:rPr>
        <w:t xml:space="preserve"> определены при температуре </w:t>
      </w:r>
      <w:r w:rsidRPr="00BA4DCB">
        <w:rPr>
          <w:i/>
          <w:lang w:val="ru-RU"/>
        </w:rPr>
        <w:t>Т</w:t>
      </w:r>
      <w:r w:rsidRPr="00BA4DCB">
        <w:rPr>
          <w:i/>
          <w:vertAlign w:val="subscript"/>
          <w:lang w:val="ru-RU"/>
        </w:rPr>
        <w:t>0</w:t>
      </w:r>
      <w:r w:rsidRPr="00BA4DCB">
        <w:rPr>
          <w:lang w:val="ru-RU"/>
        </w:rPr>
        <w:t xml:space="preserve"> = 273</w:t>
      </w:r>
      <w:r w:rsidR="00362364" w:rsidRPr="00BA4DCB">
        <w:rPr>
          <w:vertAlign w:val="superscript"/>
          <w:lang w:val="ru-RU"/>
        </w:rPr>
        <w:t>0</w:t>
      </w:r>
      <w:r w:rsidRPr="00BA4DCB">
        <w:rPr>
          <w:lang w:val="ru-RU"/>
        </w:rPr>
        <w:t>К и приведен</w:t>
      </w:r>
      <w:r w:rsidR="005D1928" w:rsidRPr="00BA4DCB">
        <w:rPr>
          <w:lang w:val="ru-RU"/>
        </w:rPr>
        <w:t>ы</w:t>
      </w:r>
      <w:r w:rsidRPr="00BA4DCB">
        <w:rPr>
          <w:lang w:val="ru-RU"/>
        </w:rPr>
        <w:t xml:space="preserve"> в та</w:t>
      </w:r>
      <w:r w:rsidRPr="00BA4DCB">
        <w:rPr>
          <w:lang w:val="ru-RU"/>
        </w:rPr>
        <w:t>б</w:t>
      </w:r>
      <w:r w:rsidRPr="00BA4DCB">
        <w:rPr>
          <w:lang w:val="ru-RU"/>
        </w:rPr>
        <w:t>лице 5.1.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Рассчитываем количество жидкости, испаряющейся </w:t>
      </w:r>
      <w:r w:rsidR="00362364" w:rsidRPr="00BA4DCB">
        <w:rPr>
          <w:lang w:val="ru-RU"/>
        </w:rPr>
        <w:t>с</w:t>
      </w:r>
      <w:r w:rsidRPr="00BA4DCB">
        <w:rPr>
          <w:lang w:val="ru-RU"/>
        </w:rPr>
        <w:t xml:space="preserve"> площади случа</w:t>
      </w:r>
      <w:r w:rsidRPr="00BA4DCB">
        <w:rPr>
          <w:lang w:val="ru-RU"/>
        </w:rPr>
        <w:t>й</w:t>
      </w:r>
      <w:r w:rsidR="00362364" w:rsidRPr="00BA4DCB">
        <w:rPr>
          <w:lang w:val="ru-RU"/>
        </w:rPr>
        <w:t>ного разлива</w:t>
      </w:r>
      <w:r w:rsidRPr="00BA4DCB">
        <w:rPr>
          <w:lang w:val="ru-RU"/>
        </w:rPr>
        <w:t>:</w:t>
      </w:r>
    </w:p>
    <w:p w:rsidR="00F00990" w:rsidRPr="00BA4DCB" w:rsidRDefault="00837222" w:rsidP="00837222">
      <w:pPr>
        <w:pStyle w:val="ac"/>
        <w:rPr>
          <w:lang w:val="ru-RU"/>
        </w:rPr>
      </w:pPr>
      <w:r w:rsidRPr="00BA4DCB">
        <w:rPr>
          <w:lang w:val="ru-RU"/>
        </w:rPr>
        <w:tab/>
      </w:r>
      <w:r w:rsidRPr="00BA4DCB">
        <w:rPr>
          <w:position w:val="-44"/>
          <w:lang w:val="ru-RU"/>
        </w:rPr>
        <w:object w:dxaOrig="3320" w:dyaOrig="900">
          <v:shape id="_x0000_i1194" type="#_x0000_t75" style="width:166.7pt;height:45.4pt" o:ole="">
            <v:imagedata r:id="rId330" o:title=""/>
          </v:shape>
          <o:OLEObject Type="Embed" ProgID="Equation.DSMT4" ShapeID="_x0000_i1194" DrawAspect="Content" ObjectID="_1549196703" r:id="rId331"/>
        </w:objec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/с</w:t>
      </w:r>
      <w:r w:rsidR="00362364" w:rsidRPr="00BA4DCB">
        <w:rPr>
          <w:lang w:val="ru-RU"/>
        </w:rPr>
        <w:t>;</w:t>
      </w:r>
      <w:r w:rsidR="001C4BB7" w:rsidRPr="00BA4DCB">
        <w:rPr>
          <w:lang w:val="ru-RU"/>
        </w:rPr>
        <w:tab/>
        <w:t>(5.5)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Pr="00BA4DCB">
        <w:rPr>
          <w:i/>
          <w:lang w:val="ru-RU"/>
        </w:rPr>
        <w:t>β</w:t>
      </w:r>
      <w:r w:rsidR="00362364" w:rsidRPr="00BA4DCB">
        <w:rPr>
          <w:lang w:val="ru-RU"/>
        </w:rPr>
        <w:t xml:space="preserve"> - коэффициент, учитывающий</w:t>
      </w:r>
      <w:r w:rsidRPr="00BA4DCB">
        <w:rPr>
          <w:lang w:val="ru-RU"/>
        </w:rPr>
        <w:t xml:space="preserve"> влияние скорости и температуры воздушного потока;</w:t>
      </w:r>
    </w:p>
    <w:p w:rsidR="00F00990" w:rsidRPr="00BA4DCB" w:rsidRDefault="001C4BB7" w:rsidP="00F00990">
      <w:pPr>
        <w:pStyle w:val="afffffc"/>
        <w:rPr>
          <w:lang w:val="ru-RU"/>
        </w:rPr>
      </w:pPr>
      <w:proofErr w:type="gramStart"/>
      <w:r w:rsidRPr="00BA4DCB">
        <w:rPr>
          <w:i/>
          <w:lang w:val="ru-RU"/>
        </w:rPr>
        <w:t>К</w:t>
      </w:r>
      <w:proofErr w:type="gramEnd"/>
      <w:r w:rsidRPr="00BA4DCB">
        <w:rPr>
          <w:i/>
          <w:lang w:val="ru-RU"/>
        </w:rPr>
        <w:t xml:space="preserve"> - </w:t>
      </w:r>
      <w:proofErr w:type="gramStart"/>
      <w:r w:rsidRPr="00BA4DCB">
        <w:rPr>
          <w:lang w:val="ru-RU"/>
        </w:rPr>
        <w:t>коэффициент</w:t>
      </w:r>
      <w:proofErr w:type="gramEnd"/>
      <w:r w:rsidRPr="00BA4DCB">
        <w:rPr>
          <w:lang w:val="ru-RU"/>
        </w:rPr>
        <w:t xml:space="preserve"> испаряемости</w:t>
      </w:r>
      <w:r w:rsidRPr="00BA4DCB">
        <w:rPr>
          <w:i/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proofErr w:type="spellStart"/>
      <w:r w:rsidRPr="00BA4DCB">
        <w:rPr>
          <w:i/>
          <w:lang w:val="ru-RU"/>
        </w:rPr>
        <w:t>Р</w:t>
      </w:r>
      <w:r w:rsidRPr="00BA4DCB">
        <w:rPr>
          <w:i/>
          <w:vertAlign w:val="subscript"/>
          <w:lang w:val="ru-RU"/>
        </w:rPr>
        <w:t>нас</w:t>
      </w:r>
      <w:proofErr w:type="spellEnd"/>
      <w:r w:rsidRPr="00BA4DCB">
        <w:rPr>
          <w:i/>
          <w:lang w:val="ru-RU"/>
        </w:rPr>
        <w:t xml:space="preserve"> - </w:t>
      </w:r>
      <w:r w:rsidRPr="00BA4DCB">
        <w:rPr>
          <w:lang w:val="ru-RU"/>
        </w:rPr>
        <w:t>давление пар</w:t>
      </w:r>
      <w:r w:rsidR="00362364" w:rsidRPr="00BA4DCB">
        <w:rPr>
          <w:lang w:val="ru-RU"/>
        </w:rPr>
        <w:t>а</w:t>
      </w:r>
      <w:r w:rsidRPr="00BA4DCB">
        <w:rPr>
          <w:lang w:val="ru-RU"/>
        </w:rPr>
        <w:t xml:space="preserve"> при температуре поверхности </w:t>
      </w:r>
      <w:r w:rsidR="00362364" w:rsidRPr="00BA4DCB">
        <w:rPr>
          <w:lang w:val="ru-RU"/>
        </w:rPr>
        <w:t xml:space="preserve">испаряющейся </w:t>
      </w:r>
      <w:r w:rsidRPr="00BA4DCB">
        <w:rPr>
          <w:lang w:val="ru-RU"/>
        </w:rPr>
        <w:t>жи</w:t>
      </w:r>
      <w:r w:rsidRPr="00BA4DCB">
        <w:rPr>
          <w:lang w:val="ru-RU"/>
        </w:rPr>
        <w:t>д</w:t>
      </w:r>
      <w:r w:rsidR="00362364" w:rsidRPr="00BA4DCB">
        <w:rPr>
          <w:lang w:val="ru-RU"/>
        </w:rPr>
        <w:t>кости</w:t>
      </w:r>
      <w:r w:rsidRPr="00BA4DCB">
        <w:rPr>
          <w:lang w:val="ru-RU"/>
        </w:rPr>
        <w:t>, Па;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F - </w:t>
      </w:r>
      <w:r w:rsidRPr="00BA4DCB">
        <w:rPr>
          <w:lang w:val="ru-RU"/>
        </w:rPr>
        <w:t>площадь испарения, 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i/>
          <w:lang w:val="ru-RU"/>
        </w:rPr>
        <w:t>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Значение коэффициента </w:t>
      </w:r>
      <w:r w:rsidRPr="00BA4DCB">
        <w:rPr>
          <w:i/>
          <w:lang w:val="ru-RU"/>
        </w:rPr>
        <w:t>β</w:t>
      </w:r>
      <w:r w:rsidRPr="00BA4DCB">
        <w:rPr>
          <w:lang w:val="ru-RU"/>
        </w:rPr>
        <w:t xml:space="preserve"> определяем </w:t>
      </w:r>
      <w:r w:rsidR="00362364" w:rsidRPr="00BA4DCB">
        <w:rPr>
          <w:lang w:val="ru-RU"/>
        </w:rPr>
        <w:t>по таблице</w:t>
      </w:r>
      <w:r w:rsidRPr="00BA4DCB">
        <w:rPr>
          <w:lang w:val="ru-RU"/>
        </w:rPr>
        <w:t xml:space="preserve"> 5.2.</w:t>
      </w:r>
    </w:p>
    <w:p w:rsidR="00BA2EAC" w:rsidRPr="00BA4DCB" w:rsidRDefault="00BA2EAC" w:rsidP="00BA2EAC">
      <w:pPr>
        <w:pStyle w:val="afffffc"/>
        <w:rPr>
          <w:lang w:val="ru-RU"/>
        </w:rPr>
      </w:pPr>
    </w:p>
    <w:p w:rsidR="00F00990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>Таблица 5.2 - Значени</w:t>
      </w:r>
      <w:r w:rsidR="00362364" w:rsidRPr="00BA4DCB">
        <w:rPr>
          <w:lang w:val="ru-RU"/>
        </w:rPr>
        <w:t>я</w:t>
      </w:r>
      <w:r w:rsidRPr="00BA4DCB">
        <w:rPr>
          <w:lang w:val="ru-RU"/>
        </w:rPr>
        <w:t xml:space="preserve"> коэффициента </w:t>
      </w:r>
      <w:r w:rsidRPr="00BA4DCB">
        <w:rPr>
          <w:i/>
          <w:lang w:val="ru-RU"/>
        </w:rPr>
        <w:t>β</w:t>
      </w:r>
      <w:r w:rsidRPr="00BA4DCB">
        <w:rPr>
          <w:lang w:val="ru-RU"/>
        </w:rPr>
        <w:t>.</w:t>
      </w:r>
    </w:p>
    <w:tbl>
      <w:tblPr>
        <w:tblW w:w="9691" w:type="dxa"/>
        <w:jc w:val="center"/>
        <w:tblInd w:w="-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213"/>
        <w:gridCol w:w="1134"/>
        <w:gridCol w:w="1059"/>
        <w:gridCol w:w="992"/>
        <w:gridCol w:w="1134"/>
        <w:gridCol w:w="1159"/>
      </w:tblGrid>
      <w:tr w:rsidR="00F00990" w:rsidRPr="00BA4DCB" w:rsidTr="00F17FCE">
        <w:trPr>
          <w:jc w:val="center"/>
        </w:trPr>
        <w:tc>
          <w:tcPr>
            <w:tcW w:w="4213" w:type="dxa"/>
            <w:vMerge w:val="restart"/>
          </w:tcPr>
          <w:p w:rsidR="00F00990" w:rsidRPr="00BA4DCB" w:rsidRDefault="001C4BB7" w:rsidP="00F17FCE">
            <w:pPr>
              <w:pStyle w:val="afff6"/>
            </w:pPr>
            <w:r w:rsidRPr="00BA4DCB">
              <w:t xml:space="preserve">Скорость воздушного потока над поверхностью жидкости, </w:t>
            </w:r>
            <w:r w:rsidRPr="00BA4DCB">
              <w:rPr>
                <w:i/>
              </w:rPr>
              <w:t>V</w:t>
            </w:r>
            <w:r w:rsidRPr="00BA4DCB">
              <w:rPr>
                <w:i/>
                <w:vertAlign w:val="subscript"/>
              </w:rPr>
              <w:t>В</w:t>
            </w:r>
            <w:r w:rsidRPr="00BA4DCB">
              <w:t>, м/</w:t>
            </w:r>
            <w:proofErr w:type="gramStart"/>
            <w:r w:rsidRPr="00BA4DCB">
              <w:t>с</w:t>
            </w:r>
            <w:proofErr w:type="gramEnd"/>
          </w:p>
        </w:tc>
        <w:tc>
          <w:tcPr>
            <w:tcW w:w="5478" w:type="dxa"/>
            <w:gridSpan w:val="5"/>
          </w:tcPr>
          <w:p w:rsidR="00F00990" w:rsidRPr="00BA4DCB" w:rsidRDefault="001C4BB7" w:rsidP="00F17FCE">
            <w:pPr>
              <w:pStyle w:val="afff6"/>
            </w:pPr>
            <w:r w:rsidRPr="00BA4DCB">
              <w:t>Р</w:t>
            </w:r>
            <w:r w:rsidR="00362364" w:rsidRPr="00BA4DCB">
              <w:t xml:space="preserve">асчетная температура воздуха, </w:t>
            </w:r>
            <w:r w:rsidR="00362364" w:rsidRPr="00BA4DCB">
              <w:rPr>
                <w:vertAlign w:val="superscript"/>
              </w:rPr>
              <w:t>0</w:t>
            </w:r>
            <w:r w:rsidRPr="00BA4DCB">
              <w:t>С</w:t>
            </w:r>
          </w:p>
        </w:tc>
      </w:tr>
      <w:tr w:rsidR="00F00990" w:rsidRPr="00BA4DCB" w:rsidTr="002B679A">
        <w:trPr>
          <w:trHeight w:val="556"/>
          <w:jc w:val="center"/>
        </w:trPr>
        <w:tc>
          <w:tcPr>
            <w:tcW w:w="4213" w:type="dxa"/>
            <w:vMerge/>
          </w:tcPr>
          <w:p w:rsidR="00F00990" w:rsidRPr="00BA4DCB" w:rsidRDefault="00F00990" w:rsidP="00F17FCE">
            <w:pPr>
              <w:pStyle w:val="afff6"/>
            </w:pP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10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15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20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30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35</w:t>
            </w:r>
          </w:p>
        </w:tc>
      </w:tr>
      <w:tr w:rsidR="00F00990" w:rsidRPr="00BA4DCB" w:rsidTr="002B679A">
        <w:trPr>
          <w:jc w:val="center"/>
        </w:trPr>
        <w:tc>
          <w:tcPr>
            <w:tcW w:w="4213" w:type="dxa"/>
          </w:tcPr>
          <w:p w:rsidR="00F00990" w:rsidRPr="00BA4DCB" w:rsidRDefault="00F00990" w:rsidP="00F17FCE">
            <w:pPr>
              <w:pStyle w:val="afff6"/>
            </w:pPr>
            <w:r w:rsidRPr="00BA4DCB">
              <w:t>0,1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</w:tr>
      <w:tr w:rsidR="00F00990" w:rsidRPr="00BA4DCB" w:rsidTr="002B679A">
        <w:trPr>
          <w:jc w:val="center"/>
        </w:trPr>
        <w:tc>
          <w:tcPr>
            <w:tcW w:w="4213" w:type="dxa"/>
          </w:tcPr>
          <w:p w:rsidR="00F00990" w:rsidRPr="00BA4DCB" w:rsidRDefault="00F00990" w:rsidP="00F17FCE">
            <w:pPr>
              <w:pStyle w:val="afff6"/>
            </w:pPr>
            <w:r w:rsidRPr="00BA4DCB">
              <w:t>0,2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3,0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2,6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2,4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1,8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1,6</w:t>
            </w:r>
          </w:p>
        </w:tc>
      </w:tr>
      <w:tr w:rsidR="00F00990" w:rsidRPr="00BA4DCB" w:rsidTr="002B679A">
        <w:trPr>
          <w:jc w:val="center"/>
        </w:trPr>
        <w:tc>
          <w:tcPr>
            <w:tcW w:w="4213" w:type="dxa"/>
          </w:tcPr>
          <w:p w:rsidR="00F00990" w:rsidRPr="00BA4DCB" w:rsidRDefault="00F00990" w:rsidP="00F17FCE">
            <w:pPr>
              <w:pStyle w:val="afff6"/>
            </w:pPr>
            <w:r w:rsidRPr="00BA4DCB">
              <w:t>0,5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4,6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3,8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3,5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2,4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2,3</w:t>
            </w:r>
          </w:p>
        </w:tc>
      </w:tr>
      <w:tr w:rsidR="00F00990" w:rsidRPr="00BA4DCB" w:rsidTr="002B679A">
        <w:trPr>
          <w:jc w:val="center"/>
        </w:trPr>
        <w:tc>
          <w:tcPr>
            <w:tcW w:w="4213" w:type="dxa"/>
          </w:tcPr>
          <w:p w:rsidR="00F00990" w:rsidRPr="00BA4DCB" w:rsidRDefault="00F00990" w:rsidP="00F17FCE">
            <w:pPr>
              <w:pStyle w:val="afff6"/>
            </w:pPr>
            <w:r w:rsidRPr="00BA4DCB">
              <w:t>1,0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6,6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5,7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5,4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3,6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3,2</w:t>
            </w:r>
          </w:p>
        </w:tc>
      </w:tr>
      <w:tr w:rsidR="00F00990" w:rsidRPr="00BA4DCB" w:rsidTr="002B679A">
        <w:trPr>
          <w:jc w:val="center"/>
        </w:trPr>
        <w:tc>
          <w:tcPr>
            <w:tcW w:w="4213" w:type="dxa"/>
          </w:tcPr>
          <w:p w:rsidR="00F00990" w:rsidRPr="00BA4DCB" w:rsidRDefault="001C4BB7" w:rsidP="00F17FCE">
            <w:pPr>
              <w:pStyle w:val="afff6"/>
            </w:pPr>
            <w:r w:rsidRPr="00BA4DCB">
              <w:t>Более 1,0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10,0</w:t>
            </w:r>
          </w:p>
        </w:tc>
        <w:tc>
          <w:tcPr>
            <w:tcW w:w="1059" w:type="dxa"/>
          </w:tcPr>
          <w:p w:rsidR="00F00990" w:rsidRPr="00BA4DCB" w:rsidRDefault="00F00990" w:rsidP="00F17FCE">
            <w:pPr>
              <w:pStyle w:val="afff6"/>
            </w:pPr>
            <w:r w:rsidRPr="00BA4DCB">
              <w:t>8,7</w:t>
            </w:r>
          </w:p>
        </w:tc>
        <w:tc>
          <w:tcPr>
            <w:tcW w:w="992" w:type="dxa"/>
          </w:tcPr>
          <w:p w:rsidR="00F00990" w:rsidRPr="00BA4DCB" w:rsidRDefault="00F00990" w:rsidP="00F17FCE">
            <w:pPr>
              <w:pStyle w:val="afff6"/>
            </w:pPr>
            <w:r w:rsidRPr="00BA4DCB">
              <w:t>7,7</w:t>
            </w:r>
          </w:p>
        </w:tc>
        <w:tc>
          <w:tcPr>
            <w:tcW w:w="1134" w:type="dxa"/>
          </w:tcPr>
          <w:p w:rsidR="00F00990" w:rsidRPr="00BA4DCB" w:rsidRDefault="00F00990" w:rsidP="00F17FCE">
            <w:pPr>
              <w:pStyle w:val="afff6"/>
            </w:pPr>
            <w:r w:rsidRPr="00BA4DCB">
              <w:t>5,6</w:t>
            </w:r>
          </w:p>
        </w:tc>
        <w:tc>
          <w:tcPr>
            <w:tcW w:w="1159" w:type="dxa"/>
          </w:tcPr>
          <w:p w:rsidR="00F00990" w:rsidRPr="00BA4DCB" w:rsidRDefault="00F00990" w:rsidP="00F17FCE">
            <w:pPr>
              <w:pStyle w:val="afff6"/>
            </w:pPr>
            <w:r w:rsidRPr="00BA4DCB">
              <w:t>4,8</w:t>
            </w:r>
          </w:p>
        </w:tc>
      </w:tr>
    </w:tbl>
    <w:p w:rsidR="00F00990" w:rsidRPr="00BA4DCB" w:rsidRDefault="00F00990" w:rsidP="00F00990"/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Величина коэффициента</w:t>
      </w:r>
      <w:proofErr w:type="gramStart"/>
      <w:r w:rsidRPr="00BA4DCB">
        <w:rPr>
          <w:lang w:val="ru-RU"/>
        </w:rPr>
        <w:t xml:space="preserve"> К</w:t>
      </w:r>
      <w:proofErr w:type="gramEnd"/>
      <w:r w:rsidRPr="00BA4DCB">
        <w:rPr>
          <w:lang w:val="ru-RU"/>
        </w:rPr>
        <w:t xml:space="preserve"> завис</w:t>
      </w:r>
      <w:r w:rsidR="004F09D8" w:rsidRPr="00BA4DCB">
        <w:rPr>
          <w:lang w:val="ru-RU"/>
        </w:rPr>
        <w:t>ит от площади разлива (испарения) и равна</w:t>
      </w:r>
      <w:r w:rsidRPr="00BA4DCB">
        <w:rPr>
          <w:lang w:val="ru-RU"/>
        </w:rPr>
        <w:t>: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К = </w:t>
      </w:r>
      <w:r w:rsidRPr="00BA4DCB">
        <w:rPr>
          <w:lang w:val="ru-RU"/>
        </w:rPr>
        <w:t xml:space="preserve">7,5 при </w:t>
      </w:r>
      <w:r w:rsidRPr="00BA4DCB">
        <w:rPr>
          <w:i/>
          <w:lang w:val="ru-RU"/>
        </w:rPr>
        <w:t xml:space="preserve">F = </w:t>
      </w:r>
      <w:r w:rsidRPr="00BA4DCB">
        <w:rPr>
          <w:lang w:val="ru-RU"/>
        </w:rPr>
        <w:t>0,25</w:t>
      </w:r>
      <w:r w:rsidRPr="00BA4DCB">
        <w:rPr>
          <w:i/>
          <w:lang w:val="ru-RU"/>
        </w:rPr>
        <w:t xml:space="preserve"> м</w:t>
      </w:r>
      <w:proofErr w:type="gramStart"/>
      <w:r w:rsidRPr="00BA4DCB">
        <w:rPr>
          <w:i/>
          <w:vertAlign w:val="superscript"/>
          <w:lang w:val="ru-RU"/>
        </w:rPr>
        <w:t>2</w:t>
      </w:r>
      <w:proofErr w:type="gramEnd"/>
      <w:r w:rsidRPr="00BA4DCB">
        <w:rPr>
          <w:i/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К = </w:t>
      </w:r>
      <w:r w:rsidRPr="00BA4DCB">
        <w:rPr>
          <w:lang w:val="ru-RU"/>
        </w:rPr>
        <w:t>5,45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при</w:t>
      </w:r>
      <w:r w:rsidRPr="00BA4DCB">
        <w:rPr>
          <w:i/>
          <w:lang w:val="ru-RU"/>
        </w:rPr>
        <w:t xml:space="preserve"> F = </w:t>
      </w:r>
      <w:r w:rsidRPr="00BA4DCB">
        <w:rPr>
          <w:lang w:val="ru-RU"/>
        </w:rPr>
        <w:t>0,5</w:t>
      </w:r>
      <w:r w:rsidRPr="00BA4DCB">
        <w:rPr>
          <w:i/>
          <w:lang w:val="ru-RU"/>
        </w:rPr>
        <w:t xml:space="preserve"> м</w:t>
      </w:r>
      <w:proofErr w:type="gramStart"/>
      <w:r w:rsidRPr="00BA4DCB">
        <w:rPr>
          <w:i/>
          <w:vertAlign w:val="superscript"/>
          <w:lang w:val="ru-RU"/>
        </w:rPr>
        <w:t>2</w:t>
      </w:r>
      <w:proofErr w:type="gramEnd"/>
      <w:r w:rsidRPr="00BA4DCB">
        <w:rPr>
          <w:i/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К = </w:t>
      </w:r>
      <w:r w:rsidRPr="00BA4DCB">
        <w:rPr>
          <w:lang w:val="ru-RU"/>
        </w:rPr>
        <w:t>3,75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при</w:t>
      </w:r>
      <w:r w:rsidRPr="00BA4DCB">
        <w:rPr>
          <w:i/>
          <w:lang w:val="ru-RU"/>
        </w:rPr>
        <w:t xml:space="preserve"> F = </w:t>
      </w:r>
      <w:r w:rsidRPr="00BA4DCB">
        <w:rPr>
          <w:lang w:val="ru-RU"/>
        </w:rPr>
        <w:t>1</w:t>
      </w:r>
      <w:r w:rsidRPr="00BA4DCB">
        <w:rPr>
          <w:i/>
          <w:lang w:val="ru-RU"/>
        </w:rPr>
        <w:t xml:space="preserve"> м</w:t>
      </w:r>
      <w:proofErr w:type="gramStart"/>
      <w:r w:rsidRPr="00BA4DCB">
        <w:rPr>
          <w:i/>
          <w:vertAlign w:val="superscript"/>
          <w:lang w:val="ru-RU"/>
        </w:rPr>
        <w:t>2</w:t>
      </w:r>
      <w:proofErr w:type="gramEnd"/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и более.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Площадь испарения можно определить </w:t>
      </w:r>
      <w:r w:rsidR="00362364" w:rsidRPr="00BA4DCB">
        <w:rPr>
          <w:lang w:val="ru-RU"/>
        </w:rPr>
        <w:t>по</w:t>
      </w:r>
      <w:r w:rsidRPr="00BA4DCB">
        <w:rPr>
          <w:lang w:val="ru-RU"/>
        </w:rPr>
        <w:t xml:space="preserve"> количеств</w:t>
      </w:r>
      <w:r w:rsidR="00362364" w:rsidRPr="00BA4DCB">
        <w:rPr>
          <w:lang w:val="ru-RU"/>
        </w:rPr>
        <w:t>у</w:t>
      </w:r>
      <w:r w:rsidRPr="00BA4DCB">
        <w:rPr>
          <w:lang w:val="ru-RU"/>
        </w:rPr>
        <w:t xml:space="preserve"> смесей или ра</w:t>
      </w:r>
      <w:r w:rsidRPr="00BA4DCB">
        <w:rPr>
          <w:lang w:val="ru-RU"/>
        </w:rPr>
        <w:t>с</w:t>
      </w:r>
      <w:r w:rsidRPr="00BA4DCB">
        <w:rPr>
          <w:lang w:val="ru-RU"/>
        </w:rPr>
        <w:t>творов, которые разлились, с учетом растворителей, которые содержатся в них. Если содерж</w:t>
      </w:r>
      <w:r w:rsidR="00362364" w:rsidRPr="00BA4DCB">
        <w:rPr>
          <w:lang w:val="ru-RU"/>
        </w:rPr>
        <w:t>ание</w:t>
      </w:r>
      <w:r w:rsidRPr="00BA4DCB">
        <w:rPr>
          <w:lang w:val="ru-RU"/>
        </w:rPr>
        <w:t xml:space="preserve"> растворителей будет </w:t>
      </w:r>
      <w:r w:rsidR="00362364" w:rsidRPr="00BA4DCB">
        <w:rPr>
          <w:lang w:val="ru-RU"/>
        </w:rPr>
        <w:t>до</w:t>
      </w:r>
      <w:r w:rsidRPr="00BA4DCB">
        <w:rPr>
          <w:lang w:val="ru-RU"/>
        </w:rPr>
        <w:t xml:space="preserve"> 70% по весу, то 1 л растворов займет площадь, которая равняется 1 м</w:t>
      </w:r>
      <w:proofErr w:type="gramStart"/>
      <w:r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>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Если безопасная организация рабочего места предусматривает в местах возможного разлива жидкости устр</w:t>
      </w:r>
      <w:r w:rsidR="00362364" w:rsidRPr="00BA4DCB">
        <w:rPr>
          <w:lang w:val="ru-RU"/>
        </w:rPr>
        <w:t>ойства</w:t>
      </w:r>
      <w:r w:rsidRPr="00BA4DCB">
        <w:rPr>
          <w:lang w:val="ru-RU"/>
        </w:rPr>
        <w:t xml:space="preserve"> разных поддонов, устройств, к</w:t>
      </w:r>
      <w:r w:rsidRPr="00BA4DCB">
        <w:rPr>
          <w:lang w:val="ru-RU"/>
        </w:rPr>
        <w:t>ю</w:t>
      </w:r>
      <w:r w:rsidRPr="00BA4DCB">
        <w:rPr>
          <w:lang w:val="ru-RU"/>
        </w:rPr>
        <w:t xml:space="preserve">вет и так далее, то площадь испарения </w:t>
      </w:r>
      <w:r w:rsidRPr="00BA4DCB">
        <w:rPr>
          <w:i/>
          <w:lang w:val="ru-RU"/>
        </w:rPr>
        <w:t>F</w:t>
      </w:r>
      <w:r w:rsidRPr="00BA4DCB">
        <w:rPr>
          <w:lang w:val="ru-RU"/>
        </w:rPr>
        <w:t xml:space="preserve"> равняется их площади.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lastRenderedPageBreak/>
        <w:t>Давление насыщенно</w:t>
      </w:r>
      <w:r w:rsidR="00362364" w:rsidRPr="00BA4DCB">
        <w:rPr>
          <w:lang w:val="ru-RU"/>
        </w:rPr>
        <w:t>го</w:t>
      </w:r>
      <w:r w:rsidRPr="00BA4DCB">
        <w:rPr>
          <w:lang w:val="ru-RU"/>
        </w:rPr>
        <w:t xml:space="preserve"> пар</w:t>
      </w:r>
      <w:r w:rsidR="00362364" w:rsidRPr="00BA4DCB">
        <w:rPr>
          <w:lang w:val="ru-RU"/>
        </w:rPr>
        <w:t>а</w:t>
      </w:r>
      <w:r w:rsidRPr="00BA4DCB">
        <w:rPr>
          <w:lang w:val="ru-RU"/>
        </w:rPr>
        <w:t xml:space="preserve"> устанавливается </w:t>
      </w:r>
      <w:r w:rsidR="00362364" w:rsidRPr="00BA4DCB">
        <w:rPr>
          <w:lang w:val="ru-RU"/>
        </w:rPr>
        <w:t>по таблице</w:t>
      </w:r>
      <w:r w:rsidRPr="00BA4DCB">
        <w:rPr>
          <w:lang w:val="ru-RU"/>
        </w:rPr>
        <w:t xml:space="preserve"> 5.3.</w:t>
      </w:r>
    </w:p>
    <w:p w:rsidR="00BA2EAC" w:rsidRPr="00BA4DCB" w:rsidRDefault="00BA2EAC" w:rsidP="00BA2EAC">
      <w:pPr>
        <w:pStyle w:val="afffffc"/>
        <w:rPr>
          <w:lang w:val="ru-RU"/>
        </w:rPr>
      </w:pPr>
    </w:p>
    <w:p w:rsidR="00F00990" w:rsidRPr="00BA4DCB" w:rsidRDefault="001C4BB7" w:rsidP="00BA2EAC">
      <w:pPr>
        <w:pStyle w:val="afffffc"/>
        <w:rPr>
          <w:lang w:val="ru-RU"/>
        </w:rPr>
      </w:pPr>
      <w:r w:rsidRPr="00BA4DCB">
        <w:rPr>
          <w:lang w:val="ru-RU"/>
        </w:rPr>
        <w:t>Таблица 5.3 - Определение давления насыщенного пар</w:t>
      </w:r>
      <w:r w:rsidR="00362364" w:rsidRPr="00BA4DCB">
        <w:rPr>
          <w:lang w:val="ru-RU"/>
        </w:rPr>
        <w:t>а</w:t>
      </w:r>
    </w:p>
    <w:tbl>
      <w:tblPr>
        <w:tblW w:w="0" w:type="auto"/>
        <w:jc w:val="center"/>
        <w:tblInd w:w="-1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84"/>
        <w:gridCol w:w="2778"/>
        <w:gridCol w:w="2033"/>
        <w:gridCol w:w="2778"/>
      </w:tblGrid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Вещество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1C4BB7" w:rsidP="00362364">
            <w:pPr>
              <w:pStyle w:val="afff6"/>
              <w:jc w:val="center"/>
            </w:pPr>
            <w:r w:rsidRPr="00BA4DCB">
              <w:t>Давление насыще</w:t>
            </w:r>
            <w:r w:rsidRPr="00BA4DCB">
              <w:t>н</w:t>
            </w:r>
            <w:r w:rsidRPr="00BA4DCB">
              <w:t>но</w:t>
            </w:r>
            <w:r w:rsidR="00362364" w:rsidRPr="00BA4DCB">
              <w:t>го</w:t>
            </w:r>
            <w:r w:rsidRPr="00BA4DCB">
              <w:t xml:space="preserve"> пар</w:t>
            </w:r>
            <w:r w:rsidR="00362364" w:rsidRPr="00BA4DCB">
              <w:t>а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Вещество</w:t>
            </w:r>
          </w:p>
        </w:tc>
        <w:tc>
          <w:tcPr>
            <w:tcW w:w="2778" w:type="dxa"/>
          </w:tcPr>
          <w:p w:rsidR="00F00990" w:rsidRPr="00BA4DCB" w:rsidRDefault="001C4BB7" w:rsidP="00362364">
            <w:pPr>
              <w:pStyle w:val="afff6"/>
            </w:pPr>
            <w:r w:rsidRPr="00BA4DCB">
              <w:t>Давление насыще</w:t>
            </w:r>
            <w:r w:rsidRPr="00BA4DCB">
              <w:t>н</w:t>
            </w:r>
            <w:r w:rsidRPr="00BA4DCB">
              <w:t>но</w:t>
            </w:r>
            <w:r w:rsidR="00362364" w:rsidRPr="00BA4DCB">
              <w:t>го</w:t>
            </w:r>
            <w:r w:rsidRPr="00BA4DCB">
              <w:t xml:space="preserve"> пар</w:t>
            </w:r>
            <w:r w:rsidR="00362364" w:rsidRPr="00BA4DCB">
              <w:t>а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F00990" w:rsidP="00CF2EE3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CF2EE3">
            <w:pPr>
              <w:pStyle w:val="afff6"/>
              <w:jc w:val="center"/>
            </w:pPr>
            <w:r w:rsidRPr="00BA4DCB">
              <w:t>2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F00990" w:rsidP="00CF2EE3">
            <w:pPr>
              <w:pStyle w:val="afff6"/>
              <w:jc w:val="center"/>
            </w:pPr>
            <w:r w:rsidRPr="00BA4DCB">
              <w:t>1</w:t>
            </w:r>
          </w:p>
        </w:tc>
        <w:tc>
          <w:tcPr>
            <w:tcW w:w="2778" w:type="dxa"/>
          </w:tcPr>
          <w:p w:rsidR="00F00990" w:rsidRPr="00BA4DCB" w:rsidRDefault="00F00990" w:rsidP="00CF2EE3">
            <w:pPr>
              <w:pStyle w:val="afff6"/>
              <w:jc w:val="center"/>
            </w:pPr>
            <w:r w:rsidRPr="00BA4DCB">
              <w:t>2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Аммиак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0,59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Сероводород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1,19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Анилин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3,2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Стирол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3,6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Ацетон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2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Толуол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3,2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Бензин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2,73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Формальдегид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1,04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Бензол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2,7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Хлорбензол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3,88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Ксилол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3,7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Циклогексан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2,9</w:t>
            </w:r>
          </w:p>
        </w:tc>
      </w:tr>
      <w:tr w:rsidR="00F00990" w:rsidRPr="00BA4DCB" w:rsidTr="00CF2EE3">
        <w:trPr>
          <w:jc w:val="center"/>
        </w:trPr>
        <w:tc>
          <w:tcPr>
            <w:tcW w:w="1984" w:type="dxa"/>
          </w:tcPr>
          <w:p w:rsidR="00F00990" w:rsidRPr="00BA4DCB" w:rsidRDefault="001C4BB7" w:rsidP="002B679A">
            <w:pPr>
              <w:pStyle w:val="afff6"/>
            </w:pPr>
            <w:r w:rsidRPr="00BA4DCB">
              <w:t>Метан</w:t>
            </w:r>
          </w:p>
        </w:tc>
        <w:tc>
          <w:tcPr>
            <w:tcW w:w="2778" w:type="dxa"/>
            <w:tcBorders>
              <w:right w:val="double" w:sz="4" w:space="0" w:color="auto"/>
            </w:tcBorders>
          </w:tcPr>
          <w:p w:rsidR="00F00990" w:rsidRPr="00BA4DCB" w:rsidRDefault="00F00990" w:rsidP="002B679A">
            <w:pPr>
              <w:pStyle w:val="afff6"/>
            </w:pPr>
            <w:r w:rsidRPr="00BA4DCB">
              <w:t>0,555</w:t>
            </w:r>
          </w:p>
        </w:tc>
        <w:tc>
          <w:tcPr>
            <w:tcW w:w="1984" w:type="dxa"/>
            <w:tcBorders>
              <w:left w:val="double" w:sz="4" w:space="0" w:color="auto"/>
            </w:tcBorders>
          </w:tcPr>
          <w:p w:rsidR="00F00990" w:rsidRPr="00BA4DCB" w:rsidRDefault="001C4BB7" w:rsidP="002B679A">
            <w:pPr>
              <w:pStyle w:val="afff6"/>
            </w:pPr>
            <w:r w:rsidRPr="00BA4DCB">
              <w:t>Этилен</w:t>
            </w:r>
          </w:p>
        </w:tc>
        <w:tc>
          <w:tcPr>
            <w:tcW w:w="2778" w:type="dxa"/>
          </w:tcPr>
          <w:p w:rsidR="00F00990" w:rsidRPr="00BA4DCB" w:rsidRDefault="00F00990" w:rsidP="002B679A">
            <w:pPr>
              <w:pStyle w:val="afff6"/>
            </w:pPr>
            <w:r w:rsidRPr="00BA4DCB">
              <w:t>0,975</w:t>
            </w:r>
          </w:p>
        </w:tc>
      </w:tr>
    </w:tbl>
    <w:p w:rsidR="00F00990" w:rsidRPr="00BA4DCB" w:rsidRDefault="00F00990" w:rsidP="00F00990"/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Весовая концентрация пар</w:t>
      </w:r>
      <w:r w:rsidR="00362364" w:rsidRPr="00BA4DCB">
        <w:rPr>
          <w:lang w:val="ru-RU"/>
        </w:rPr>
        <w:t>о</w:t>
      </w:r>
      <w:r w:rsidRPr="00BA4DCB">
        <w:rPr>
          <w:lang w:val="ru-RU"/>
        </w:rPr>
        <w:t>в равняется:</w:t>
      </w:r>
    </w:p>
    <w:p w:rsidR="00F00990" w:rsidRPr="00BA4DCB" w:rsidRDefault="00CF2EE3" w:rsidP="00CF2EE3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310C16" w:rsidRPr="00BA4DCB">
        <w:rPr>
          <w:position w:val="-28"/>
          <w:lang w:val="ru-RU"/>
        </w:rPr>
        <w:object w:dxaOrig="1219" w:dyaOrig="740">
          <v:shape id="_x0000_i1195" type="#_x0000_t75" style="width:61.05pt;height:37.55pt" o:ole="">
            <v:imagedata r:id="rId332" o:title=""/>
          </v:shape>
          <o:OLEObject Type="Embed" ProgID="Equation.DSMT4" ShapeID="_x0000_i1195" DrawAspect="Content" ObjectID="_1549196704" r:id="rId333"/>
        </w:objec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/м</w:t>
      </w:r>
      <w:r w:rsidR="001C4BB7" w:rsidRPr="00BA4DCB">
        <w:rPr>
          <w:vertAlign w:val="superscript"/>
          <w:lang w:val="ru-RU"/>
        </w:rPr>
        <w:t>3</w:t>
      </w:r>
      <w:r w:rsidR="00362364" w:rsidRPr="00BA4DCB">
        <w:rPr>
          <w:lang w:val="ru-RU"/>
        </w:rPr>
        <w:t>;</w:t>
      </w:r>
      <w:r w:rsidR="001C4BB7" w:rsidRPr="00BA4DCB">
        <w:rPr>
          <w:lang w:val="ru-RU"/>
        </w:rPr>
        <w:tab/>
        <w:t>(5.6)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r w:rsidRPr="00BA4DCB">
        <w:rPr>
          <w:i/>
          <w:lang w:val="ru-RU"/>
        </w:rPr>
        <w:t>С</w:t>
      </w:r>
      <w:r w:rsidR="004F09D8" w:rsidRPr="00BA4DCB">
        <w:rPr>
          <w:i/>
          <w:vertAlign w:val="subscript"/>
          <w:lang w:val="ru-RU"/>
        </w:rPr>
        <w:t>в</w:t>
      </w:r>
      <w:r w:rsidR="00310C16" w:rsidRPr="00BA4DCB">
        <w:rPr>
          <w:i/>
          <w:vertAlign w:val="subscript"/>
          <w:lang w:val="ru-RU"/>
        </w:rPr>
        <w:t>ес</w:t>
      </w:r>
      <w:r w:rsidRPr="00BA4DCB">
        <w:rPr>
          <w:lang w:val="ru-RU"/>
        </w:rPr>
        <w:t xml:space="preserve"> - весовая концентрация пар</w:t>
      </w:r>
      <w:r w:rsidR="00362364" w:rsidRPr="00BA4DCB">
        <w:rPr>
          <w:lang w:val="ru-RU"/>
        </w:rPr>
        <w:t>ов</w:t>
      </w:r>
      <w:r w:rsidRPr="00BA4DCB">
        <w:rPr>
          <w:lang w:val="ru-RU"/>
        </w:rPr>
        <w:t xml:space="preserve"> вредных и опасных веществ, </w:t>
      </w:r>
      <w:proofErr w:type="gramStart"/>
      <w:r w:rsidRPr="00BA4DCB">
        <w:rPr>
          <w:lang w:val="ru-RU"/>
        </w:rPr>
        <w:t>г</w:t>
      </w:r>
      <w:proofErr w:type="gramEnd"/>
      <w:r w:rsidRPr="00BA4DCB">
        <w:rPr>
          <w:lang w:val="ru-RU"/>
        </w:rPr>
        <w:t>/м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;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i/>
          <w:lang w:val="ru-RU"/>
        </w:rPr>
        <w:t xml:space="preserve">V - </w:t>
      </w:r>
      <w:r w:rsidRPr="00BA4DCB">
        <w:rPr>
          <w:lang w:val="ru-RU"/>
        </w:rPr>
        <w:t xml:space="preserve">объем </w:t>
      </w:r>
      <w:r w:rsidR="00310C16" w:rsidRPr="00BA4DCB">
        <w:rPr>
          <w:lang w:val="ru-RU"/>
        </w:rPr>
        <w:t>удаляемого воздуха</w:t>
      </w:r>
      <w:r w:rsidR="00310C16" w:rsidRPr="00BA4DCB">
        <w:rPr>
          <w:i/>
          <w:lang w:val="ru-RU"/>
        </w:rPr>
        <w:t>,</w:t>
      </w:r>
      <w:r w:rsidRPr="00BA4DCB">
        <w:rPr>
          <w:i/>
          <w:lang w:val="ru-RU"/>
        </w:rPr>
        <w:t xml:space="preserve"> </w:t>
      </w:r>
      <w:r w:rsidRPr="00BA4DCB">
        <w:rPr>
          <w:lang w:val="ru-RU"/>
        </w:rPr>
        <w:t>м</w:t>
      </w:r>
      <w:r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/</w:t>
      </w:r>
      <w:proofErr w:type="gramStart"/>
      <w:r w:rsidRPr="00BA4DCB">
        <w:rPr>
          <w:lang w:val="ru-RU"/>
        </w:rPr>
        <w:t>с</w:t>
      </w:r>
      <w:proofErr w:type="gramEnd"/>
      <w:r w:rsidRPr="00BA4DCB">
        <w:rPr>
          <w:i/>
          <w:lang w:val="ru-RU"/>
        </w:rPr>
        <w:t>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Если в результате расчетов окажется, что </w:t>
      </w:r>
      <w:r w:rsidRPr="00BA4DCB">
        <w:rPr>
          <w:i/>
          <w:lang w:val="ru-RU"/>
        </w:rPr>
        <w:t>С</w:t>
      </w:r>
      <w:r w:rsidR="00310C16" w:rsidRPr="00BA4DCB">
        <w:rPr>
          <w:i/>
          <w:vertAlign w:val="subscript"/>
          <w:lang w:val="ru-RU"/>
        </w:rPr>
        <w:t>вес</w:t>
      </w:r>
      <w:r w:rsidRPr="00BA4DCB">
        <w:rPr>
          <w:lang w:val="ru-RU"/>
        </w:rPr>
        <w:t xml:space="preserve"> &gt; ПДК или </w:t>
      </w:r>
      <w:r w:rsidR="00310C16" w:rsidRPr="00BA4DCB">
        <w:rPr>
          <w:lang w:val="ru-RU"/>
        </w:rPr>
        <w:t>П</w:t>
      </w:r>
      <w:r w:rsidRPr="00BA4DCB">
        <w:rPr>
          <w:lang w:val="ru-RU"/>
        </w:rPr>
        <w:t>ДВК, то при их разливе возможная авария. Выделение вредных и ядовитых веществ больше ПДК может привести к отравлению людей.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Поэтому как на стадии проектирования, так и при выполнении работ необходимо осуществить безопасную организацию производственного пр</w:t>
      </w:r>
      <w:r w:rsidRPr="00BA4DCB">
        <w:rPr>
          <w:lang w:val="ru-RU"/>
        </w:rPr>
        <w:t>о</w:t>
      </w:r>
      <w:r w:rsidRPr="00BA4DCB">
        <w:rPr>
          <w:lang w:val="ru-RU"/>
        </w:rPr>
        <w:t>цесса.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К основным условиям безопасной организации производственного пр</w:t>
      </w:r>
      <w:r w:rsidRPr="00BA4DCB">
        <w:rPr>
          <w:lang w:val="ru-RU"/>
        </w:rPr>
        <w:t>о</w:t>
      </w:r>
      <w:r w:rsidRPr="00BA4DCB">
        <w:rPr>
          <w:lang w:val="ru-RU"/>
        </w:rPr>
        <w:t>цесса можно отнести следующие положения:</w:t>
      </w:r>
    </w:p>
    <w:p w:rsidR="00F00990" w:rsidRPr="00BA4DCB" w:rsidRDefault="001C4BB7" w:rsidP="00CF2EE3">
      <w:pPr>
        <w:pStyle w:val="afffffc"/>
        <w:numPr>
          <w:ilvl w:val="0"/>
          <w:numId w:val="8"/>
        </w:numPr>
        <w:tabs>
          <w:tab w:val="left" w:pos="709"/>
        </w:tabs>
        <w:ind w:left="0" w:firstLine="568"/>
        <w:rPr>
          <w:lang w:val="ru-RU"/>
        </w:rPr>
      </w:pPr>
      <w:r w:rsidRPr="00BA4DCB">
        <w:rPr>
          <w:lang w:val="ru-RU"/>
        </w:rPr>
        <w:t>Безопасная транспортировка, разлив, хранение, работа с вредн</w:t>
      </w:r>
      <w:r w:rsidRPr="00BA4DCB">
        <w:rPr>
          <w:lang w:val="ru-RU"/>
        </w:rPr>
        <w:t>ы</w:t>
      </w:r>
      <w:r w:rsidRPr="00BA4DCB">
        <w:rPr>
          <w:lang w:val="ru-RU"/>
        </w:rPr>
        <w:t>ми и опасными веществами должна учитывать правильную их расфасовку.</w:t>
      </w:r>
    </w:p>
    <w:p w:rsidR="00F00990" w:rsidRPr="00BA4DCB" w:rsidRDefault="001C4BB7" w:rsidP="00CF2EE3">
      <w:pPr>
        <w:pStyle w:val="afffffc"/>
        <w:numPr>
          <w:ilvl w:val="0"/>
          <w:numId w:val="8"/>
        </w:numPr>
        <w:tabs>
          <w:tab w:val="left" w:pos="709"/>
        </w:tabs>
        <w:ind w:left="0" w:firstLine="568"/>
        <w:rPr>
          <w:lang w:val="ru-RU"/>
        </w:rPr>
      </w:pPr>
      <w:r w:rsidRPr="00BA4DCB">
        <w:rPr>
          <w:lang w:val="ru-RU"/>
        </w:rPr>
        <w:t>На рабочих местах</w:t>
      </w:r>
      <w:r w:rsidR="00F355C6" w:rsidRPr="00BA4DCB">
        <w:rPr>
          <w:lang w:val="ru-RU"/>
        </w:rPr>
        <w:t xml:space="preserve"> должно находиться не </w:t>
      </w:r>
      <w:proofErr w:type="gramStart"/>
      <w:r w:rsidR="00F355C6" w:rsidRPr="00BA4DCB">
        <w:rPr>
          <w:lang w:val="ru-RU"/>
        </w:rPr>
        <w:t>более с</w:t>
      </w:r>
      <w:r w:rsidRPr="00BA4DCB">
        <w:rPr>
          <w:lang w:val="ru-RU"/>
        </w:rPr>
        <w:t>менной</w:t>
      </w:r>
      <w:proofErr w:type="gramEnd"/>
      <w:r w:rsidRPr="00BA4DCB">
        <w:rPr>
          <w:lang w:val="ru-RU"/>
        </w:rPr>
        <w:t xml:space="preserve"> потре</w:t>
      </w:r>
      <w:r w:rsidRPr="00BA4DCB">
        <w:rPr>
          <w:lang w:val="ru-RU"/>
        </w:rPr>
        <w:t>б</w:t>
      </w:r>
      <w:r w:rsidRPr="00BA4DCB">
        <w:rPr>
          <w:lang w:val="ru-RU"/>
        </w:rPr>
        <w:t>ности опасных и вредных веществ.</w:t>
      </w:r>
    </w:p>
    <w:p w:rsidR="00F00990" w:rsidRPr="00BA4DCB" w:rsidRDefault="001C4BB7" w:rsidP="00CF2EE3">
      <w:pPr>
        <w:pStyle w:val="afffffc"/>
        <w:numPr>
          <w:ilvl w:val="0"/>
          <w:numId w:val="8"/>
        </w:numPr>
        <w:tabs>
          <w:tab w:val="left" w:pos="709"/>
        </w:tabs>
        <w:ind w:left="0" w:firstLine="568"/>
        <w:rPr>
          <w:lang w:val="ru-RU"/>
        </w:rPr>
      </w:pPr>
      <w:r w:rsidRPr="00BA4DCB">
        <w:rPr>
          <w:lang w:val="ru-RU"/>
        </w:rPr>
        <w:t>Места работ и разлива должны быть оборудованы разными по</w:t>
      </w:r>
      <w:r w:rsidRPr="00BA4DCB">
        <w:rPr>
          <w:lang w:val="ru-RU"/>
        </w:rPr>
        <w:t>д</w:t>
      </w:r>
      <w:r w:rsidRPr="00BA4DCB">
        <w:rPr>
          <w:lang w:val="ru-RU"/>
        </w:rPr>
        <w:t>донами, устройствами, кюветами и др. При этом их площадь должн</w:t>
      </w:r>
      <w:r w:rsidR="005D1928" w:rsidRPr="00BA4DCB">
        <w:rPr>
          <w:lang w:val="ru-RU"/>
        </w:rPr>
        <w:t>а рассч</w:t>
      </w:r>
      <w:r w:rsidR="005D1928" w:rsidRPr="00BA4DCB">
        <w:rPr>
          <w:lang w:val="ru-RU"/>
        </w:rPr>
        <w:t>и</w:t>
      </w:r>
      <w:r w:rsidR="005D1928" w:rsidRPr="00BA4DCB">
        <w:rPr>
          <w:lang w:val="ru-RU"/>
        </w:rPr>
        <w:t>тываться с учетом ПДК, ПДВК, скорости испарения, с</w:t>
      </w:r>
      <w:r w:rsidRPr="00BA4DCB">
        <w:rPr>
          <w:lang w:val="ru-RU"/>
        </w:rPr>
        <w:t>менной потребности и расфасовки веществ.</w:t>
      </w:r>
    </w:p>
    <w:p w:rsidR="00F00990" w:rsidRPr="00BA4DCB" w:rsidRDefault="001C4BB7" w:rsidP="00CF2EE3">
      <w:pPr>
        <w:pStyle w:val="afffffc"/>
        <w:numPr>
          <w:ilvl w:val="0"/>
          <w:numId w:val="8"/>
        </w:numPr>
        <w:tabs>
          <w:tab w:val="left" w:pos="709"/>
        </w:tabs>
        <w:ind w:left="0" w:firstLine="568"/>
        <w:rPr>
          <w:lang w:val="ru-RU"/>
        </w:rPr>
      </w:pPr>
      <w:r w:rsidRPr="00BA4DCB">
        <w:rPr>
          <w:lang w:val="ru-RU"/>
        </w:rPr>
        <w:t xml:space="preserve">Вентиляция на всех рабочих местах должна быть рассчитана так, </w:t>
      </w:r>
      <w:r w:rsidRPr="00BA4DCB">
        <w:rPr>
          <w:lang w:val="ru-RU"/>
        </w:rPr>
        <w:lastRenderedPageBreak/>
        <w:t>чтобы в аварийных условиях, с учетом площ</w:t>
      </w:r>
      <w:r w:rsidR="005D1928" w:rsidRPr="00BA4DCB">
        <w:rPr>
          <w:lang w:val="ru-RU"/>
        </w:rPr>
        <w:t>ади испарения, расфасовки и с</w:t>
      </w:r>
      <w:r w:rsidRPr="00BA4DCB">
        <w:rPr>
          <w:lang w:val="ru-RU"/>
        </w:rPr>
        <w:t>менной потребности веществ, обеспечить минималь</w:t>
      </w:r>
      <w:r w:rsidR="005D1928" w:rsidRPr="00BA4DCB">
        <w:rPr>
          <w:lang w:val="ru-RU"/>
        </w:rPr>
        <w:t>ную скорость воздуха в расчетном</w:t>
      </w:r>
      <w:r w:rsidRPr="00BA4DCB">
        <w:rPr>
          <w:lang w:val="ru-RU"/>
        </w:rPr>
        <w:t xml:space="preserve"> про</w:t>
      </w:r>
      <w:r w:rsidR="005D1928" w:rsidRPr="00BA4DCB">
        <w:rPr>
          <w:lang w:val="ru-RU"/>
        </w:rPr>
        <w:t>еме</w:t>
      </w:r>
      <w:r w:rsidRPr="00BA4DCB">
        <w:rPr>
          <w:lang w:val="ru-RU"/>
        </w:rPr>
        <w:t>.</w:t>
      </w:r>
    </w:p>
    <w:p w:rsidR="00F00990" w:rsidRPr="00BA4DCB" w:rsidRDefault="001C4BB7" w:rsidP="00FB54CC">
      <w:pPr>
        <w:pStyle w:val="2"/>
      </w:pPr>
      <w:bookmarkStart w:id="20" w:name="_Toc474411869"/>
      <w:r w:rsidRPr="00BA4DCB">
        <w:t>5.2 Пример расчета</w:t>
      </w:r>
      <w:bookmarkEnd w:id="20"/>
    </w:p>
    <w:p w:rsidR="00FB54CC" w:rsidRPr="00BA4DCB" w:rsidRDefault="001C4BB7" w:rsidP="00F00990">
      <w:pPr>
        <w:pStyle w:val="afffffc"/>
        <w:rPr>
          <w:b/>
          <w:lang w:val="ru-RU"/>
        </w:rPr>
      </w:pPr>
      <w:r w:rsidRPr="00BA4DCB">
        <w:rPr>
          <w:b/>
          <w:lang w:val="ru-RU"/>
        </w:rPr>
        <w:t>Условие задачи</w:t>
      </w:r>
      <w:proofErr w:type="gramStart"/>
      <w:r w:rsidRPr="00BA4DCB">
        <w:rPr>
          <w:b/>
          <w:lang w:val="ru-RU"/>
        </w:rPr>
        <w:t xml:space="preserve"> :</w:t>
      </w:r>
      <w:proofErr w:type="gramEnd"/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Работы ведутся в помещении (в вытяжном шкафу) с ацетоном, расфас</w:t>
      </w:r>
      <w:r w:rsidRPr="00BA4DCB">
        <w:rPr>
          <w:lang w:val="ru-RU"/>
        </w:rPr>
        <w:t>о</w:t>
      </w:r>
      <w:r w:rsidRPr="00BA4DCB">
        <w:rPr>
          <w:lang w:val="ru-RU"/>
        </w:rPr>
        <w:t>ванным в 2-литровые банк</w:t>
      </w:r>
      <w:r w:rsidR="00B65228" w:rsidRPr="00BA4DCB">
        <w:rPr>
          <w:lang w:val="ru-RU"/>
        </w:rPr>
        <w:t>и (с</w:t>
      </w:r>
      <w:r w:rsidRPr="00BA4DCB">
        <w:rPr>
          <w:lang w:val="ru-RU"/>
        </w:rPr>
        <w:t>менная потребность 2 литра) скорость движ</w:t>
      </w:r>
      <w:r w:rsidRPr="00BA4DCB">
        <w:rPr>
          <w:lang w:val="ru-RU"/>
        </w:rPr>
        <w:t>е</w:t>
      </w:r>
      <w:r w:rsidRPr="00BA4DCB">
        <w:rPr>
          <w:lang w:val="ru-RU"/>
        </w:rPr>
        <w:t>ния возду</w:t>
      </w:r>
      <w:r w:rsidR="00B65228" w:rsidRPr="00BA4DCB">
        <w:rPr>
          <w:lang w:val="ru-RU"/>
        </w:rPr>
        <w:t xml:space="preserve">ха над поверхностью испарения </w:t>
      </w:r>
      <w:proofErr w:type="spellStart"/>
      <w:r w:rsidR="00B65228" w:rsidRPr="00BA4DCB">
        <w:rPr>
          <w:lang w:val="ru-RU"/>
        </w:rPr>
        <w:t>V</w:t>
      </w:r>
      <w:r w:rsidR="00B65228" w:rsidRPr="00BA4DCB">
        <w:rPr>
          <w:vertAlign w:val="subscript"/>
          <w:lang w:val="ru-RU"/>
        </w:rPr>
        <w:t>в</w:t>
      </w:r>
      <w:proofErr w:type="spellEnd"/>
      <w:r w:rsidRPr="00BA4DCB">
        <w:rPr>
          <w:lang w:val="ru-RU"/>
        </w:rPr>
        <w:t xml:space="preserve"> = 0,6 м/с, температура воздуха над поверхность</w:t>
      </w:r>
      <w:r w:rsidR="00B65228" w:rsidRPr="00BA4DCB">
        <w:rPr>
          <w:lang w:val="ru-RU"/>
        </w:rPr>
        <w:t xml:space="preserve">ю испарения в помещении </w:t>
      </w:r>
      <w:proofErr w:type="spellStart"/>
      <w:r w:rsidR="00B65228" w:rsidRPr="00BA4DCB">
        <w:rPr>
          <w:lang w:val="ru-RU"/>
        </w:rPr>
        <w:t>t</w:t>
      </w:r>
      <w:r w:rsidR="00B65228" w:rsidRPr="00BA4DCB">
        <w:rPr>
          <w:vertAlign w:val="subscript"/>
          <w:lang w:val="ru-RU"/>
        </w:rPr>
        <w:t>р</w:t>
      </w:r>
      <w:proofErr w:type="spellEnd"/>
      <w:r w:rsidR="00B65228" w:rsidRPr="00BA4DCB">
        <w:rPr>
          <w:lang w:val="ru-RU"/>
        </w:rPr>
        <w:t xml:space="preserve"> = 27</w:t>
      </w:r>
      <w:r w:rsidR="00B65228" w:rsidRPr="00BA4DCB">
        <w:rPr>
          <w:vertAlign w:val="superscript"/>
          <w:lang w:val="ru-RU"/>
        </w:rPr>
        <w:t>0</w:t>
      </w:r>
      <w:proofErr w:type="gramStart"/>
      <w:r w:rsidR="00B65228" w:rsidRPr="00BA4DCB">
        <w:rPr>
          <w:lang w:val="ru-RU"/>
        </w:rPr>
        <w:t xml:space="preserve"> </w:t>
      </w:r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, количество воздуха, который удал</w:t>
      </w:r>
      <w:r w:rsidR="00B65228" w:rsidRPr="00BA4DCB">
        <w:rPr>
          <w:lang w:val="ru-RU"/>
        </w:rPr>
        <w:t>яется вентилятором V = 0,4 м</w:t>
      </w:r>
      <w:r w:rsidR="00B65228" w:rsidRPr="00BA4DCB">
        <w:rPr>
          <w:vertAlign w:val="superscript"/>
          <w:lang w:val="ru-RU"/>
        </w:rPr>
        <w:t>3</w:t>
      </w:r>
      <w:r w:rsidR="00B65228" w:rsidRPr="00BA4DCB">
        <w:rPr>
          <w:lang w:val="ru-RU"/>
        </w:rPr>
        <w:t>/с</w:t>
      </w:r>
      <w:r w:rsidRPr="00BA4DCB">
        <w:rPr>
          <w:lang w:val="ru-RU"/>
        </w:rPr>
        <w:t xml:space="preserve"> (паспортные данные)</w:t>
      </w:r>
      <w:r w:rsidR="00F27B39" w:rsidRPr="00BA4DCB">
        <w:rPr>
          <w:lang w:val="ru-RU"/>
        </w:rPr>
        <w:t>. Для ацетона ПДК = 0,35 г/м</w:t>
      </w:r>
      <w:r w:rsidR="00F27B39" w:rsidRPr="00BA4DCB">
        <w:rPr>
          <w:vertAlign w:val="superscript"/>
          <w:lang w:val="ru-RU"/>
        </w:rPr>
        <w:t>3</w:t>
      </w:r>
      <w:r w:rsidRPr="00BA4DCB">
        <w:rPr>
          <w:lang w:val="ru-RU"/>
        </w:rPr>
        <w:t>.</w:t>
      </w:r>
    </w:p>
    <w:p w:rsidR="00F00990" w:rsidRPr="00BA4DCB" w:rsidRDefault="00F00990" w:rsidP="00F00990"/>
    <w:p w:rsidR="00F00990" w:rsidRPr="00BA4DCB" w:rsidRDefault="001C4BB7" w:rsidP="00F00990">
      <w:pPr>
        <w:pStyle w:val="afffffc"/>
        <w:rPr>
          <w:b/>
          <w:lang w:val="ru-RU"/>
        </w:rPr>
      </w:pPr>
      <w:r w:rsidRPr="00BA4DCB">
        <w:rPr>
          <w:b/>
          <w:lang w:val="ru-RU"/>
        </w:rPr>
        <w:t>Решение: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Из та</w:t>
      </w:r>
      <w:r w:rsidR="00F27B39" w:rsidRPr="00BA4DCB">
        <w:rPr>
          <w:lang w:val="ru-RU"/>
        </w:rPr>
        <w:t xml:space="preserve">блицы 5.1 для ацетона находим </w:t>
      </w:r>
      <w:proofErr w:type="spellStart"/>
      <w:r w:rsidR="00F27B39" w:rsidRPr="00BA4DCB">
        <w:rPr>
          <w:lang w:val="ru-RU"/>
        </w:rPr>
        <w:t>Ф</w:t>
      </w:r>
      <w:r w:rsidR="006A63C9" w:rsidRPr="00BA4DCB">
        <w:rPr>
          <w:vertAlign w:val="subscript"/>
          <w:lang w:val="ru-RU"/>
        </w:rPr>
        <w:t>н</w:t>
      </w:r>
      <w:proofErr w:type="spellEnd"/>
      <w:r w:rsidR="006A63C9" w:rsidRPr="00BA4DCB">
        <w:rPr>
          <w:lang w:val="ru-RU"/>
        </w:rPr>
        <w:t xml:space="preserve"> = 2,91%</w:t>
      </w:r>
      <w:r w:rsidR="00F355C6" w:rsidRPr="00BA4DCB">
        <w:rPr>
          <w:lang w:val="ru-RU"/>
        </w:rPr>
        <w:t xml:space="preserve"> об</w:t>
      </w:r>
      <w:r w:rsidR="006A63C9" w:rsidRPr="00BA4DCB">
        <w:rPr>
          <w:lang w:val="ru-RU"/>
        </w:rPr>
        <w:t>;</w:t>
      </w:r>
      <w:r w:rsidR="00F355C6" w:rsidRPr="00BA4DCB">
        <w:rPr>
          <w:lang w:val="ru-RU"/>
        </w:rPr>
        <w:t xml:space="preserve"> </w:t>
      </w:r>
      <w:proofErr w:type="spellStart"/>
      <w:r w:rsidR="00F355C6" w:rsidRPr="00BA4DCB">
        <w:rPr>
          <w:lang w:val="ru-RU"/>
        </w:rPr>
        <w:t>К</w:t>
      </w:r>
      <w:r w:rsidR="00F355C6" w:rsidRPr="00BA4DCB">
        <w:rPr>
          <w:vertAlign w:val="subscript"/>
          <w:lang w:val="ru-RU"/>
        </w:rPr>
        <w:t>бэ</w:t>
      </w:r>
      <w:proofErr w:type="spellEnd"/>
      <w:r w:rsidR="00F355C6" w:rsidRPr="00BA4DCB">
        <w:rPr>
          <w:vertAlign w:val="subscript"/>
          <w:lang w:val="ru-RU"/>
        </w:rPr>
        <w:t xml:space="preserve"> </w:t>
      </w:r>
      <w:r w:rsidR="00F355C6" w:rsidRPr="00BA4DCB">
        <w:rPr>
          <w:lang w:val="ru-RU"/>
        </w:rPr>
        <w:t>=1,84;</w:t>
      </w:r>
      <w:r w:rsidR="006A63C9" w:rsidRPr="00BA4DCB">
        <w:rPr>
          <w:lang w:val="ru-RU"/>
        </w:rPr>
        <w:t xml:space="preserve"> Д</w:t>
      </w:r>
      <w:proofErr w:type="gramStart"/>
      <w:r w:rsidR="006A63C9" w:rsidRPr="00BA4DCB">
        <w:rPr>
          <w:vertAlign w:val="subscript"/>
          <w:lang w:val="ru-RU"/>
        </w:rPr>
        <w:t>0</w:t>
      </w:r>
      <w:proofErr w:type="gramEnd"/>
      <w:r w:rsidR="006A63C9" w:rsidRPr="00BA4DCB">
        <w:rPr>
          <w:lang w:val="ru-RU"/>
        </w:rPr>
        <w:t xml:space="preserve"> = 0,109 см</w:t>
      </w:r>
      <w:r w:rsidR="006A63C9" w:rsidRPr="00BA4DCB">
        <w:rPr>
          <w:vertAlign w:val="superscript"/>
          <w:lang w:val="ru-RU"/>
        </w:rPr>
        <w:t>2</w:t>
      </w:r>
      <w:r w:rsidRPr="00BA4DCB">
        <w:rPr>
          <w:lang w:val="ru-RU"/>
        </w:rPr>
        <w:t>/с; М = 58,08.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Определи</w:t>
      </w:r>
      <w:r w:rsidR="00A76483" w:rsidRPr="00BA4DCB">
        <w:rPr>
          <w:lang w:val="ru-RU"/>
        </w:rPr>
        <w:t>м нижний предел вспышки паров ацетона</w:t>
      </w:r>
      <w:r w:rsidRPr="00BA4DCB">
        <w:rPr>
          <w:lang w:val="ru-RU"/>
        </w:rPr>
        <w:t xml:space="preserve"> в г/м3</w:t>
      </w:r>
      <w:proofErr w:type="gramStart"/>
      <w:r w:rsidRPr="00BA4DCB">
        <w:rPr>
          <w:lang w:val="ru-RU"/>
        </w:rPr>
        <w:t xml:space="preserve"> :</w:t>
      </w:r>
      <w:proofErr w:type="gramEnd"/>
    </w:p>
    <w:p w:rsidR="00F00990" w:rsidRPr="00BA4DCB" w:rsidRDefault="00363FCC" w:rsidP="00F51486">
      <w:pPr>
        <w:pStyle w:val="a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4020" w:dyaOrig="420">
          <v:shape id="_x0000_i1196" type="#_x0000_t75" style="width:201.15pt;height:21.9pt" o:ole="">
            <v:imagedata r:id="rId334" o:title=""/>
          </v:shape>
          <o:OLEObject Type="Embed" ProgID="Equation.DSMT4" ShapeID="_x0000_i1196" DrawAspect="Content" ObjectID="_1549196705" r:id="rId335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/см3.</w:t>
      </w:r>
    </w:p>
    <w:p w:rsidR="00F00990" w:rsidRPr="00BA4DCB" w:rsidRDefault="002117B7" w:rsidP="00F00990">
      <w:pPr>
        <w:pStyle w:val="afffffc"/>
        <w:rPr>
          <w:lang w:val="ru-RU"/>
        </w:rPr>
      </w:pPr>
      <w:r w:rsidRPr="00BA4DCB">
        <w:rPr>
          <w:lang w:val="ru-RU"/>
        </w:rPr>
        <w:t>Тогда ПДВК равна</w:t>
      </w:r>
      <w:r w:rsidR="001C4BB7" w:rsidRPr="00BA4DCB">
        <w:rPr>
          <w:lang w:val="ru-RU"/>
        </w:rPr>
        <w:t>:</w:t>
      </w:r>
    </w:p>
    <w:p w:rsidR="00F00990" w:rsidRPr="00BA4DCB" w:rsidRDefault="00F51486" w:rsidP="00F51486">
      <w:pPr>
        <w:pStyle w:val="ac"/>
        <w:jc w:val="center"/>
        <w:rPr>
          <w:lang w:val="ru-RU"/>
        </w:rPr>
      </w:pPr>
      <w:r w:rsidRPr="00BA4DCB">
        <w:rPr>
          <w:position w:val="-10"/>
          <w:lang w:val="ru-RU"/>
        </w:rPr>
        <w:object w:dxaOrig="3379" w:dyaOrig="360">
          <v:shape id="_x0000_i1197" type="#_x0000_t75" style="width:168.25pt;height:17.2pt" o:ole="">
            <v:imagedata r:id="rId336" o:title=""/>
          </v:shape>
          <o:OLEObject Type="Embed" ProgID="Equation.DSMT4" ShapeID="_x0000_i1197" DrawAspect="Content" ObjectID="_1549196706" r:id="rId337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/см3.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В процессе работы, в результате возможной аварии, ацетон разлился. В этом случае необходимо определить объем, который займет </w:t>
      </w:r>
      <w:proofErr w:type="spellStart"/>
      <w:r w:rsidRPr="00BA4DCB">
        <w:rPr>
          <w:lang w:val="ru-RU"/>
        </w:rPr>
        <w:t>граммоль</w:t>
      </w:r>
      <w:proofErr w:type="spellEnd"/>
      <w:r w:rsidRPr="00BA4DCB">
        <w:rPr>
          <w:lang w:val="ru-RU"/>
        </w:rPr>
        <w:t xml:space="preserve"> при заданной температуре</w:t>
      </w:r>
      <w:proofErr w:type="gramStart"/>
      <w:r w:rsidRPr="00BA4DCB">
        <w:rPr>
          <w:lang w:val="ru-RU"/>
        </w:rPr>
        <w:t>, :</w:t>
      </w:r>
      <w:proofErr w:type="gramEnd"/>
    </w:p>
    <w:p w:rsidR="00F00990" w:rsidRPr="00BA4DCB" w:rsidRDefault="00F51486" w:rsidP="00F51486">
      <w:pPr>
        <w:pStyle w:val="a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4580" w:dyaOrig="420">
          <v:shape id="_x0000_i1198" type="#_x0000_t75" style="width:229.3pt;height:21.9pt" o:ole="">
            <v:imagedata r:id="rId338" o:title=""/>
          </v:shape>
          <o:OLEObject Type="Embed" ProgID="Equation.DSMT4" ShapeID="_x0000_i1198" DrawAspect="Content" ObjectID="_1549196707" r:id="rId339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см3.</w:t>
      </w:r>
    </w:p>
    <w:p w:rsidR="00F00990" w:rsidRPr="00BA4DCB" w:rsidRDefault="002117B7" w:rsidP="00F00990">
      <w:pPr>
        <w:pStyle w:val="afffffc"/>
        <w:rPr>
          <w:lang w:val="ru-RU"/>
        </w:rPr>
      </w:pPr>
      <w:r w:rsidRPr="00BA4DCB">
        <w:rPr>
          <w:lang w:val="ru-RU"/>
        </w:rPr>
        <w:t>Коэффициент диффузии равен</w:t>
      </w:r>
      <w:r w:rsidR="001C4BB7" w:rsidRPr="00BA4DCB">
        <w:rPr>
          <w:lang w:val="ru-RU"/>
        </w:rPr>
        <w:t>:</w:t>
      </w:r>
    </w:p>
    <w:p w:rsidR="00F00990" w:rsidRPr="00BA4DCB" w:rsidRDefault="00F51486" w:rsidP="00F51486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3840" w:dyaOrig="900">
          <v:shape id="_x0000_i1199" type="#_x0000_t75" style="width:193.3pt;height:45.4pt" o:ole="">
            <v:imagedata r:id="rId340" o:title=""/>
          </v:shape>
          <o:OLEObject Type="Embed" ProgID="Equation.DSMT4" ShapeID="_x0000_i1199" DrawAspect="Content" ObjectID="_1549196708" r:id="rId341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см</w:t>
      </w:r>
      <w:proofErr w:type="gramStart"/>
      <w:r w:rsidR="001C4BB7" w:rsidRPr="00BA4DCB">
        <w:rPr>
          <w:lang w:val="ru-RU"/>
        </w:rPr>
        <w:t>2</w:t>
      </w:r>
      <w:proofErr w:type="gramEnd"/>
      <w:r w:rsidR="001C4BB7" w:rsidRPr="00BA4DCB">
        <w:rPr>
          <w:lang w:val="ru-RU"/>
        </w:rPr>
        <w:t>/с.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При разливе 2-х литров ацетона последний, с учетом его свойств займет площадь F = 2 м2, тогда коэффициент</w:t>
      </w:r>
      <w:proofErr w:type="gramStart"/>
      <w:r w:rsidRPr="00BA4DCB">
        <w:rPr>
          <w:lang w:val="ru-RU"/>
        </w:rPr>
        <w:t xml:space="preserve"> К</w:t>
      </w:r>
      <w:proofErr w:type="gramEnd"/>
      <w:r w:rsidRPr="00BA4DCB">
        <w:rPr>
          <w:lang w:val="ru-RU"/>
        </w:rPr>
        <w:t xml:space="preserve"> = 3,75. Для оце</w:t>
      </w:r>
      <w:r w:rsidR="00C67BDD" w:rsidRPr="00BA4DCB">
        <w:rPr>
          <w:lang w:val="ru-RU"/>
        </w:rPr>
        <w:t>нки количества и</w:t>
      </w:r>
      <w:r w:rsidR="00C67BDD" w:rsidRPr="00BA4DCB">
        <w:rPr>
          <w:lang w:val="ru-RU"/>
        </w:rPr>
        <w:t>с</w:t>
      </w:r>
      <w:r w:rsidR="00C67BDD" w:rsidRPr="00BA4DCB">
        <w:rPr>
          <w:lang w:val="ru-RU"/>
        </w:rPr>
        <w:t>парившей</w:t>
      </w:r>
      <w:r w:rsidRPr="00BA4DCB">
        <w:rPr>
          <w:lang w:val="ru-RU"/>
        </w:rPr>
        <w:t>ся</w:t>
      </w:r>
      <w:r w:rsidR="00C67BDD" w:rsidRPr="00BA4DCB">
        <w:rPr>
          <w:lang w:val="ru-RU"/>
        </w:rPr>
        <w:t xml:space="preserve"> жидкости</w:t>
      </w:r>
      <w:r w:rsidRPr="00BA4DCB">
        <w:rPr>
          <w:lang w:val="ru-RU"/>
        </w:rPr>
        <w:t>, необходимо устан</w:t>
      </w:r>
      <w:r w:rsidR="00C67BDD" w:rsidRPr="00BA4DCB">
        <w:rPr>
          <w:lang w:val="ru-RU"/>
        </w:rPr>
        <w:t>овить значение коэффициента β по</w:t>
      </w:r>
      <w:r w:rsidRPr="00BA4DCB">
        <w:rPr>
          <w:lang w:val="ru-RU"/>
        </w:rPr>
        <w:t xml:space="preserve"> таблицей 5.2, с учетом скорости воздушного потока над поверхностью жи</w:t>
      </w:r>
      <w:r w:rsidRPr="00BA4DCB">
        <w:rPr>
          <w:lang w:val="ru-RU"/>
        </w:rPr>
        <w:t>д</w:t>
      </w:r>
      <w:r w:rsidRPr="00BA4DCB">
        <w:rPr>
          <w:lang w:val="ru-RU"/>
        </w:rPr>
        <w:t xml:space="preserve">кости </w:t>
      </w:r>
      <w:proofErr w:type="spellStart"/>
      <w:r w:rsidRPr="00BA4DCB">
        <w:rPr>
          <w:lang w:val="ru-RU"/>
        </w:rPr>
        <w:t>V</w:t>
      </w:r>
      <w:r w:rsidRPr="00363FCC">
        <w:rPr>
          <w:vertAlign w:val="subscript"/>
          <w:lang w:val="ru-RU"/>
        </w:rPr>
        <w:t>в</w:t>
      </w:r>
      <w:proofErr w:type="spellEnd"/>
      <w:r w:rsidRPr="00BA4DCB">
        <w:rPr>
          <w:lang w:val="ru-RU"/>
        </w:rPr>
        <w:t xml:space="preserve"> и </w:t>
      </w:r>
      <w:proofErr w:type="spellStart"/>
      <w:proofErr w:type="gramStart"/>
      <w:r w:rsidRPr="00BA4DCB">
        <w:rPr>
          <w:lang w:val="ru-RU"/>
        </w:rPr>
        <w:t>t</w:t>
      </w:r>
      <w:proofErr w:type="gramEnd"/>
      <w:r w:rsidRPr="00363FCC">
        <w:rPr>
          <w:vertAlign w:val="subscript"/>
          <w:lang w:val="ru-RU"/>
        </w:rPr>
        <w:t>р</w:t>
      </w:r>
      <w:proofErr w:type="spellEnd"/>
      <w:r w:rsidRPr="00BA4DCB">
        <w:rPr>
          <w:lang w:val="ru-RU"/>
        </w:rPr>
        <w:t>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В данном</w:t>
      </w:r>
      <w:r w:rsidR="00C67BDD" w:rsidRPr="00BA4DCB">
        <w:rPr>
          <w:lang w:val="ru-RU"/>
        </w:rPr>
        <w:t xml:space="preserve"> примере </w:t>
      </w:r>
      <w:proofErr w:type="spellStart"/>
      <w:r w:rsidR="00C67BDD" w:rsidRPr="00BA4DCB">
        <w:rPr>
          <w:lang w:val="ru-RU"/>
        </w:rPr>
        <w:t>V</w:t>
      </w:r>
      <w:r w:rsidR="00C67BDD" w:rsidRPr="00363FCC">
        <w:rPr>
          <w:vertAlign w:val="subscript"/>
          <w:lang w:val="ru-RU"/>
        </w:rPr>
        <w:t>в</w:t>
      </w:r>
      <w:proofErr w:type="spellEnd"/>
      <w:r w:rsidR="00C67BDD" w:rsidRPr="00BA4DCB">
        <w:rPr>
          <w:lang w:val="ru-RU"/>
        </w:rPr>
        <w:t xml:space="preserve"> = 0,6 м/с и </w:t>
      </w:r>
      <w:proofErr w:type="spellStart"/>
      <w:proofErr w:type="gramStart"/>
      <w:r w:rsidR="00C67BDD" w:rsidRPr="00BA4DCB">
        <w:rPr>
          <w:lang w:val="ru-RU"/>
        </w:rPr>
        <w:t>t</w:t>
      </w:r>
      <w:proofErr w:type="gramEnd"/>
      <w:r w:rsidR="00C67BDD" w:rsidRPr="00363FCC">
        <w:rPr>
          <w:vertAlign w:val="subscript"/>
          <w:lang w:val="ru-RU"/>
        </w:rPr>
        <w:t>р</w:t>
      </w:r>
      <w:proofErr w:type="spellEnd"/>
      <w:r w:rsidR="00C67BDD" w:rsidRPr="00BA4DCB">
        <w:rPr>
          <w:lang w:val="ru-RU"/>
        </w:rPr>
        <w:t xml:space="preserve"> = 27</w:t>
      </w:r>
      <w:r w:rsidR="00C67BDD" w:rsidRPr="00BA4DCB">
        <w:rPr>
          <w:vertAlign w:val="superscript"/>
          <w:lang w:val="ru-RU"/>
        </w:rPr>
        <w:t>0</w:t>
      </w:r>
      <w:r w:rsidRPr="00BA4DCB">
        <w:rPr>
          <w:lang w:val="ru-RU"/>
        </w:rPr>
        <w:t>С, по</w:t>
      </w:r>
      <w:r w:rsidR="00C67BDD" w:rsidRPr="00BA4DCB">
        <w:rPr>
          <w:lang w:val="ru-RU"/>
        </w:rPr>
        <w:t>э</w:t>
      </w:r>
      <w:r w:rsidRPr="00BA4DCB">
        <w:rPr>
          <w:lang w:val="ru-RU"/>
        </w:rPr>
        <w:t>тому методом интерпол</w:t>
      </w:r>
      <w:r w:rsidRPr="00BA4DCB">
        <w:rPr>
          <w:lang w:val="ru-RU"/>
        </w:rPr>
        <w:t>я</w:t>
      </w:r>
      <w:r w:rsidRPr="00BA4DCB">
        <w:rPr>
          <w:lang w:val="ru-RU"/>
        </w:rPr>
        <w:t>ции определяем значение коэффициента β = 4, 34.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Из таблицы 5.3 устанавливает</w:t>
      </w:r>
      <w:r w:rsidR="00B5384E" w:rsidRPr="00BA4DCB">
        <w:rPr>
          <w:lang w:val="ru-RU"/>
        </w:rPr>
        <w:t>ся для ацетона давление насыщенного п</w:t>
      </w:r>
      <w:r w:rsidR="00B5384E" w:rsidRPr="00BA4DCB">
        <w:rPr>
          <w:lang w:val="ru-RU"/>
        </w:rPr>
        <w:t>а</w:t>
      </w:r>
      <w:r w:rsidR="00B5384E" w:rsidRPr="00BA4DCB">
        <w:rPr>
          <w:lang w:val="ru-RU"/>
        </w:rPr>
        <w:lastRenderedPageBreak/>
        <w:t>ра</w:t>
      </w:r>
      <w:r w:rsidRPr="00BA4DCB">
        <w:rPr>
          <w:lang w:val="ru-RU"/>
        </w:rPr>
        <w:t xml:space="preserve"> </w:t>
      </w:r>
      <w:proofErr w:type="spellStart"/>
      <w:r w:rsidRPr="00BA4DCB">
        <w:rPr>
          <w:lang w:val="ru-RU"/>
        </w:rPr>
        <w:t>Р</w:t>
      </w:r>
      <w:r w:rsidRPr="00363FCC">
        <w:rPr>
          <w:vertAlign w:val="subscript"/>
          <w:lang w:val="ru-RU"/>
        </w:rPr>
        <w:t>нас</w:t>
      </w:r>
      <w:proofErr w:type="spellEnd"/>
      <w:r w:rsidRPr="00BA4DCB">
        <w:rPr>
          <w:lang w:val="ru-RU"/>
        </w:rPr>
        <w:t xml:space="preserve"> = 2 мм </w:t>
      </w:r>
      <w:proofErr w:type="spellStart"/>
      <w:r w:rsidRPr="00BA4DCB">
        <w:rPr>
          <w:lang w:val="ru-RU"/>
        </w:rPr>
        <w:t>рт</w:t>
      </w:r>
      <w:proofErr w:type="spellEnd"/>
      <w:r w:rsidRPr="00BA4DCB">
        <w:rPr>
          <w:lang w:val="ru-RU"/>
        </w:rPr>
        <w:t xml:space="preserve">. ст. = 266,7 Па (1 Па = 0,0075 мм </w:t>
      </w:r>
      <w:proofErr w:type="spellStart"/>
      <w:r w:rsidRPr="00BA4DCB">
        <w:rPr>
          <w:lang w:val="ru-RU"/>
        </w:rPr>
        <w:t>рт</w:t>
      </w:r>
      <w:proofErr w:type="spellEnd"/>
      <w:r w:rsidRPr="00BA4DCB">
        <w:rPr>
          <w:lang w:val="ru-RU"/>
        </w:rPr>
        <w:t>. ст.).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Количество</w:t>
      </w:r>
      <w:r w:rsidR="00B5384E" w:rsidRPr="00BA4DCB">
        <w:rPr>
          <w:lang w:val="ru-RU"/>
        </w:rPr>
        <w:t xml:space="preserve"> испарившейся</w:t>
      </w:r>
      <w:r w:rsidRPr="00BA4DCB">
        <w:rPr>
          <w:lang w:val="ru-RU"/>
        </w:rPr>
        <w:t xml:space="preserve"> жи</w:t>
      </w:r>
      <w:r w:rsidR="00B5384E" w:rsidRPr="00BA4DCB">
        <w:rPr>
          <w:lang w:val="ru-RU"/>
        </w:rPr>
        <w:t>дкости состав</w:t>
      </w:r>
      <w:r w:rsidRPr="00BA4DCB">
        <w:rPr>
          <w:lang w:val="ru-RU"/>
        </w:rPr>
        <w:t>ит:</w:t>
      </w:r>
    </w:p>
    <w:p w:rsidR="00F00990" w:rsidRPr="00BA4DCB" w:rsidRDefault="00363FCC" w:rsidP="00F51486">
      <w:pPr>
        <w:pStyle w:val="ac"/>
        <w:jc w:val="center"/>
        <w:rPr>
          <w:lang w:val="ru-RU"/>
        </w:rPr>
      </w:pPr>
      <w:r w:rsidRPr="00BA4DCB">
        <w:rPr>
          <w:position w:val="-28"/>
          <w:lang w:val="ru-RU"/>
        </w:rPr>
        <w:object w:dxaOrig="5820" w:dyaOrig="740">
          <v:shape id="_x0000_i1200" type="#_x0000_t75" style="width:291.9pt;height:37.55pt" o:ole="">
            <v:imagedata r:id="rId342" o:title=""/>
          </v:shape>
          <o:OLEObject Type="Embed" ProgID="Equation.DSMT4" ShapeID="_x0000_i1200" DrawAspect="Content" ObjectID="_1549196709" r:id="rId343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/с.</w:t>
      </w:r>
    </w:p>
    <w:p w:rsidR="00F00990" w:rsidRPr="00BA4DCB" w:rsidRDefault="003860AB" w:rsidP="00F00990">
      <w:pPr>
        <w:pStyle w:val="afffffc"/>
        <w:rPr>
          <w:lang w:val="ru-RU"/>
        </w:rPr>
      </w:pPr>
      <w:r w:rsidRPr="00BA4DCB">
        <w:rPr>
          <w:lang w:val="ru-RU"/>
        </w:rPr>
        <w:t>Тогда весовая концентрация паров ацетона</w:t>
      </w:r>
      <w:r w:rsidR="002117B7" w:rsidRPr="00BA4DCB">
        <w:rPr>
          <w:lang w:val="ru-RU"/>
        </w:rPr>
        <w:t xml:space="preserve"> равна</w:t>
      </w:r>
      <w:r w:rsidR="001C4BB7" w:rsidRPr="00BA4DCB">
        <w:rPr>
          <w:lang w:val="ru-RU"/>
        </w:rPr>
        <w:t>:</w:t>
      </w:r>
    </w:p>
    <w:p w:rsidR="00F00990" w:rsidRPr="00BA4DCB" w:rsidRDefault="00363FCC" w:rsidP="00F51486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2439" w:dyaOrig="800">
          <v:shape id="_x0000_i1201" type="#_x0000_t75" style="width:122.1pt;height:40.7pt" o:ole="">
            <v:imagedata r:id="rId344" o:title=""/>
          </v:shape>
          <o:OLEObject Type="Embed" ProgID="Equation.DSMT4" ShapeID="_x0000_i1201" DrawAspect="Content" ObjectID="_1549196710" r:id="rId345"/>
        </w:object>
      </w:r>
      <w:r w:rsidR="00F51486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 xml:space="preserve">/см3. 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Следовательно, С</w:t>
      </w:r>
      <w:r w:rsidRPr="00363FCC">
        <w:rPr>
          <w:vertAlign w:val="subscript"/>
          <w:lang w:val="ru-RU"/>
        </w:rPr>
        <w:t>в</w:t>
      </w:r>
      <w:r w:rsidR="00363FCC" w:rsidRPr="00363FCC">
        <w:rPr>
          <w:vertAlign w:val="subscript"/>
          <w:lang w:val="ru-RU"/>
        </w:rPr>
        <w:t>ес</w:t>
      </w:r>
      <w:r w:rsidRPr="00BA4DCB">
        <w:rPr>
          <w:lang w:val="ru-RU"/>
        </w:rPr>
        <w:t xml:space="preserve"> &gt; ПДК </w:t>
      </w:r>
      <w:r w:rsidR="00A76483" w:rsidRPr="00BA4DCB">
        <w:rPr>
          <w:lang w:val="ru-RU"/>
        </w:rPr>
        <w:t>и П</w:t>
      </w:r>
      <w:r w:rsidRPr="00BA4DCB">
        <w:rPr>
          <w:lang w:val="ru-RU"/>
        </w:rPr>
        <w:t>ДВК; 6,</w:t>
      </w:r>
      <w:r w:rsidR="004A7DCF" w:rsidRPr="00BA4DCB">
        <w:rPr>
          <w:lang w:val="ru-RU"/>
        </w:rPr>
        <w:t>65 &gt; 0,35 (ПДК) и 6,65 &gt; 3,36 (П</w:t>
      </w:r>
      <w:r w:rsidRPr="00BA4DCB">
        <w:rPr>
          <w:lang w:val="ru-RU"/>
        </w:rPr>
        <w:t>ДВК).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При аварийном разливе 2-х литров ацетона вредные парообразные в</w:t>
      </w:r>
      <w:r w:rsidRPr="00BA4DCB">
        <w:rPr>
          <w:lang w:val="ru-RU"/>
        </w:rPr>
        <w:t>е</w:t>
      </w:r>
      <w:r w:rsidRPr="00BA4DCB">
        <w:rPr>
          <w:lang w:val="ru-RU"/>
        </w:rPr>
        <w:t>щества, которые выделились, могут привести к отравлению людей</w:t>
      </w:r>
      <w:r w:rsidR="003860AB" w:rsidRPr="00BA4DCB">
        <w:rPr>
          <w:lang w:val="ru-RU"/>
        </w:rPr>
        <w:t>, а при н</w:t>
      </w:r>
      <w:r w:rsidR="003860AB" w:rsidRPr="00BA4DCB">
        <w:rPr>
          <w:lang w:val="ru-RU"/>
        </w:rPr>
        <w:t>а</w:t>
      </w:r>
      <w:r w:rsidR="003860AB" w:rsidRPr="00BA4DCB">
        <w:rPr>
          <w:lang w:val="ru-RU"/>
        </w:rPr>
        <w:t>личии источника восплам</w:t>
      </w:r>
      <w:r w:rsidRPr="00BA4DCB">
        <w:rPr>
          <w:lang w:val="ru-RU"/>
        </w:rPr>
        <w:t>е</w:t>
      </w:r>
      <w:r w:rsidR="003860AB" w:rsidRPr="00BA4DCB">
        <w:rPr>
          <w:lang w:val="ru-RU"/>
        </w:rPr>
        <w:t>не</w:t>
      </w:r>
      <w:r w:rsidRPr="00BA4DCB">
        <w:rPr>
          <w:lang w:val="ru-RU"/>
        </w:rPr>
        <w:t>ния к взрыву, пожару и гибели людей.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Для создания безопасных условий труда необходимо пересмотреть о</w:t>
      </w:r>
      <w:r w:rsidRPr="00BA4DCB">
        <w:rPr>
          <w:lang w:val="ru-RU"/>
        </w:rPr>
        <w:t>р</w:t>
      </w:r>
      <w:r w:rsidRPr="00BA4DCB">
        <w:rPr>
          <w:lang w:val="ru-RU"/>
        </w:rPr>
        <w:t xml:space="preserve">ганизацию работ. В этом случае рассмотрим влияние на безопасность работ одного параметра (фактора), например, условия проветривания. </w:t>
      </w:r>
      <w:proofErr w:type="gramStart"/>
      <w:r w:rsidRPr="00BA4DCB">
        <w:rPr>
          <w:lang w:val="ru-RU"/>
        </w:rPr>
        <w:t>Они позв</w:t>
      </w:r>
      <w:r w:rsidRPr="00BA4DCB">
        <w:rPr>
          <w:lang w:val="ru-RU"/>
        </w:rPr>
        <w:t>о</w:t>
      </w:r>
      <w:r w:rsidRPr="00BA4DCB">
        <w:rPr>
          <w:lang w:val="ru-RU"/>
        </w:rPr>
        <w:t>ляют удалять воздух со скоростью V = 1,2 м</w:t>
      </w:r>
      <w:r w:rsidRPr="00363FCC">
        <w:rPr>
          <w:vertAlign w:val="superscript"/>
          <w:lang w:val="ru-RU"/>
        </w:rPr>
        <w:t>3</w:t>
      </w:r>
      <w:r w:rsidRPr="00BA4DCB">
        <w:rPr>
          <w:lang w:val="ru-RU"/>
        </w:rPr>
        <w:t xml:space="preserve">/с. Из таблицы 5.2, с учетом температуры </w:t>
      </w:r>
      <w:proofErr w:type="spellStart"/>
      <w:r w:rsidRPr="00BA4DCB">
        <w:rPr>
          <w:lang w:val="ru-RU"/>
        </w:rPr>
        <w:t>t</w:t>
      </w:r>
      <w:r w:rsidRPr="00363FCC">
        <w:rPr>
          <w:vertAlign w:val="subscript"/>
          <w:lang w:val="ru-RU"/>
        </w:rPr>
        <w:t>p</w:t>
      </w:r>
      <w:proofErr w:type="spellEnd"/>
      <w:r w:rsidRPr="00BA4DCB">
        <w:rPr>
          <w:lang w:val="ru-RU"/>
        </w:rPr>
        <w:t xml:space="preserve"> = 27(C и </w:t>
      </w:r>
      <w:proofErr w:type="spellStart"/>
      <w:r w:rsidRPr="00BA4DCB">
        <w:rPr>
          <w:lang w:val="ru-RU"/>
        </w:rPr>
        <w:t>V</w:t>
      </w:r>
      <w:r w:rsidRPr="00363FCC">
        <w:rPr>
          <w:vertAlign w:val="subscript"/>
          <w:lang w:val="ru-RU"/>
        </w:rPr>
        <w:t>в</w:t>
      </w:r>
      <w:proofErr w:type="spellEnd"/>
      <w:r w:rsidRPr="00BA4DCB">
        <w:rPr>
          <w:lang w:val="ru-RU"/>
        </w:rPr>
        <w:t xml:space="preserve"> = 1,2 м/с методом интерполяции, устанавливаем, что коэффициент β = 6,23.</w:t>
      </w:r>
      <w:proofErr w:type="gramEnd"/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Количество жид</w:t>
      </w:r>
      <w:r w:rsidR="00AB78B2" w:rsidRPr="00BA4DCB">
        <w:rPr>
          <w:lang w:val="ru-RU"/>
        </w:rPr>
        <w:t>кости, которая испарилась, состави</w:t>
      </w:r>
      <w:r w:rsidRPr="00BA4DCB">
        <w:rPr>
          <w:lang w:val="ru-RU"/>
        </w:rPr>
        <w:t>т:</w:t>
      </w:r>
    </w:p>
    <w:p w:rsidR="00F00990" w:rsidRPr="00BA4DCB" w:rsidRDefault="004E0A6D" w:rsidP="004E0A6D">
      <w:pPr>
        <w:pStyle w:val="ac"/>
        <w:jc w:val="center"/>
        <w:rPr>
          <w:lang w:val="ru-RU"/>
        </w:rPr>
      </w:pPr>
      <w:r w:rsidRPr="00BA4DCB">
        <w:rPr>
          <w:position w:val="-28"/>
          <w:lang w:val="ru-RU"/>
        </w:rPr>
        <w:object w:dxaOrig="5820" w:dyaOrig="740">
          <v:shape id="_x0000_i1202" type="#_x0000_t75" style="width:291.9pt;height:37.55pt" o:ole="">
            <v:imagedata r:id="rId346" o:title=""/>
          </v:shape>
          <o:OLEObject Type="Embed" ProgID="Equation.DSMT4" ShapeID="_x0000_i1202" DrawAspect="Content" ObjectID="_1549196711" r:id="rId347"/>
        </w:object>
      </w:r>
      <w:r w:rsidR="00F00990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/с.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 xml:space="preserve">Тогда </w:t>
      </w:r>
    </w:p>
    <w:p w:rsidR="00F00990" w:rsidRPr="00BA4DCB" w:rsidRDefault="004E0A6D" w:rsidP="004E0A6D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2400" w:dyaOrig="800">
          <v:shape id="_x0000_i1203" type="#_x0000_t75" style="width:119.75pt;height:40.7pt" o:ole="">
            <v:imagedata r:id="rId348" o:title=""/>
          </v:shape>
          <o:OLEObject Type="Embed" ProgID="Equation.DSMT4" ShapeID="_x0000_i1203" DrawAspect="Content" ObjectID="_1549196712" r:id="rId349"/>
        </w:object>
      </w:r>
      <w:r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 xml:space="preserve">/см3. 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При случайном разливе 2-х литров ацет</w:t>
      </w:r>
      <w:r w:rsidR="00AB78B2" w:rsidRPr="00BA4DCB">
        <w:rPr>
          <w:lang w:val="ru-RU"/>
        </w:rPr>
        <w:t>она, при данных условиях, взрыв и пожар произойти</w:t>
      </w:r>
      <w:r w:rsidRPr="00BA4DCB">
        <w:rPr>
          <w:lang w:val="ru-RU"/>
        </w:rPr>
        <w:t xml:space="preserve"> не может (умышленный поджог исключается</w:t>
      </w:r>
      <w:r w:rsidR="003860AB" w:rsidRPr="00BA4DCB">
        <w:rPr>
          <w:lang w:val="ru-RU"/>
        </w:rPr>
        <w:t>), п</w:t>
      </w:r>
      <w:r w:rsidR="003860AB" w:rsidRPr="00BA4DCB">
        <w:rPr>
          <w:lang w:val="ru-RU"/>
        </w:rPr>
        <w:t>о</w:t>
      </w:r>
      <w:r w:rsidR="003860AB" w:rsidRPr="00BA4DCB">
        <w:rPr>
          <w:lang w:val="ru-RU"/>
        </w:rPr>
        <w:t>тому что С</w:t>
      </w:r>
      <w:r w:rsidR="003860AB" w:rsidRPr="00D94170">
        <w:rPr>
          <w:vertAlign w:val="subscript"/>
          <w:lang w:val="ru-RU"/>
        </w:rPr>
        <w:t>в</w:t>
      </w:r>
      <w:r w:rsidR="00D94170" w:rsidRPr="00D94170">
        <w:rPr>
          <w:vertAlign w:val="subscript"/>
          <w:lang w:val="ru-RU"/>
        </w:rPr>
        <w:t>ес</w:t>
      </w:r>
      <w:r w:rsidR="003860AB" w:rsidRPr="00BA4DCB">
        <w:rPr>
          <w:lang w:val="ru-RU"/>
        </w:rPr>
        <w:t xml:space="preserve"> = 3,18 &lt; ПД</w:t>
      </w:r>
      <w:r w:rsidR="004A7DCF" w:rsidRPr="00BA4DCB">
        <w:rPr>
          <w:lang w:val="ru-RU"/>
        </w:rPr>
        <w:t>В</w:t>
      </w:r>
      <w:r w:rsidR="003860AB" w:rsidRPr="00BA4DCB">
        <w:rPr>
          <w:lang w:val="ru-RU"/>
        </w:rPr>
        <w:t>К</w:t>
      </w:r>
      <w:r w:rsidRPr="00BA4DCB">
        <w:rPr>
          <w:lang w:val="ru-RU"/>
        </w:rPr>
        <w:t xml:space="preserve"> = 3,36. Однако отравление и ненормальные у</w:t>
      </w:r>
      <w:r w:rsidRPr="00BA4DCB">
        <w:rPr>
          <w:lang w:val="ru-RU"/>
        </w:rPr>
        <w:t>с</w:t>
      </w:r>
      <w:r w:rsidRPr="00BA4DCB">
        <w:rPr>
          <w:lang w:val="ru-RU"/>
        </w:rPr>
        <w:t xml:space="preserve">ловия труда при разливе 2-х литров ацетона могут быть, потому что </w:t>
      </w:r>
      <w:proofErr w:type="spellStart"/>
      <w:proofErr w:type="gramStart"/>
      <w:r w:rsidRPr="00BA4DCB">
        <w:rPr>
          <w:lang w:val="ru-RU"/>
        </w:rPr>
        <w:t>С</w:t>
      </w:r>
      <w:r w:rsidRPr="00D94170">
        <w:rPr>
          <w:vertAlign w:val="subscript"/>
          <w:lang w:val="ru-RU"/>
        </w:rPr>
        <w:t>в</w:t>
      </w:r>
      <w:proofErr w:type="spellEnd"/>
      <w:proofErr w:type="gramEnd"/>
      <w:r w:rsidRPr="00BA4DCB">
        <w:rPr>
          <w:lang w:val="ru-RU"/>
        </w:rPr>
        <w:t xml:space="preserve"> = 3,187 &gt; ПДК = 0,35.</w:t>
      </w:r>
    </w:p>
    <w:p w:rsidR="00F00990" w:rsidRPr="00BA4DCB" w:rsidRDefault="001C4BB7" w:rsidP="00F00990">
      <w:pPr>
        <w:pStyle w:val="afffffc"/>
        <w:rPr>
          <w:lang w:val="ru-RU"/>
        </w:rPr>
      </w:pPr>
      <w:r w:rsidRPr="00BA4DCB">
        <w:rPr>
          <w:lang w:val="ru-RU"/>
        </w:rPr>
        <w:t>Например, можно изменить рас</w:t>
      </w:r>
      <w:r w:rsidR="003860AB" w:rsidRPr="00BA4DCB">
        <w:rPr>
          <w:lang w:val="ru-RU"/>
        </w:rPr>
        <w:t>фасовку ацетона и работать не с</w:t>
      </w:r>
      <w:r w:rsidRPr="00BA4DCB">
        <w:rPr>
          <w:lang w:val="ru-RU"/>
        </w:rPr>
        <w:t xml:space="preserve"> 2-х ли</w:t>
      </w:r>
      <w:r w:rsidRPr="00BA4DCB">
        <w:rPr>
          <w:lang w:val="ru-RU"/>
        </w:rPr>
        <w:t>т</w:t>
      </w:r>
      <w:r w:rsidRPr="00BA4DCB">
        <w:rPr>
          <w:lang w:val="ru-RU"/>
        </w:rPr>
        <w:t>ровыми объемами, а с объемами в 1 литр, или 0,5 литра. Таким способом можно в каждом конкретном случае, оценивая аварийные условия труда, разработать основные безопасные параметры производственного процесса и обеспечить безопасность жизнедеятельности.</w:t>
      </w:r>
    </w:p>
    <w:bookmarkEnd w:id="18"/>
    <w:p w:rsidR="00F00990" w:rsidRPr="00BA4DCB" w:rsidRDefault="00F00990" w:rsidP="00F00990"/>
    <w:p w:rsidR="00387527" w:rsidRPr="00BA4DCB" w:rsidRDefault="00387527" w:rsidP="00F00990"/>
    <w:p w:rsidR="0049566D" w:rsidRPr="00BA4DCB" w:rsidRDefault="000F357C" w:rsidP="00430F6F">
      <w:pPr>
        <w:pStyle w:val="10"/>
      </w:pPr>
      <w:bookmarkStart w:id="21" w:name="_Toc474411870"/>
      <w:r w:rsidRPr="00BA4DCB">
        <w:lastRenderedPageBreak/>
        <w:t>ПРАКТИЧЕСКОЕ ЗАНЯТИЕ 6</w:t>
      </w:r>
      <w:r w:rsidR="00162514" w:rsidRPr="00BA4DCB">
        <w:br/>
      </w:r>
      <w:r w:rsidR="001C4BB7" w:rsidRPr="00BA4DCB">
        <w:t>РАСЧЕТ ОБЩЕОБМЕННОЙ ВЕНТИЛЯЦИИ ПРОИЗВОДСТВЕНН</w:t>
      </w:r>
      <w:r w:rsidR="001C4BB7" w:rsidRPr="00BA4DCB">
        <w:t>О</w:t>
      </w:r>
      <w:r w:rsidR="001C4BB7" w:rsidRPr="00BA4DCB">
        <w:t>ГО ПОМЕЩЕНИЯ</w:t>
      </w:r>
      <w:bookmarkEnd w:id="21"/>
    </w:p>
    <w:p w:rsidR="00387527" w:rsidRPr="00BA4DCB" w:rsidRDefault="001C4BB7" w:rsidP="0049566D">
      <w:pPr>
        <w:pStyle w:val="afffffc"/>
        <w:rPr>
          <w:lang w:val="ru-RU"/>
        </w:rPr>
      </w:pPr>
      <w:r w:rsidRPr="00BA4DCB">
        <w:rPr>
          <w:b/>
          <w:lang w:val="ru-RU"/>
        </w:rPr>
        <w:t xml:space="preserve">Условие: </w:t>
      </w:r>
      <w:r w:rsidRPr="00BA4DCB">
        <w:rPr>
          <w:lang w:val="ru-RU"/>
        </w:rPr>
        <w:t>Найти положение ней</w:t>
      </w:r>
      <w:r w:rsidR="000F357C" w:rsidRPr="00BA4DCB">
        <w:rPr>
          <w:lang w:val="ru-RU"/>
        </w:rPr>
        <w:t>тральной зоны в кузнечно</w:t>
      </w:r>
      <w:r w:rsidR="00AB78B2" w:rsidRPr="00BA4DCB">
        <w:rPr>
          <w:lang w:val="ru-RU"/>
        </w:rPr>
        <w:t>-термическом</w:t>
      </w:r>
      <w:r w:rsidRPr="00BA4DCB">
        <w:rPr>
          <w:lang w:val="ru-RU"/>
        </w:rPr>
        <w:t xml:space="preserve"> отделении (рис. 6.1). Температура воздуха у верхних аэрационных </w:t>
      </w:r>
      <w:r w:rsidR="00486086" w:rsidRPr="00BA4DCB">
        <w:rPr>
          <w:lang w:val="ru-RU"/>
        </w:rPr>
        <w:t>прорезей принимается ровной +30</w:t>
      </w:r>
      <w:r w:rsidR="00486086" w:rsidRPr="00BA4DCB">
        <w:rPr>
          <w:vertAlign w:val="superscript"/>
          <w:lang w:val="ru-RU"/>
        </w:rPr>
        <w:t>0</w:t>
      </w:r>
      <w:r w:rsidRPr="00BA4DCB">
        <w:rPr>
          <w:lang w:val="ru-RU"/>
        </w:rPr>
        <w:t xml:space="preserve"> С, те</w:t>
      </w:r>
      <w:r w:rsidR="00486086" w:rsidRPr="00BA4DCB">
        <w:rPr>
          <w:lang w:val="ru-RU"/>
        </w:rPr>
        <w:t>мпература внешнего воздуха – 10</w:t>
      </w:r>
      <w:r w:rsidR="00486086" w:rsidRPr="00BA4DCB">
        <w:rPr>
          <w:vertAlign w:val="superscript"/>
          <w:lang w:val="ru-RU"/>
        </w:rPr>
        <w:t>0</w:t>
      </w:r>
      <w:r w:rsidR="00E65605" w:rsidRPr="00BA4DCB">
        <w:rPr>
          <w:lang w:val="ru-RU"/>
        </w:rPr>
        <w:t>С</w:t>
      </w:r>
      <w:proofErr w:type="gramStart"/>
      <w:r w:rsidRPr="00BA4DCB">
        <w:rPr>
          <w:lang w:val="ru-RU"/>
        </w:rPr>
        <w:t xml:space="preserve"> .</w:t>
      </w:r>
      <w:proofErr w:type="gramEnd"/>
    </w:p>
    <w:p w:rsidR="0036656E" w:rsidRPr="00BA4DCB" w:rsidRDefault="0036656E" w:rsidP="0036656E">
      <w:pPr>
        <w:jc w:val="center"/>
      </w:pPr>
      <w:r w:rsidRPr="00BA4DCB">
        <w:rPr>
          <w:noProof/>
        </w:rPr>
        <w:drawing>
          <wp:inline distT="0" distB="0" distL="0" distR="0">
            <wp:extent cx="4969997" cy="3433314"/>
            <wp:effectExtent l="19050" t="0" r="2053" b="0"/>
            <wp:docPr id="251" name="Рисунок 251" descr="C:\Documents and Settings\Admin\Рабочий стол\Д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Documents and Settings\Admin\Рабочий стол\Дом.jpg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 l="21622" t="50212" r="29186" b="25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97" cy="343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27" w:rsidRPr="00BA4DCB" w:rsidRDefault="001C4BB7" w:rsidP="0049566D">
      <w:pPr>
        <w:pStyle w:val="afffffe"/>
        <w:rPr>
          <w:lang w:val="ru-RU"/>
        </w:rPr>
      </w:pPr>
      <w:r w:rsidRPr="00BA4DCB">
        <w:rPr>
          <w:lang w:val="ru-RU"/>
        </w:rPr>
        <w:t>Рисунок 6.1 -</w:t>
      </w:r>
      <w:r w:rsidR="00E65605" w:rsidRPr="00BA4DCB">
        <w:rPr>
          <w:lang w:val="ru-RU"/>
        </w:rPr>
        <w:t xml:space="preserve"> Положение нейтральной зоны 001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Вычислить величину теплового напора, который вынуждает воздух дв</w:t>
      </w:r>
      <w:r w:rsidRPr="00BA4DCB">
        <w:rPr>
          <w:lang w:val="ru-RU"/>
        </w:rPr>
        <w:t>и</w:t>
      </w:r>
      <w:r w:rsidRPr="00BA4DCB">
        <w:rPr>
          <w:lang w:val="ru-RU"/>
        </w:rPr>
        <w:t>гаться в направлениях, отмеченных на рис. 6.1, и скорость его дви</w:t>
      </w:r>
      <w:r w:rsidR="00C7687A">
        <w:rPr>
          <w:lang w:val="ru-RU"/>
        </w:rPr>
        <w:t>жения в нижних и верхних проема</w:t>
      </w:r>
      <w:r w:rsidRPr="00BA4DCB">
        <w:rPr>
          <w:lang w:val="ru-RU"/>
        </w:rPr>
        <w:t>х.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Определить количес</w:t>
      </w:r>
      <w:r w:rsidR="00C7687A">
        <w:rPr>
          <w:lang w:val="ru-RU"/>
        </w:rPr>
        <w:t>тво воздуха, поступающего</w:t>
      </w:r>
      <w:r w:rsidR="00B234A8" w:rsidRPr="00BA4DCB">
        <w:rPr>
          <w:lang w:val="ru-RU"/>
        </w:rPr>
        <w:t xml:space="preserve"> в помещение</w:t>
      </w:r>
      <w:r w:rsidRPr="00BA4DCB">
        <w:rPr>
          <w:lang w:val="ru-RU"/>
        </w:rPr>
        <w:t xml:space="preserve"> и удаля</w:t>
      </w:r>
      <w:r w:rsidRPr="00BA4DCB">
        <w:rPr>
          <w:lang w:val="ru-RU"/>
        </w:rPr>
        <w:t>е</w:t>
      </w:r>
      <w:r w:rsidR="00C7687A">
        <w:rPr>
          <w:lang w:val="ru-RU"/>
        </w:rPr>
        <w:t>мого</w:t>
      </w:r>
      <w:r w:rsidRPr="00BA4DCB">
        <w:rPr>
          <w:lang w:val="ru-RU"/>
        </w:rPr>
        <w:t xml:space="preserve"> из не</w:t>
      </w:r>
      <w:r w:rsidR="00C7687A">
        <w:rPr>
          <w:lang w:val="ru-RU"/>
        </w:rPr>
        <w:t>го при данной разности температур наружно</w:t>
      </w:r>
      <w:r w:rsidRPr="00BA4DCB">
        <w:rPr>
          <w:lang w:val="ru-RU"/>
        </w:rPr>
        <w:t>го и внутреннего во</w:t>
      </w:r>
      <w:r w:rsidRPr="00BA4DCB">
        <w:rPr>
          <w:lang w:val="ru-RU"/>
        </w:rPr>
        <w:t>з</w:t>
      </w:r>
      <w:r w:rsidRPr="00BA4DCB">
        <w:rPr>
          <w:lang w:val="ru-RU"/>
        </w:rPr>
        <w:t>духа. Суммарная площад</w:t>
      </w:r>
      <w:r w:rsidR="00E93FF3">
        <w:rPr>
          <w:lang w:val="ru-RU"/>
        </w:rPr>
        <w:t>ь верхних проемов</w:t>
      </w:r>
      <w:r w:rsidR="00B234A8" w:rsidRPr="00BA4DCB">
        <w:rPr>
          <w:lang w:val="ru-RU"/>
        </w:rPr>
        <w:t xml:space="preserve"> в фонарях </w:t>
      </w:r>
      <w:r w:rsidR="00DB388D">
        <w:t>F</w:t>
      </w:r>
      <w:r w:rsidR="00865590">
        <w:rPr>
          <w:vertAlign w:val="subscript"/>
          <w:lang w:val="ru-RU"/>
        </w:rPr>
        <w:t>в</w:t>
      </w:r>
      <w:r w:rsidR="00DB388D" w:rsidRPr="00DB388D">
        <w:rPr>
          <w:lang w:val="ru-RU"/>
        </w:rPr>
        <w:t>=80</w:t>
      </w:r>
      <w:r w:rsidR="00B234A8" w:rsidRPr="00BA4DCB">
        <w:rPr>
          <w:lang w:val="ru-RU"/>
        </w:rPr>
        <w:t xml:space="preserve"> м</w:t>
      </w:r>
      <w:proofErr w:type="gramStart"/>
      <w:r w:rsidR="00B234A8" w:rsidRPr="00BA4DCB">
        <w:rPr>
          <w:vertAlign w:val="superscript"/>
          <w:lang w:val="ru-RU"/>
        </w:rPr>
        <w:t>2</w:t>
      </w:r>
      <w:proofErr w:type="gramEnd"/>
      <w:r w:rsidRPr="00BA4DCB">
        <w:rPr>
          <w:lang w:val="ru-RU"/>
        </w:rPr>
        <w:t>, суммарная площа</w:t>
      </w:r>
      <w:r w:rsidR="00B234A8" w:rsidRPr="00BA4DCB">
        <w:rPr>
          <w:lang w:val="ru-RU"/>
        </w:rPr>
        <w:t xml:space="preserve">дь нижних прорезей в фонарях </w:t>
      </w:r>
      <w:r w:rsidR="00DB388D">
        <w:t>F</w:t>
      </w:r>
      <w:r w:rsidR="00865590">
        <w:rPr>
          <w:vertAlign w:val="subscript"/>
          <w:lang w:val="ru-RU"/>
        </w:rPr>
        <w:t>н</w:t>
      </w:r>
      <w:r w:rsidR="00DB388D" w:rsidRPr="00DB388D">
        <w:rPr>
          <w:lang w:val="ru-RU"/>
        </w:rPr>
        <w:t>=120</w:t>
      </w:r>
      <w:r w:rsidR="00B234A8" w:rsidRPr="00BA4DCB">
        <w:rPr>
          <w:lang w:val="ru-RU"/>
        </w:rPr>
        <w:t xml:space="preserve"> м</w:t>
      </w:r>
      <w:r w:rsidR="00B234A8" w:rsidRPr="00BA4DCB">
        <w:rPr>
          <w:vertAlign w:val="superscript"/>
          <w:lang w:val="ru-RU"/>
        </w:rPr>
        <w:t>2</w:t>
      </w:r>
      <w:r w:rsidR="00B234A8" w:rsidRPr="00BA4DCB">
        <w:rPr>
          <w:lang w:val="ru-RU"/>
        </w:rPr>
        <w:t>, коэффициент, учитыва</w:t>
      </w:r>
      <w:r w:rsidR="00B234A8" w:rsidRPr="00BA4DCB">
        <w:rPr>
          <w:lang w:val="ru-RU"/>
        </w:rPr>
        <w:t>ю</w:t>
      </w:r>
      <w:r w:rsidR="00B234A8" w:rsidRPr="00BA4DCB">
        <w:rPr>
          <w:lang w:val="ru-RU"/>
        </w:rPr>
        <w:t>щий</w:t>
      </w:r>
      <w:r w:rsidRPr="00BA4DCB">
        <w:rPr>
          <w:lang w:val="ru-RU"/>
        </w:rPr>
        <w:t xml:space="preserve"> сжатие потока воздуха при прохождении его</w:t>
      </w:r>
      <w:r w:rsidR="0055560C">
        <w:rPr>
          <w:lang w:val="ru-RU"/>
        </w:rPr>
        <w:t xml:space="preserve"> через отверстие, приним</w:t>
      </w:r>
      <w:r w:rsidR="0055560C">
        <w:rPr>
          <w:lang w:val="ru-RU"/>
        </w:rPr>
        <w:t>а</w:t>
      </w:r>
      <w:r w:rsidR="0055560C">
        <w:rPr>
          <w:lang w:val="ru-RU"/>
        </w:rPr>
        <w:t>ется ра</w:t>
      </w:r>
      <w:r w:rsidRPr="00BA4DCB">
        <w:rPr>
          <w:lang w:val="ru-RU"/>
        </w:rPr>
        <w:t>вным</w:t>
      </w:r>
      <w:r w:rsidR="00DB388D" w:rsidRPr="00DB388D">
        <w:rPr>
          <w:lang w:val="ru-RU"/>
        </w:rPr>
        <w:t xml:space="preserve"> </w:t>
      </w:r>
      <w:r w:rsidRPr="00BA4DCB">
        <w:rPr>
          <w:lang w:val="ru-RU"/>
        </w:rPr>
        <w:t xml:space="preserve"> </w:t>
      </w:r>
      <w:r w:rsidR="00865590" w:rsidRPr="00BA4DCB">
        <w:rPr>
          <w:position w:val="-12"/>
          <w:lang w:val="ru-RU"/>
        </w:rPr>
        <w:object w:dxaOrig="279" w:dyaOrig="320">
          <v:shape id="_x0000_i1204" type="#_x0000_t75" style="width:14.85pt;height:15.65pt" o:ole="">
            <v:imagedata r:id="rId351" o:title=""/>
          </v:shape>
          <o:OLEObject Type="Embed" ProgID="Equation.DSMT4" ShapeID="_x0000_i1204" DrawAspect="Content" ObjectID="_1549196713" r:id="rId352"/>
        </w:object>
      </w:r>
      <w:r w:rsidR="00865590">
        <w:rPr>
          <w:lang w:val="ru-RU"/>
        </w:rPr>
        <w:t>=0,6</w:t>
      </w:r>
      <w:r w:rsidRPr="00BA4DCB">
        <w:rPr>
          <w:lang w:val="ru-RU"/>
        </w:rPr>
        <w:t xml:space="preserve"> Расстояние между геометрическими ося</w:t>
      </w:r>
      <w:r w:rsidR="00B234A8" w:rsidRPr="00BA4DCB">
        <w:rPr>
          <w:lang w:val="ru-RU"/>
        </w:rPr>
        <w:t>ми нижних и верхних прор</w:t>
      </w:r>
      <w:r w:rsidR="00B234A8" w:rsidRPr="00BA4DCB">
        <w:rPr>
          <w:lang w:val="ru-RU"/>
        </w:rPr>
        <w:t>е</w:t>
      </w:r>
      <w:r w:rsidR="00B234A8" w:rsidRPr="00BA4DCB">
        <w:rPr>
          <w:lang w:val="ru-RU"/>
        </w:rPr>
        <w:t xml:space="preserve">зей </w:t>
      </w:r>
      <w:r w:rsidR="00DB388D">
        <w:t>h</w:t>
      </w:r>
      <w:r w:rsidR="00DB388D" w:rsidRPr="00DB388D">
        <w:rPr>
          <w:lang w:val="ru-RU"/>
        </w:rPr>
        <w:t>=8</w:t>
      </w:r>
      <w:r w:rsidR="00B234A8" w:rsidRPr="00BA4DCB">
        <w:rPr>
          <w:lang w:val="ru-RU"/>
        </w:rPr>
        <w:t xml:space="preserve"> м</w:t>
      </w:r>
      <w:r w:rsidRPr="00BA4DCB">
        <w:rPr>
          <w:lang w:val="ru-RU"/>
        </w:rPr>
        <w:t>.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b/>
          <w:lang w:val="ru-RU"/>
        </w:rPr>
        <w:t>Решение</w:t>
      </w:r>
      <w:r w:rsidRPr="00BA4DCB">
        <w:rPr>
          <w:lang w:val="ru-RU"/>
        </w:rPr>
        <w:t>. Положение нейтральной зоны определяем двумя способами: расстоянием нейтрал</w:t>
      </w:r>
      <w:r w:rsidR="003362BF">
        <w:rPr>
          <w:lang w:val="ru-RU"/>
        </w:rPr>
        <w:t xml:space="preserve">ьной зоны от геометрической оси нижнего проема </w:t>
      </w:r>
      <w:r w:rsidR="003362BF">
        <w:t>h</w:t>
      </w:r>
      <w:proofErr w:type="spellStart"/>
      <w:r w:rsidR="003362BF">
        <w:rPr>
          <w:vertAlign w:val="subscript"/>
          <w:lang w:val="ru-RU"/>
        </w:rPr>
        <w:t>н</w:t>
      </w:r>
      <w:proofErr w:type="spellEnd"/>
      <w:r w:rsidRPr="00BA4DCB">
        <w:rPr>
          <w:lang w:val="ru-RU"/>
        </w:rPr>
        <w:t xml:space="preserve">  и расстоянием нейтрал</w:t>
      </w:r>
      <w:r w:rsidR="003362BF">
        <w:rPr>
          <w:lang w:val="ru-RU"/>
        </w:rPr>
        <w:t xml:space="preserve">ьной зоны от геометрической оси верхнего проема </w:t>
      </w:r>
      <w:r w:rsidR="003362BF">
        <w:t>h</w:t>
      </w:r>
      <w:r w:rsidR="003362BF">
        <w:rPr>
          <w:vertAlign w:val="subscript"/>
          <w:lang w:val="ru-RU"/>
        </w:rPr>
        <w:t>в</w:t>
      </w:r>
      <w:proofErr w:type="gramStart"/>
      <w:r w:rsidRPr="00BA4DCB">
        <w:rPr>
          <w:lang w:val="ru-RU"/>
        </w:rPr>
        <w:t xml:space="preserve"> .</w:t>
      </w:r>
      <w:proofErr w:type="gramEnd"/>
      <w:r w:rsidRPr="00BA4DCB">
        <w:rPr>
          <w:lang w:val="ru-RU"/>
        </w:rPr>
        <w:t xml:space="preserve"> Зная, что расстояние между геометриче</w:t>
      </w:r>
      <w:r w:rsidR="00DC44DF">
        <w:rPr>
          <w:lang w:val="ru-RU"/>
        </w:rPr>
        <w:t xml:space="preserve">скими осями аэрационных проемов </w:t>
      </w:r>
      <w:r w:rsidR="00DC44DF">
        <w:t>h</w:t>
      </w:r>
      <w:r w:rsidR="00DC44DF">
        <w:rPr>
          <w:lang w:val="ru-RU"/>
        </w:rPr>
        <w:t>=</w:t>
      </w:r>
      <w:r w:rsidR="00DC44DF" w:rsidRPr="00DC44DF">
        <w:rPr>
          <w:lang w:val="ru-RU"/>
        </w:rPr>
        <w:t xml:space="preserve"> </w:t>
      </w:r>
      <w:r w:rsidR="00DC44DF">
        <w:t>h</w:t>
      </w:r>
      <w:proofErr w:type="spellStart"/>
      <w:r w:rsidR="00DC44DF">
        <w:rPr>
          <w:vertAlign w:val="subscript"/>
          <w:lang w:val="ru-RU"/>
        </w:rPr>
        <w:t>н</w:t>
      </w:r>
      <w:proofErr w:type="spellEnd"/>
      <w:r w:rsidR="00DC44DF">
        <w:rPr>
          <w:lang w:val="ru-RU"/>
        </w:rPr>
        <w:t xml:space="preserve"> + </w:t>
      </w:r>
      <w:r w:rsidR="00DC44DF">
        <w:t>h</w:t>
      </w:r>
      <w:r w:rsidR="00DC44DF">
        <w:rPr>
          <w:vertAlign w:val="subscript"/>
          <w:lang w:val="ru-RU"/>
        </w:rPr>
        <w:t>в</w:t>
      </w:r>
      <w:r w:rsidRPr="00BA4DCB">
        <w:rPr>
          <w:lang w:val="ru-RU"/>
        </w:rPr>
        <w:t xml:space="preserve"> , расчет про</w:t>
      </w:r>
      <w:r w:rsidR="00DC44DF">
        <w:rPr>
          <w:lang w:val="ru-RU"/>
        </w:rPr>
        <w:t>изводим по следующим формулам</w:t>
      </w:r>
      <w:r w:rsidRPr="00BA4DCB">
        <w:rPr>
          <w:lang w:val="ru-RU"/>
        </w:rPr>
        <w:t>:</w:t>
      </w:r>
    </w:p>
    <w:p w:rsidR="00387527" w:rsidRPr="00BA4DCB" w:rsidRDefault="008B52C4" w:rsidP="008B52C4">
      <w:pPr>
        <w:pStyle w:val="ac"/>
        <w:rPr>
          <w:lang w:val="ru-RU"/>
        </w:rPr>
      </w:pPr>
      <w:r w:rsidRPr="00BA4DCB">
        <w:rPr>
          <w:szCs w:val="20"/>
          <w:lang w:val="ru-RU"/>
        </w:rPr>
        <w:lastRenderedPageBreak/>
        <w:tab/>
      </w:r>
      <w:r w:rsidRPr="00BA4DCB">
        <w:rPr>
          <w:position w:val="-90"/>
          <w:szCs w:val="20"/>
          <w:lang w:val="ru-RU"/>
        </w:rPr>
        <w:object w:dxaOrig="3080" w:dyaOrig="1359">
          <v:shape id="_x0000_i1205" type="#_x0000_t75" style="width:152.6pt;height:67.3pt" o:ole="">
            <v:imagedata r:id="rId353" o:title=""/>
          </v:shape>
          <o:OLEObject Type="Embed" ProgID="Equation.DSMT4" ShapeID="_x0000_i1205" DrawAspect="Content" ObjectID="_1549196714" r:id="rId354"/>
        </w:object>
      </w:r>
      <w:r w:rsidR="004129E1" w:rsidRPr="00BA4DCB">
        <w:rPr>
          <w:szCs w:val="20"/>
          <w:lang w:val="ru-RU"/>
        </w:rPr>
        <w:t xml:space="preserve">, </w:t>
      </w:r>
      <w:proofErr w:type="gramStart"/>
      <w:r w:rsidR="001C4BB7" w:rsidRPr="00BA4DCB">
        <w:rPr>
          <w:szCs w:val="20"/>
          <w:lang w:val="ru-RU"/>
        </w:rPr>
        <w:t>м</w:t>
      </w:r>
      <w:proofErr w:type="gramEnd"/>
      <w:r w:rsidR="001C4BB7" w:rsidRPr="00BA4DCB">
        <w:rPr>
          <w:szCs w:val="20"/>
          <w:lang w:val="ru-RU"/>
        </w:rPr>
        <w:tab/>
        <w:t>(6.1)</w:t>
      </w:r>
    </w:p>
    <w:p w:rsidR="00387527" w:rsidRPr="00BA4DCB" w:rsidRDefault="00387527" w:rsidP="004129E1">
      <w:pPr>
        <w:pStyle w:val="ac"/>
        <w:rPr>
          <w:lang w:val="ru-RU"/>
        </w:rPr>
      </w:pPr>
      <w:r w:rsidRPr="00BA4DCB">
        <w:rPr>
          <w:lang w:val="ru-RU"/>
        </w:rPr>
        <w:tab/>
      </w:r>
      <w:r w:rsidR="004129E1" w:rsidRPr="00BA4DCB">
        <w:rPr>
          <w:position w:val="-90"/>
          <w:lang w:val="ru-RU"/>
        </w:rPr>
        <w:object w:dxaOrig="3040" w:dyaOrig="1359">
          <v:shape id="_x0000_i1206" type="#_x0000_t75" style="width:152.6pt;height:67.3pt" o:ole="">
            <v:imagedata r:id="rId355" o:title=""/>
          </v:shape>
          <o:OLEObject Type="Embed" ProgID="Equation.DSMT4" ShapeID="_x0000_i1206" DrawAspect="Content" ObjectID="_1549196715" r:id="rId356"/>
        </w:object>
      </w:r>
      <w:r w:rsidRPr="00BA4DCB">
        <w:rPr>
          <w:lang w:val="ru-RU"/>
        </w:rPr>
        <w:t>,</w:t>
      </w:r>
      <w:r w:rsidR="004129E1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ab/>
        <w:t>(6.2)</w:t>
      </w:r>
    </w:p>
    <w:p w:rsidR="00387527" w:rsidRPr="00F541BA" w:rsidRDefault="001C4BB7" w:rsidP="00387527">
      <w:pPr>
        <w:pStyle w:val="afffffc"/>
        <w:rPr>
          <w:vertAlign w:val="superscript"/>
          <w:lang w:val="ru-RU"/>
        </w:rPr>
      </w:pPr>
      <w:r w:rsidRPr="00BA4DCB">
        <w:rPr>
          <w:lang w:val="ru-RU"/>
        </w:rPr>
        <w:t xml:space="preserve">где </w:t>
      </w:r>
      <w:r w:rsidR="00E93FF3">
        <w:rPr>
          <w:lang w:val="ru-RU"/>
        </w:rPr>
        <w:t>γ</w:t>
      </w:r>
      <w:r w:rsidR="008056ED">
        <w:rPr>
          <w:vertAlign w:val="subscript"/>
          <w:lang w:val="ru-RU"/>
        </w:rPr>
        <w:t>нар</w:t>
      </w:r>
      <w:r w:rsidRPr="00BA4DCB">
        <w:rPr>
          <w:lang w:val="ru-RU"/>
        </w:rPr>
        <w:t xml:space="preserve"> </w:t>
      </w:r>
      <w:r w:rsidR="00285128">
        <w:rPr>
          <w:lang w:val="ru-RU"/>
        </w:rPr>
        <w:t>–</w:t>
      </w:r>
      <w:r w:rsidRPr="00BA4DCB">
        <w:rPr>
          <w:lang w:val="ru-RU"/>
        </w:rPr>
        <w:t xml:space="preserve"> </w:t>
      </w:r>
      <w:r w:rsidR="008056ED">
        <w:rPr>
          <w:lang w:val="ru-RU"/>
        </w:rPr>
        <w:t>γ</w:t>
      </w:r>
      <w:r w:rsidR="00285128">
        <w:rPr>
          <w:vertAlign w:val="subscript"/>
          <w:lang w:val="ru-RU"/>
        </w:rPr>
        <w:t>вн.</w:t>
      </w:r>
      <w:r w:rsidR="00285128">
        <w:rPr>
          <w:lang w:val="ru-RU"/>
        </w:rPr>
        <w:t xml:space="preserve"> плотность воздуха соответственно снаружи и внутри п</w:t>
      </w:r>
      <w:r w:rsidR="00285128">
        <w:rPr>
          <w:lang w:val="ru-RU"/>
        </w:rPr>
        <w:t>о</w:t>
      </w:r>
      <w:r w:rsidR="00285128">
        <w:rPr>
          <w:lang w:val="ru-RU"/>
        </w:rPr>
        <w:t>мещения при соответствующей температуре</w:t>
      </w:r>
      <w:r w:rsidR="00F541BA">
        <w:rPr>
          <w:lang w:val="ru-RU"/>
        </w:rPr>
        <w:t xml:space="preserve">, </w:t>
      </w:r>
      <w:proofErr w:type="gramStart"/>
      <w:r w:rsidR="00F541BA">
        <w:rPr>
          <w:lang w:val="ru-RU"/>
        </w:rPr>
        <w:t>кг</w:t>
      </w:r>
      <w:proofErr w:type="gramEnd"/>
      <w:r w:rsidR="00F541BA">
        <w:rPr>
          <w:lang w:val="ru-RU"/>
        </w:rPr>
        <w:t>/м</w:t>
      </w:r>
      <w:r w:rsidR="00F541BA">
        <w:rPr>
          <w:vertAlign w:val="superscript"/>
          <w:lang w:val="ru-RU"/>
        </w:rPr>
        <w:t>3</w:t>
      </w:r>
    </w:p>
    <w:p w:rsidR="00667EF9" w:rsidRPr="00BA4DCB" w:rsidRDefault="001C4BB7" w:rsidP="00667EF9">
      <w:pPr>
        <w:pStyle w:val="afffffc"/>
        <w:rPr>
          <w:lang w:val="ru-RU"/>
        </w:rPr>
      </w:pPr>
      <w:r w:rsidRPr="00BA4DCB">
        <w:rPr>
          <w:lang w:val="ru-RU"/>
        </w:rPr>
        <w:t>Оп</w:t>
      </w:r>
      <w:r w:rsidR="0073280A">
        <w:rPr>
          <w:lang w:val="ru-RU"/>
        </w:rPr>
        <w:t>ределяем удельный вес воздуха по формуле</w:t>
      </w:r>
      <w:r w:rsidRPr="00BA4DCB">
        <w:rPr>
          <w:lang w:val="ru-RU"/>
        </w:rPr>
        <w:t xml:space="preserve">: </w:t>
      </w:r>
    </w:p>
    <w:p w:rsidR="00053248" w:rsidRPr="00BA4DCB" w:rsidRDefault="00053248" w:rsidP="00053248">
      <w:pPr>
        <w:pStyle w:val="ac"/>
        <w:rPr>
          <w:lang w:val="ru-RU"/>
        </w:rPr>
      </w:pPr>
      <w:r w:rsidRPr="00BA4DCB">
        <w:rPr>
          <w:lang w:val="ru-RU"/>
        </w:rPr>
        <w:tab/>
      </w:r>
      <w:r w:rsidRPr="00BA4DCB">
        <w:rPr>
          <w:position w:val="-24"/>
          <w:lang w:val="ru-RU"/>
        </w:rPr>
        <w:object w:dxaOrig="1320" w:dyaOrig="639">
          <v:shape id="_x0000_i1208" type="#_x0000_t75" style="width:66.5pt;height:32.1pt" o:ole="">
            <v:imagedata r:id="rId357" o:title=""/>
          </v:shape>
          <o:OLEObject Type="Embed" ProgID="Equation.DSMT4" ShapeID="_x0000_i1208" DrawAspect="Content" ObjectID="_1549196716" r:id="rId358"/>
        </w:object>
      </w:r>
      <w:r w:rsidRPr="00BA4DCB">
        <w:rPr>
          <w:lang w:val="ru-RU"/>
        </w:rPr>
        <w:t xml:space="preserve">, </w:t>
      </w:r>
      <w:proofErr w:type="gramStart"/>
      <w:r w:rsidR="00ED6D4F" w:rsidRPr="00BA4DCB">
        <w:rPr>
          <w:lang w:val="ru-RU"/>
        </w:rPr>
        <w:t>кг</w:t>
      </w:r>
      <w:proofErr w:type="gramEnd"/>
      <w:r w:rsidR="00ED6D4F" w:rsidRPr="00BA4DCB">
        <w:rPr>
          <w:lang w:val="ru-RU"/>
        </w:rPr>
        <w:t>/м</w:t>
      </w:r>
      <w:r w:rsidR="00ED6D4F" w:rsidRPr="00BA4DCB">
        <w:rPr>
          <w:vertAlign w:val="superscript"/>
          <w:lang w:val="ru-RU"/>
        </w:rPr>
        <w:t>3</w:t>
      </w:r>
      <w:r w:rsidR="00F73D6B" w:rsidRPr="00BA4DCB">
        <w:rPr>
          <w:lang w:val="ru-RU"/>
        </w:rPr>
        <w:tab/>
      </w:r>
      <w:r w:rsidR="001C4BB7" w:rsidRPr="00BA4DCB">
        <w:rPr>
          <w:lang w:val="ru-RU"/>
        </w:rPr>
        <w:t>(6.3)</w:t>
      </w:r>
    </w:p>
    <w:p w:rsidR="00053248" w:rsidRPr="00BA4DCB" w:rsidRDefault="00ED6D4F" w:rsidP="00053248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spellStart"/>
      <w:r w:rsidRPr="00BA4DCB">
        <w:rPr>
          <w:lang w:val="ru-RU"/>
        </w:rPr>
        <w:t>t</w:t>
      </w:r>
      <w:proofErr w:type="spellEnd"/>
      <w:r w:rsidRPr="00BA4DCB">
        <w:rPr>
          <w:lang w:val="ru-RU"/>
        </w:rPr>
        <w:t xml:space="preserve"> - температура воздуха, </w:t>
      </w:r>
      <w:r w:rsidR="001C4BB7" w:rsidRPr="00BA4DCB">
        <w:rPr>
          <w:lang w:val="ru-RU"/>
        </w:rPr>
        <w:t>С.</w:t>
      </w:r>
    </w:p>
    <w:p w:rsidR="00053248" w:rsidRPr="00BA4DCB" w:rsidRDefault="001C4BB7" w:rsidP="00053248">
      <w:pPr>
        <w:pStyle w:val="afffffc"/>
        <w:rPr>
          <w:lang w:val="ru-RU"/>
        </w:rPr>
      </w:pPr>
      <w:r w:rsidRPr="00BA4DCB">
        <w:rPr>
          <w:lang w:val="ru-RU"/>
        </w:rPr>
        <w:t>Тогда удельный вес внешнего и внутреннего воздуха равняется:</w:t>
      </w:r>
    </w:p>
    <w:p w:rsidR="00053248" w:rsidRPr="00BA4DCB" w:rsidRDefault="00D94170" w:rsidP="00053248">
      <w:pPr>
        <w:pStyle w:val="ac"/>
        <w:jc w:val="center"/>
        <w:rPr>
          <w:lang w:val="ru-RU"/>
        </w:rPr>
      </w:pPr>
      <w:r w:rsidRPr="00BA4DCB">
        <w:rPr>
          <w:position w:val="-24"/>
          <w:lang w:val="ru-RU"/>
        </w:rPr>
        <w:object w:dxaOrig="3320" w:dyaOrig="639">
          <v:shape id="_x0000_i1209" type="#_x0000_t75" style="width:165.9pt;height:32.1pt" o:ole="">
            <v:imagedata r:id="rId359" o:title=""/>
          </v:shape>
          <o:OLEObject Type="Embed" ProgID="Equation.DSMT4" ShapeID="_x0000_i1209" DrawAspect="Content" ObjectID="_1549196717" r:id="rId360"/>
        </w:object>
      </w:r>
      <w:r w:rsidR="00053248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кг</w:t>
      </w:r>
      <w:proofErr w:type="gramEnd"/>
      <w:r w:rsidR="001C4BB7" w:rsidRPr="00BA4DCB">
        <w:rPr>
          <w:lang w:val="ru-RU"/>
        </w:rPr>
        <w:t>/м3</w:t>
      </w:r>
    </w:p>
    <w:p w:rsidR="009F192D" w:rsidRPr="00BA4DCB" w:rsidRDefault="00D94170" w:rsidP="009F192D">
      <w:pPr>
        <w:pStyle w:val="ac"/>
        <w:jc w:val="center"/>
        <w:rPr>
          <w:lang w:val="ru-RU"/>
        </w:rPr>
      </w:pPr>
      <w:r w:rsidRPr="00BA4DCB">
        <w:rPr>
          <w:position w:val="-24"/>
          <w:lang w:val="ru-RU"/>
        </w:rPr>
        <w:object w:dxaOrig="3540" w:dyaOrig="639">
          <v:shape id="_x0000_i1210" type="#_x0000_t75" style="width:176.85pt;height:32.1pt" o:ole="">
            <v:imagedata r:id="rId361" o:title=""/>
          </v:shape>
          <o:OLEObject Type="Embed" ProgID="Equation.DSMT4" ShapeID="_x0000_i1210" DrawAspect="Content" ObjectID="_1549196718" r:id="rId362"/>
        </w:object>
      </w:r>
      <w:r w:rsidR="009F192D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кг</w:t>
      </w:r>
      <w:proofErr w:type="gramEnd"/>
      <w:r w:rsidR="001C4BB7" w:rsidRPr="00BA4DCB">
        <w:rPr>
          <w:lang w:val="ru-RU"/>
        </w:rPr>
        <w:t>/м3.</w:t>
      </w:r>
    </w:p>
    <w:p w:rsidR="00387527" w:rsidRPr="00BA4DCB" w:rsidRDefault="001C4BB7" w:rsidP="00053248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 xml:space="preserve">Сначала определяем величину </w:t>
      </w:r>
      <w:proofErr w:type="gramStart"/>
      <w:r w:rsidR="00D0265D">
        <w:rPr>
          <w:szCs w:val="20"/>
        </w:rPr>
        <w:t>h</w:t>
      </w:r>
      <w:proofErr w:type="spellStart"/>
      <w:proofErr w:type="gramEnd"/>
      <w:r w:rsidR="00D0265D">
        <w:rPr>
          <w:szCs w:val="20"/>
          <w:vertAlign w:val="subscript"/>
          <w:lang w:val="ru-RU"/>
        </w:rPr>
        <w:t>н</w:t>
      </w:r>
      <w:proofErr w:type="spellEnd"/>
      <w:r w:rsidRPr="00BA4DCB">
        <w:rPr>
          <w:szCs w:val="20"/>
          <w:lang w:val="ru-RU"/>
        </w:rPr>
        <w:t>, подставляя в формулу значение пар</w:t>
      </w:r>
      <w:r w:rsidRPr="00BA4DCB">
        <w:rPr>
          <w:szCs w:val="20"/>
          <w:lang w:val="ru-RU"/>
        </w:rPr>
        <w:t>а</w:t>
      </w:r>
      <w:r w:rsidRPr="00BA4DCB">
        <w:rPr>
          <w:szCs w:val="20"/>
          <w:lang w:val="ru-RU"/>
        </w:rPr>
        <w:t>метров</w:t>
      </w:r>
      <w:r w:rsidR="00104CDA">
        <w:rPr>
          <w:szCs w:val="20"/>
          <w:lang w:val="ru-RU"/>
        </w:rPr>
        <w:t>:</w:t>
      </w:r>
    </w:p>
    <w:p w:rsidR="00387527" w:rsidRPr="00BA4DCB" w:rsidRDefault="004129E1" w:rsidP="004129E1">
      <w:pPr>
        <w:pStyle w:val="ac"/>
        <w:jc w:val="center"/>
        <w:rPr>
          <w:lang w:val="ru-RU"/>
        </w:rPr>
      </w:pPr>
      <w:r w:rsidRPr="00BA4DCB">
        <w:rPr>
          <w:position w:val="-88"/>
          <w:lang w:val="ru-RU"/>
        </w:rPr>
        <w:object w:dxaOrig="4000" w:dyaOrig="1340">
          <v:shape id="_x0000_i1211" type="#_x0000_t75" style="width:200.35pt;height:67.3pt" o:ole="">
            <v:imagedata r:id="rId363" o:title=""/>
          </v:shape>
          <o:OLEObject Type="Embed" ProgID="Equation.DSMT4" ShapeID="_x0000_i1211" DrawAspect="Content" ObjectID="_1549196719" r:id="rId364"/>
        </w:object>
      </w:r>
      <w:proofErr w:type="gramStart"/>
      <w:r w:rsidR="001C4BB7" w:rsidRPr="00BA4DCB">
        <w:rPr>
          <w:lang w:val="ru-RU"/>
        </w:rPr>
        <w:t>г</w:t>
      </w:r>
      <w:proofErr w:type="gramEnd"/>
      <w:r w:rsidR="001C4BB7" w:rsidRPr="00BA4DCB">
        <w:rPr>
          <w:lang w:val="ru-RU"/>
        </w:rPr>
        <w:t>.</w:t>
      </w:r>
    </w:p>
    <w:p w:rsidR="00387527" w:rsidRPr="00BA4DCB" w:rsidRDefault="001C4BB7" w:rsidP="00387527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Потом находим р</w:t>
      </w:r>
      <w:r w:rsidR="0055560C">
        <w:rPr>
          <w:szCs w:val="20"/>
          <w:lang w:val="ru-RU"/>
        </w:rPr>
        <w:t>асстояние от геометрической оси верхних проемов</w:t>
      </w:r>
      <w:r w:rsidRPr="00BA4DCB">
        <w:rPr>
          <w:szCs w:val="20"/>
          <w:lang w:val="ru-RU"/>
        </w:rPr>
        <w:t xml:space="preserve"> к нейтральной зоне:</w:t>
      </w:r>
    </w:p>
    <w:p w:rsidR="00387527" w:rsidRPr="00BA4DCB" w:rsidRDefault="00D94170" w:rsidP="009F192D">
      <w:pPr>
        <w:pStyle w:val="ac"/>
        <w:jc w:val="center"/>
        <w:rPr>
          <w:lang w:val="ru-RU"/>
        </w:rPr>
      </w:pPr>
      <w:r w:rsidRPr="00BA4DCB">
        <w:rPr>
          <w:position w:val="-16"/>
          <w:lang w:val="ru-RU"/>
        </w:rPr>
        <w:object w:dxaOrig="5300" w:dyaOrig="440">
          <v:shape id="_x0000_i1212" type="#_x0000_t75" style="width:265.3pt;height:21.9pt" o:ole="">
            <v:imagedata r:id="rId365" o:title=""/>
          </v:shape>
          <o:OLEObject Type="Embed" ProgID="Equation.DSMT4" ShapeID="_x0000_i1212" DrawAspect="Content" ObjectID="_1549196720" r:id="rId366"/>
        </w:object>
      </w:r>
    </w:p>
    <w:p w:rsidR="00387527" w:rsidRPr="00BA4DCB" w:rsidRDefault="001C4BB7" w:rsidP="00387527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Величин</w:t>
      </w:r>
      <w:r w:rsidR="0055560C">
        <w:rPr>
          <w:szCs w:val="20"/>
          <w:lang w:val="ru-RU"/>
        </w:rPr>
        <w:t>у теплового напора определяем по формуле</w:t>
      </w:r>
      <w:r w:rsidRPr="00BA4DCB">
        <w:rPr>
          <w:szCs w:val="20"/>
          <w:lang w:val="ru-RU"/>
        </w:rPr>
        <w:t>:</w:t>
      </w:r>
    </w:p>
    <w:p w:rsidR="00387527" w:rsidRPr="00BA4DCB" w:rsidRDefault="009F192D" w:rsidP="009F192D">
      <w:pPr>
        <w:pStyle w:val="ac"/>
        <w:rPr>
          <w:lang w:val="ru-RU"/>
        </w:rPr>
      </w:pPr>
      <w:r w:rsidRPr="00BA4DCB">
        <w:rPr>
          <w:lang w:val="ru-RU"/>
        </w:rPr>
        <w:tab/>
      </w:r>
      <w:r w:rsidR="00D94170" w:rsidRPr="00BA4DCB">
        <w:rPr>
          <w:position w:val="-22"/>
          <w:lang w:val="ru-RU"/>
        </w:rPr>
        <w:object w:dxaOrig="3800" w:dyaOrig="600">
          <v:shape id="_x0000_i1213" type="#_x0000_t75" style="width:190.15pt;height:30.5pt" o:ole="">
            <v:imagedata r:id="rId367" o:title=""/>
          </v:shape>
          <o:OLEObject Type="Embed" ProgID="Equation.DSMT4" ShapeID="_x0000_i1213" DrawAspect="Content" ObjectID="_1549196721" r:id="rId368"/>
        </w:object>
      </w:r>
      <w:r w:rsidRPr="00BA4DCB">
        <w:rPr>
          <w:lang w:val="ru-RU"/>
        </w:rPr>
        <w:t xml:space="preserve">, </w:t>
      </w:r>
      <w:r w:rsidR="001C4BB7" w:rsidRPr="00BA4DCB">
        <w:rPr>
          <w:lang w:val="ru-RU"/>
        </w:rPr>
        <w:t>Па</w:t>
      </w:r>
      <w:r w:rsidR="001C4BB7" w:rsidRPr="00BA4DCB">
        <w:rPr>
          <w:lang w:val="ru-RU"/>
        </w:rPr>
        <w:tab/>
        <w:t>(6.4)</w:t>
      </w:r>
    </w:p>
    <w:p w:rsidR="00387527" w:rsidRPr="00BA4DCB" w:rsidRDefault="001C4BB7" w:rsidP="00387527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 xml:space="preserve">где </w:t>
      </w:r>
      <w:proofErr w:type="spellStart"/>
      <w:r w:rsidRPr="00BA4DCB">
        <w:rPr>
          <w:szCs w:val="20"/>
          <w:lang w:val="ru-RU"/>
        </w:rPr>
        <w:t>g</w:t>
      </w:r>
      <w:proofErr w:type="spellEnd"/>
      <w:r w:rsidRPr="00BA4DCB">
        <w:rPr>
          <w:szCs w:val="20"/>
          <w:lang w:val="ru-RU"/>
        </w:rPr>
        <w:t xml:space="preserve"> = 9,81 -</w:t>
      </w:r>
      <w:r w:rsidR="009961EE">
        <w:rPr>
          <w:szCs w:val="20"/>
          <w:lang w:val="ru-RU"/>
        </w:rPr>
        <w:t xml:space="preserve"> коэффициент для перевода </w:t>
      </w:r>
      <w:proofErr w:type="gramStart"/>
      <w:r w:rsidR="009961EE">
        <w:rPr>
          <w:szCs w:val="20"/>
          <w:lang w:val="ru-RU"/>
        </w:rPr>
        <w:t>мм</w:t>
      </w:r>
      <w:proofErr w:type="gramEnd"/>
      <w:r w:rsidR="009961EE">
        <w:rPr>
          <w:szCs w:val="20"/>
          <w:lang w:val="ru-RU"/>
        </w:rPr>
        <w:t xml:space="preserve"> </w:t>
      </w:r>
      <w:proofErr w:type="spellStart"/>
      <w:r w:rsidR="009961EE">
        <w:rPr>
          <w:szCs w:val="20"/>
          <w:lang w:val="ru-RU"/>
        </w:rPr>
        <w:t>рт</w:t>
      </w:r>
      <w:proofErr w:type="spellEnd"/>
      <w:r w:rsidRPr="00BA4DCB">
        <w:rPr>
          <w:szCs w:val="20"/>
          <w:lang w:val="ru-RU"/>
        </w:rPr>
        <w:t>. ст. в Па.</w:t>
      </w:r>
    </w:p>
    <w:p w:rsidR="009F192D" w:rsidRPr="00BA4DCB" w:rsidRDefault="001C4BB7" w:rsidP="009F192D">
      <w:pPr>
        <w:pStyle w:val="afffffc"/>
        <w:rPr>
          <w:lang w:val="ru-RU"/>
        </w:rPr>
      </w:pPr>
      <w:r w:rsidRPr="00BA4DCB">
        <w:rPr>
          <w:lang w:val="ru-RU"/>
        </w:rPr>
        <w:t>Тогда рассчитываем величину теплового напора:</w:t>
      </w:r>
    </w:p>
    <w:p w:rsidR="009F192D" w:rsidRPr="00BA4DCB" w:rsidRDefault="00BD34E1" w:rsidP="009F192D">
      <w:pPr>
        <w:pStyle w:val="ac"/>
        <w:jc w:val="center"/>
        <w:rPr>
          <w:lang w:val="ru-RU"/>
        </w:rPr>
      </w:pPr>
      <w:r w:rsidRPr="00BA4DCB">
        <w:rPr>
          <w:position w:val="-16"/>
          <w:lang w:val="ru-RU"/>
        </w:rPr>
        <w:object w:dxaOrig="4480" w:dyaOrig="460">
          <v:shape id="_x0000_i1214" type="#_x0000_t75" style="width:224.6pt;height:23.5pt" o:ole="">
            <v:imagedata r:id="rId369" o:title=""/>
          </v:shape>
          <o:OLEObject Type="Embed" ProgID="Equation.DSMT4" ShapeID="_x0000_i1214" DrawAspect="Content" ObjectID="_1549196722" r:id="rId370"/>
        </w:object>
      </w:r>
      <w:r w:rsidR="009F192D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Па.</w:t>
      </w:r>
    </w:p>
    <w:p w:rsidR="00387527" w:rsidRPr="00BA4DCB" w:rsidRDefault="001C4BB7" w:rsidP="00387527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Скоро</w:t>
      </w:r>
      <w:r w:rsidR="0073280A">
        <w:rPr>
          <w:szCs w:val="20"/>
          <w:lang w:val="ru-RU"/>
        </w:rPr>
        <w:t>сть движения воздуха в проемах</w:t>
      </w:r>
      <w:r w:rsidR="008E5BCA">
        <w:rPr>
          <w:szCs w:val="20"/>
          <w:lang w:val="ru-RU"/>
        </w:rPr>
        <w:t xml:space="preserve"> определяем по следующим</w:t>
      </w:r>
      <w:r w:rsidRPr="00BA4DCB">
        <w:rPr>
          <w:szCs w:val="20"/>
          <w:lang w:val="ru-RU"/>
        </w:rPr>
        <w:t xml:space="preserve"> фо</w:t>
      </w:r>
      <w:r w:rsidRPr="00BA4DCB">
        <w:rPr>
          <w:szCs w:val="20"/>
          <w:lang w:val="ru-RU"/>
        </w:rPr>
        <w:t>р</w:t>
      </w:r>
      <w:r w:rsidRPr="00BA4DCB">
        <w:rPr>
          <w:szCs w:val="20"/>
          <w:lang w:val="ru-RU"/>
        </w:rPr>
        <w:t>му</w:t>
      </w:r>
      <w:r w:rsidR="008E5BCA">
        <w:rPr>
          <w:szCs w:val="20"/>
          <w:lang w:val="ru-RU"/>
        </w:rPr>
        <w:t>лам</w:t>
      </w:r>
      <w:r w:rsidRPr="00BA4DCB">
        <w:rPr>
          <w:szCs w:val="20"/>
          <w:lang w:val="ru-RU"/>
        </w:rPr>
        <w:t>:</w:t>
      </w:r>
    </w:p>
    <w:p w:rsidR="00387527" w:rsidRPr="00BA4DCB" w:rsidRDefault="008E5BCA" w:rsidP="00387527">
      <w:pPr>
        <w:pStyle w:val="afffffc"/>
        <w:rPr>
          <w:szCs w:val="20"/>
          <w:lang w:val="ru-RU"/>
        </w:rPr>
      </w:pPr>
      <w:r>
        <w:rPr>
          <w:szCs w:val="20"/>
          <w:lang w:val="ru-RU"/>
        </w:rPr>
        <w:t>а) в нижнем проеме</w:t>
      </w:r>
    </w:p>
    <w:p w:rsidR="00387527" w:rsidRPr="00BA4DCB" w:rsidRDefault="009F192D" w:rsidP="009F192D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lastRenderedPageBreak/>
        <w:tab/>
      </w:r>
      <w:r w:rsidR="00D94170" w:rsidRPr="00BA4DCB">
        <w:rPr>
          <w:position w:val="-42"/>
          <w:lang w:val="ru-RU"/>
        </w:rPr>
        <w:object w:dxaOrig="5140" w:dyaOrig="1100">
          <v:shape id="_x0000_i1215" type="#_x0000_t75" style="width:245.75pt;height:51.65pt" o:ole="">
            <v:imagedata r:id="rId371" o:title=""/>
          </v:shape>
          <o:OLEObject Type="Embed" ProgID="Equation.DSMT4" ShapeID="_x0000_i1215" DrawAspect="Content" ObjectID="_1549196723" r:id="rId372"/>
        </w:object>
      </w:r>
      <w:r w:rsidRPr="00BA4DCB">
        <w:rPr>
          <w:lang w:val="ru-RU"/>
        </w:rPr>
        <w:t xml:space="preserve">,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/с</w:t>
      </w:r>
      <w:r w:rsidR="001C4BB7" w:rsidRPr="00BA4DCB">
        <w:rPr>
          <w:lang w:val="ru-RU"/>
        </w:rPr>
        <w:tab/>
        <w:t>(6.5)</w:t>
      </w:r>
    </w:p>
    <w:p w:rsidR="00387527" w:rsidRPr="00BA4DCB" w:rsidRDefault="008E5BCA" w:rsidP="00387527">
      <w:pPr>
        <w:pStyle w:val="afffffc"/>
        <w:rPr>
          <w:szCs w:val="20"/>
          <w:lang w:val="ru-RU"/>
        </w:rPr>
      </w:pPr>
      <w:r>
        <w:rPr>
          <w:szCs w:val="20"/>
          <w:lang w:val="ru-RU"/>
        </w:rPr>
        <w:t>б) в верхнем проеме</w:t>
      </w:r>
    </w:p>
    <w:p w:rsidR="00387527" w:rsidRPr="00BA4DCB" w:rsidRDefault="009F192D" w:rsidP="009F192D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D94170" w:rsidRPr="00BA4DCB">
        <w:rPr>
          <w:position w:val="-42"/>
          <w:lang w:val="ru-RU"/>
        </w:rPr>
        <w:object w:dxaOrig="4920" w:dyaOrig="1100">
          <v:shape id="_x0000_i1216" type="#_x0000_t75" style="width:228.5pt;height:51.65pt" o:ole="">
            <v:imagedata r:id="rId373" o:title=""/>
          </v:shape>
          <o:OLEObject Type="Embed" ProgID="Equation.DSMT4" ShapeID="_x0000_i1216" DrawAspect="Content" ObjectID="_1549196724" r:id="rId374"/>
        </w:object>
      </w:r>
      <w:r w:rsidRPr="00BA4DCB">
        <w:rPr>
          <w:lang w:val="ru-RU"/>
        </w:rPr>
        <w:t xml:space="preserve">,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/с.</w:t>
      </w:r>
      <w:r w:rsidR="001C4BB7" w:rsidRPr="00BA4DCB">
        <w:rPr>
          <w:lang w:val="ru-RU"/>
        </w:rPr>
        <w:tab/>
        <w:t>(6.6)</w:t>
      </w:r>
    </w:p>
    <w:p w:rsidR="00BD34E1" w:rsidRPr="00BA4DCB" w:rsidRDefault="001C4BB7" w:rsidP="00BD34E1">
      <w:pPr>
        <w:pStyle w:val="afffffc"/>
        <w:rPr>
          <w:lang w:val="ru-RU"/>
        </w:rPr>
      </w:pPr>
      <w:r w:rsidRPr="00BA4DCB">
        <w:rPr>
          <w:lang w:val="ru-RU"/>
        </w:rPr>
        <w:t>Рассчитаем скор</w:t>
      </w:r>
      <w:r w:rsidR="008E5BCA">
        <w:rPr>
          <w:lang w:val="ru-RU"/>
        </w:rPr>
        <w:t>ость движения воздуха в проемах</w:t>
      </w:r>
    </w:p>
    <w:p w:rsidR="009F192D" w:rsidRPr="00BA4DCB" w:rsidRDefault="008E5BCA" w:rsidP="00BD34E1">
      <w:pPr>
        <w:pStyle w:val="afffffc"/>
        <w:rPr>
          <w:lang w:val="ru-RU"/>
        </w:rPr>
      </w:pPr>
      <w:r>
        <w:rPr>
          <w:lang w:val="ru-RU"/>
        </w:rPr>
        <w:t>а) в нижнем проеме</w:t>
      </w:r>
    </w:p>
    <w:p w:rsidR="009F192D" w:rsidRPr="00BA4DCB" w:rsidRDefault="00D94170" w:rsidP="00BD34E1">
      <w:pPr>
        <w:pStyle w:val="ac"/>
        <w:jc w:val="center"/>
        <w:rPr>
          <w:lang w:val="ru-RU"/>
        </w:rPr>
      </w:pPr>
      <w:r w:rsidRPr="00BA4DCB">
        <w:rPr>
          <w:position w:val="-36"/>
          <w:lang w:val="ru-RU"/>
        </w:rPr>
        <w:object w:dxaOrig="5000" w:dyaOrig="940">
          <v:shape id="_x0000_i1217" type="#_x0000_t75" style="width:239.5pt;height:43.85pt" o:ole="">
            <v:imagedata r:id="rId375" o:title=""/>
          </v:shape>
          <o:OLEObject Type="Embed" ProgID="Equation.DSMT4" ShapeID="_x0000_i1217" DrawAspect="Content" ObjectID="_1549196725" r:id="rId376"/>
        </w:object>
      </w:r>
      <w:r w:rsidR="009F192D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/с</w:t>
      </w:r>
    </w:p>
    <w:p w:rsidR="009F192D" w:rsidRPr="00BA4DCB" w:rsidRDefault="008E5BCA" w:rsidP="009F192D">
      <w:pPr>
        <w:pStyle w:val="afffffc"/>
        <w:rPr>
          <w:szCs w:val="20"/>
          <w:lang w:val="ru-RU"/>
        </w:rPr>
      </w:pPr>
      <w:r>
        <w:rPr>
          <w:szCs w:val="20"/>
          <w:lang w:val="ru-RU"/>
        </w:rPr>
        <w:t>б) в верхнем проеме</w:t>
      </w:r>
    </w:p>
    <w:p w:rsidR="009F192D" w:rsidRPr="00BA4DCB" w:rsidRDefault="00D94170" w:rsidP="00BD34E1">
      <w:pPr>
        <w:pStyle w:val="ac"/>
        <w:jc w:val="center"/>
        <w:rPr>
          <w:lang w:val="ru-RU"/>
        </w:rPr>
      </w:pPr>
      <w:r w:rsidRPr="00BA4DCB">
        <w:rPr>
          <w:position w:val="-36"/>
          <w:lang w:val="ru-RU"/>
        </w:rPr>
        <w:object w:dxaOrig="5080" w:dyaOrig="940">
          <v:shape id="_x0000_i1218" type="#_x0000_t75" style="width:236.35pt;height:43.05pt" o:ole="">
            <v:imagedata r:id="rId377" o:title=""/>
          </v:shape>
          <o:OLEObject Type="Embed" ProgID="Equation.DSMT4" ShapeID="_x0000_i1218" DrawAspect="Content" ObjectID="_1549196726" r:id="rId378"/>
        </w:object>
      </w:r>
      <w:r w:rsidR="00BD34E1"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м</w:t>
      </w:r>
      <w:proofErr w:type="gramEnd"/>
      <w:r w:rsidR="001C4BB7" w:rsidRPr="00BA4DCB">
        <w:rPr>
          <w:lang w:val="ru-RU"/>
        </w:rPr>
        <w:t>/с.</w:t>
      </w:r>
    </w:p>
    <w:p w:rsidR="00387527" w:rsidRPr="00BA4DCB" w:rsidRDefault="00444695" w:rsidP="00387527">
      <w:pPr>
        <w:pStyle w:val="afffffc"/>
        <w:rPr>
          <w:szCs w:val="20"/>
          <w:lang w:val="ru-RU"/>
        </w:rPr>
      </w:pPr>
      <w:r>
        <w:rPr>
          <w:szCs w:val="20"/>
          <w:lang w:val="ru-RU"/>
        </w:rPr>
        <w:t>Объем воздуха, удаляемого</w:t>
      </w:r>
      <w:r w:rsidR="001C4BB7" w:rsidRPr="00BA4DCB">
        <w:rPr>
          <w:szCs w:val="20"/>
          <w:lang w:val="ru-RU"/>
        </w:rPr>
        <w:t xml:space="preserve"> из помещения под действием тепло</w:t>
      </w:r>
      <w:r w:rsidR="008E5BCA">
        <w:rPr>
          <w:szCs w:val="20"/>
          <w:lang w:val="ru-RU"/>
        </w:rPr>
        <w:t>вого н</w:t>
      </w:r>
      <w:r w:rsidR="008E5BCA">
        <w:rPr>
          <w:szCs w:val="20"/>
          <w:lang w:val="ru-RU"/>
        </w:rPr>
        <w:t>а</w:t>
      </w:r>
      <w:r w:rsidR="008E5BCA">
        <w:rPr>
          <w:szCs w:val="20"/>
          <w:lang w:val="ru-RU"/>
        </w:rPr>
        <w:t>пора, определяется по</w:t>
      </w:r>
      <w:r w:rsidR="000D7813">
        <w:rPr>
          <w:szCs w:val="20"/>
          <w:lang w:val="ru-RU"/>
        </w:rPr>
        <w:t xml:space="preserve"> формуле:</w:t>
      </w:r>
    </w:p>
    <w:p w:rsidR="00387527" w:rsidRPr="00BA4DCB" w:rsidRDefault="00387527" w:rsidP="00BD34E1">
      <w:pPr>
        <w:pStyle w:val="ac"/>
        <w:rPr>
          <w:lang w:val="ru-RU"/>
        </w:rPr>
      </w:pPr>
      <w:r w:rsidRPr="00BA4DCB">
        <w:rPr>
          <w:lang w:val="ru-RU"/>
        </w:rPr>
        <w:tab/>
      </w:r>
      <w:r w:rsidR="00BD34E1" w:rsidRPr="00BA4DCB">
        <w:rPr>
          <w:position w:val="-12"/>
          <w:lang w:val="ru-RU"/>
        </w:rPr>
        <w:object w:dxaOrig="4300" w:dyaOrig="400">
          <v:shape id="_x0000_i1219" type="#_x0000_t75" style="width:214.45pt;height:20.35pt" o:ole="">
            <v:imagedata r:id="rId379" o:title=""/>
          </v:shape>
          <o:OLEObject Type="Embed" ProgID="Equation.DSMT4" ShapeID="_x0000_i1219" DrawAspect="Content" ObjectID="_1549196727" r:id="rId380"/>
        </w:object>
      </w:r>
      <w:r w:rsidRPr="00BA4DCB">
        <w:rPr>
          <w:lang w:val="ru-RU"/>
        </w:rPr>
        <w:t>,</w:t>
      </w:r>
      <w:r w:rsidR="00BD34E1" w:rsidRPr="00BA4DCB">
        <w:rPr>
          <w:lang w:val="ru-RU"/>
        </w:rPr>
        <w:t xml:space="preserve"> </w:t>
      </w:r>
      <w:r w:rsidR="00F541BA">
        <w:rPr>
          <w:lang w:val="ru-RU"/>
        </w:rPr>
        <w:t>м</w:t>
      </w:r>
      <w:r w:rsidR="00F541BA">
        <w:rPr>
          <w:vertAlign w:val="superscript"/>
          <w:lang w:val="ru-RU"/>
        </w:rPr>
        <w:t>3</w:t>
      </w:r>
      <w:r w:rsidR="001C4BB7" w:rsidRPr="00BA4DCB">
        <w:rPr>
          <w:lang w:val="ru-RU"/>
        </w:rPr>
        <w:t>/год</w:t>
      </w:r>
      <w:r w:rsidR="001C4BB7" w:rsidRPr="00BA4DCB">
        <w:rPr>
          <w:lang w:val="ru-RU"/>
        </w:rPr>
        <w:tab/>
        <w:t>(6.7)</w:t>
      </w:r>
    </w:p>
    <w:p w:rsidR="00847440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 xml:space="preserve">где </w:t>
      </w:r>
      <w:proofErr w:type="gramStart"/>
      <w:r w:rsidR="000D7813">
        <w:t>F</w:t>
      </w:r>
      <w:proofErr w:type="gramEnd"/>
      <w:r w:rsidR="000D7813">
        <w:rPr>
          <w:vertAlign w:val="subscript"/>
          <w:lang w:val="ru-RU"/>
        </w:rPr>
        <w:t>в</w:t>
      </w:r>
      <w:r w:rsidRPr="00BA4DCB">
        <w:rPr>
          <w:lang w:val="ru-RU"/>
        </w:rPr>
        <w:t xml:space="preserve"> - площадь аэрационны</w:t>
      </w:r>
      <w:r w:rsidR="000D7813">
        <w:rPr>
          <w:lang w:val="ru-RU"/>
        </w:rPr>
        <w:t>х проемов</w:t>
      </w:r>
      <w:r w:rsidRPr="00BA4DCB">
        <w:rPr>
          <w:lang w:val="ru-RU"/>
        </w:rPr>
        <w:t xml:space="preserve"> в фонарях, уменьшенная </w:t>
      </w:r>
      <w:r w:rsidR="00AC7617" w:rsidRPr="00BA4DCB">
        <w:rPr>
          <w:lang w:val="ru-RU"/>
        </w:rPr>
        <w:t>всле</w:t>
      </w:r>
      <w:r w:rsidR="00AC7617" w:rsidRPr="00BA4DCB">
        <w:rPr>
          <w:lang w:val="ru-RU"/>
        </w:rPr>
        <w:t>д</w:t>
      </w:r>
      <w:r w:rsidR="00AC7617" w:rsidRPr="00BA4DCB">
        <w:rPr>
          <w:lang w:val="ru-RU"/>
        </w:rPr>
        <w:t>ствие</w:t>
      </w:r>
      <w:r w:rsidRPr="00BA4DCB">
        <w:rPr>
          <w:lang w:val="ru-RU"/>
        </w:rPr>
        <w:t xml:space="preserve"> сжатия потока воздуха при прохождении его через отверстие,</w:t>
      </w:r>
      <w:r w:rsidR="000D7813" w:rsidRPr="000D7813">
        <w:rPr>
          <w:lang w:val="ru-RU"/>
        </w:rPr>
        <w:t xml:space="preserve"> </w:t>
      </w:r>
    </w:p>
    <w:p w:rsidR="00387527" w:rsidRPr="00BA4DCB" w:rsidRDefault="000D7813" w:rsidP="00387527">
      <w:pPr>
        <w:pStyle w:val="afffffc"/>
        <w:rPr>
          <w:lang w:val="ru-RU"/>
        </w:rPr>
      </w:pPr>
      <w:r w:rsidRPr="00847440">
        <w:t>F</w:t>
      </w:r>
      <w:r w:rsidR="00847440">
        <w:rPr>
          <w:lang w:val="ru-RU"/>
        </w:rPr>
        <w:t xml:space="preserve"> </w:t>
      </w:r>
      <w:r w:rsidRPr="00847440">
        <w:rPr>
          <w:vertAlign w:val="subscript"/>
          <w:lang w:val="ru-RU"/>
        </w:rPr>
        <w:t>в</w:t>
      </w:r>
      <w:r w:rsidR="00847440" w:rsidRPr="00847440">
        <w:rPr>
          <w:vertAlign w:val="subscript"/>
          <w:lang w:val="ru-RU"/>
        </w:rPr>
        <w:t xml:space="preserve"> </w:t>
      </w:r>
      <w:r w:rsidR="00847440">
        <w:rPr>
          <w:lang w:val="ru-RU"/>
        </w:rPr>
        <w:t>=</w:t>
      </w:r>
      <w:r w:rsidR="001C4BB7" w:rsidRPr="00BA4DCB">
        <w:rPr>
          <w:lang w:val="ru-RU"/>
        </w:rPr>
        <w:t xml:space="preserve"> </w:t>
      </w:r>
      <w:proofErr w:type="gramStart"/>
      <w:r w:rsidR="00847440">
        <w:t>F</w:t>
      </w:r>
      <w:r w:rsidR="00847440">
        <w:rPr>
          <w:vertAlign w:val="subscript"/>
          <w:lang w:val="ru-RU"/>
        </w:rPr>
        <w:t xml:space="preserve">в </w:t>
      </w:r>
      <w:proofErr w:type="gramEnd"/>
      <w:r w:rsidR="00847440" w:rsidRPr="00BA4DCB">
        <w:rPr>
          <w:position w:val="-12"/>
          <w:lang w:val="ru-RU"/>
        </w:rPr>
        <w:object w:dxaOrig="279" w:dyaOrig="320">
          <v:shape id="_x0000_i1220" type="#_x0000_t75" style="width:14.85pt;height:15.65pt" o:ole="">
            <v:imagedata r:id="rId351" o:title=""/>
          </v:shape>
          <o:OLEObject Type="Embed" ProgID="Equation.DSMT4" ShapeID="_x0000_i1220" DrawAspect="Content" ObjectID="_1549196728" r:id="rId381"/>
        </w:object>
      </w:r>
      <w:r w:rsidR="001C4BB7" w:rsidRPr="00BA4DCB">
        <w:rPr>
          <w:lang w:val="ru-RU"/>
        </w:rPr>
        <w:t>;</w:t>
      </w:r>
    </w:p>
    <w:p w:rsidR="00387527" w:rsidRPr="00BA4DCB" w:rsidRDefault="00387527" w:rsidP="00387527">
      <w:pPr>
        <w:pStyle w:val="afffffc"/>
        <w:rPr>
          <w:lang w:val="ru-RU"/>
        </w:rPr>
      </w:pPr>
      <w:r w:rsidRPr="00BA4DCB">
        <w:rPr>
          <w:position w:val="-12"/>
          <w:lang w:val="ru-RU"/>
        </w:rPr>
        <w:object w:dxaOrig="279" w:dyaOrig="320">
          <v:shape id="_x0000_i1221" type="#_x0000_t75" style="width:14.85pt;height:15.65pt" o:ole="">
            <v:imagedata r:id="rId351" o:title=""/>
          </v:shape>
          <o:OLEObject Type="Embed" ProgID="Equation.DSMT4" ShapeID="_x0000_i1221" DrawAspect="Content" ObjectID="_1549196729" r:id="rId382"/>
        </w:object>
      </w:r>
      <w:r w:rsidR="001C4BB7" w:rsidRPr="00BA4DCB">
        <w:rPr>
          <w:lang w:val="ru-RU"/>
        </w:rPr>
        <w:t xml:space="preserve"> - коэффициент, </w:t>
      </w:r>
      <w:r w:rsidR="00C338C6">
        <w:rPr>
          <w:lang w:val="ru-RU"/>
        </w:rPr>
        <w:t>учитывающий</w:t>
      </w:r>
      <w:r w:rsidR="001C4BB7" w:rsidRPr="00BA4DCB">
        <w:rPr>
          <w:lang w:val="ru-RU"/>
        </w:rPr>
        <w:t xml:space="preserve"> сжатие потока воздуха при прохожд</w:t>
      </w:r>
      <w:r w:rsidR="001C4BB7" w:rsidRPr="00BA4DCB">
        <w:rPr>
          <w:lang w:val="ru-RU"/>
        </w:rPr>
        <w:t>е</w:t>
      </w:r>
      <w:r w:rsidR="001C4BB7" w:rsidRPr="00BA4DCB">
        <w:rPr>
          <w:lang w:val="ru-RU"/>
        </w:rPr>
        <w:t>нии</w:t>
      </w:r>
      <w:r w:rsidR="00444695">
        <w:rPr>
          <w:lang w:val="ru-RU"/>
        </w:rPr>
        <w:t xml:space="preserve"> его</w:t>
      </w:r>
      <w:r w:rsidR="001C4BB7" w:rsidRPr="00BA4DCB">
        <w:rPr>
          <w:lang w:val="ru-RU"/>
        </w:rPr>
        <w:t xml:space="preserve"> через отверстие.</w:t>
      </w:r>
    </w:p>
    <w:p w:rsidR="00387527" w:rsidRPr="00BA4DCB" w:rsidRDefault="001C4BB7" w:rsidP="00387527">
      <w:pPr>
        <w:pStyle w:val="afffffc"/>
        <w:rPr>
          <w:szCs w:val="20"/>
          <w:lang w:val="ru-RU"/>
        </w:rPr>
      </w:pPr>
      <w:r w:rsidRPr="00BA4DCB">
        <w:rPr>
          <w:szCs w:val="20"/>
          <w:lang w:val="ru-RU"/>
        </w:rPr>
        <w:t>Подставляя цифровые значения в формулу, получим</w:t>
      </w:r>
    </w:p>
    <w:p w:rsidR="00387527" w:rsidRPr="00BA4DCB" w:rsidRDefault="00A9682C" w:rsidP="00A9682C">
      <w:pPr>
        <w:pStyle w:val="ac"/>
        <w:jc w:val="center"/>
        <w:rPr>
          <w:lang w:val="ru-RU"/>
        </w:rPr>
      </w:pPr>
      <w:r w:rsidRPr="00BA4DCB">
        <w:rPr>
          <w:position w:val="-10"/>
          <w:lang w:val="ru-RU"/>
        </w:rPr>
        <w:object w:dxaOrig="3840" w:dyaOrig="360">
          <v:shape id="_x0000_i1222" type="#_x0000_t75" style="width:191.75pt;height:17.2pt" o:ole="">
            <v:imagedata r:id="rId383" o:title=""/>
          </v:shape>
          <o:OLEObject Type="Embed" ProgID="Equation.DSMT4" ShapeID="_x0000_i1222" DrawAspect="Content" ObjectID="_1549196730" r:id="rId384"/>
        </w:object>
      </w:r>
      <w:r w:rsidR="00847440">
        <w:rPr>
          <w:lang w:val="ru-RU"/>
        </w:rPr>
        <w:t xml:space="preserve"> м</w:t>
      </w:r>
      <w:r w:rsidR="00847440">
        <w:rPr>
          <w:vertAlign w:val="superscript"/>
          <w:lang w:val="ru-RU"/>
        </w:rPr>
        <w:t>3</w:t>
      </w:r>
      <w:r w:rsidR="001C4BB7" w:rsidRPr="00BA4DCB">
        <w:rPr>
          <w:lang w:val="ru-RU"/>
        </w:rPr>
        <w:t>/час.</w:t>
      </w:r>
    </w:p>
    <w:p w:rsidR="00387527" w:rsidRPr="00BA4DCB" w:rsidRDefault="001C4BB7" w:rsidP="00EC721E">
      <w:pPr>
        <w:pStyle w:val="10"/>
      </w:pPr>
      <w:bookmarkStart w:id="22" w:name="_Toc474411871"/>
      <w:r w:rsidRPr="00BA4DCB">
        <w:lastRenderedPageBreak/>
        <w:t>ПРАКТИЧЕСКАЯ РАБОТА №7</w:t>
      </w:r>
      <w:r w:rsidR="00BA2EAC" w:rsidRPr="00BA4DCB">
        <w:br/>
      </w:r>
      <w:r w:rsidRPr="00BA4DCB">
        <w:t>РАСЧЕТ ВЕНТИЛЯЦИОННОГО ОБЪЕМА ВОЗДУХА</w:t>
      </w:r>
      <w:bookmarkEnd w:id="22"/>
    </w:p>
    <w:p w:rsidR="00387527" w:rsidRPr="00F541BA" w:rsidRDefault="001C4BB7" w:rsidP="00387527">
      <w:pPr>
        <w:pStyle w:val="afffffc"/>
        <w:rPr>
          <w:lang w:val="ru-RU"/>
        </w:rPr>
      </w:pPr>
      <w:r w:rsidRPr="00BA4DCB">
        <w:rPr>
          <w:b/>
          <w:lang w:val="ru-RU"/>
        </w:rPr>
        <w:t xml:space="preserve">Условие: </w:t>
      </w:r>
      <w:r w:rsidRPr="00F541BA">
        <w:rPr>
          <w:lang w:val="ru-RU"/>
        </w:rPr>
        <w:t>В помещении технич</w:t>
      </w:r>
      <w:r w:rsidR="00F541BA">
        <w:rPr>
          <w:lang w:val="ru-RU"/>
        </w:rPr>
        <w:t>еского обслуживания автомобилей тр</w:t>
      </w:r>
      <w:r w:rsidR="00F541BA">
        <w:rPr>
          <w:lang w:val="ru-RU"/>
        </w:rPr>
        <w:t>е</w:t>
      </w:r>
      <w:r w:rsidR="00F541BA">
        <w:rPr>
          <w:lang w:val="ru-RU"/>
        </w:rPr>
        <w:t>буется</w:t>
      </w:r>
      <w:r w:rsidRPr="00F541BA">
        <w:rPr>
          <w:lang w:val="ru-RU"/>
        </w:rPr>
        <w:t xml:space="preserve"> опред</w:t>
      </w:r>
      <w:r w:rsidR="001F7D05">
        <w:rPr>
          <w:lang w:val="ru-RU"/>
        </w:rPr>
        <w:t>елить вентиляционный обмен</w:t>
      </w:r>
      <w:r w:rsidRPr="00F541BA">
        <w:rPr>
          <w:lang w:val="ru-RU"/>
        </w:rPr>
        <w:t xml:space="preserve"> воздуха под воздействием тепл</w:t>
      </w:r>
      <w:r w:rsidRPr="00F541BA">
        <w:rPr>
          <w:lang w:val="ru-RU"/>
        </w:rPr>
        <w:t>о</w:t>
      </w:r>
      <w:r w:rsidRPr="00F541BA">
        <w:rPr>
          <w:lang w:val="ru-RU"/>
        </w:rPr>
        <w:t>вых из</w:t>
      </w:r>
      <w:r w:rsidR="001F7D05">
        <w:rPr>
          <w:lang w:val="ru-RU"/>
        </w:rPr>
        <w:t>бытков и ветр</w:t>
      </w:r>
      <w:r w:rsidRPr="00F541BA">
        <w:rPr>
          <w:lang w:val="ru-RU"/>
        </w:rPr>
        <w:t>а при следующих данных.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Аэродинамические коэффициенты:</w:t>
      </w:r>
      <w:r w:rsidR="006E35F0">
        <w:rPr>
          <w:lang w:val="ru-RU"/>
        </w:rPr>
        <w:t xml:space="preserve"> для</w:t>
      </w:r>
      <w:r w:rsidRPr="00BA4DCB">
        <w:rPr>
          <w:lang w:val="ru-RU"/>
        </w:rPr>
        <w:t xml:space="preserve"> нижних фрамуг </w:t>
      </w:r>
      <w:r w:rsidR="006E35F0" w:rsidRPr="008A1EA4">
        <w:rPr>
          <w:i/>
        </w:rPr>
        <w:t>k</w:t>
      </w:r>
      <w:r w:rsidR="008A1EA4" w:rsidRPr="008A1EA4">
        <w:rPr>
          <w:i/>
          <w:vertAlign w:val="subscript"/>
          <w:lang w:val="ru-RU"/>
        </w:rPr>
        <w:t>1</w:t>
      </w:r>
      <w:r w:rsidR="006E35F0" w:rsidRPr="006E35F0">
        <w:rPr>
          <w:lang w:val="ru-RU"/>
        </w:rPr>
        <w:t>=0</w:t>
      </w:r>
      <w:r w:rsidRPr="00BA4DCB">
        <w:rPr>
          <w:lang w:val="ru-RU"/>
        </w:rPr>
        <w:t>,</w:t>
      </w:r>
      <w:r w:rsidR="006E35F0" w:rsidRPr="006E35F0">
        <w:rPr>
          <w:lang w:val="ru-RU"/>
        </w:rPr>
        <w:t>5</w:t>
      </w:r>
      <w:r w:rsidR="008A1EA4" w:rsidRPr="008A1EA4">
        <w:rPr>
          <w:lang w:val="ru-RU"/>
        </w:rPr>
        <w:t xml:space="preserve">, </w:t>
      </w:r>
      <w:r w:rsidR="008A1EA4" w:rsidRPr="008A1EA4">
        <w:rPr>
          <w:i/>
        </w:rPr>
        <w:t>k</w:t>
      </w:r>
      <w:r w:rsidR="008A1EA4" w:rsidRPr="008A1EA4">
        <w:rPr>
          <w:i/>
          <w:vertAlign w:val="subscript"/>
          <w:lang w:val="ru-RU"/>
        </w:rPr>
        <w:t>3</w:t>
      </w:r>
      <w:r w:rsidR="008A1EA4" w:rsidRPr="008A1EA4">
        <w:rPr>
          <w:lang w:val="ru-RU"/>
        </w:rPr>
        <w:t>=</w:t>
      </w:r>
      <w:r w:rsidR="00E94E64" w:rsidRPr="00E94E64">
        <w:rPr>
          <w:lang w:val="ru-RU"/>
        </w:rPr>
        <w:t xml:space="preserve"> </w:t>
      </w:r>
      <w:r w:rsidR="008A1EA4" w:rsidRPr="008A1EA4">
        <w:rPr>
          <w:lang w:val="ru-RU"/>
        </w:rPr>
        <w:t>-0,5</w:t>
      </w:r>
      <w:proofErr w:type="gramStart"/>
      <w:r w:rsidRPr="00BA4DCB">
        <w:rPr>
          <w:lang w:val="ru-RU"/>
        </w:rPr>
        <w:t xml:space="preserve"> ;</w:t>
      </w:r>
      <w:proofErr w:type="gramEnd"/>
      <w:r w:rsidRPr="00BA4DCB">
        <w:rPr>
          <w:lang w:val="ru-RU"/>
        </w:rPr>
        <w:t xml:space="preserve"> для верхних фрамуг </w:t>
      </w:r>
      <w:r w:rsidR="008A1EA4" w:rsidRPr="008A1EA4">
        <w:rPr>
          <w:i/>
        </w:rPr>
        <w:t>k</w:t>
      </w:r>
      <w:r w:rsidR="008A1EA4" w:rsidRPr="008A1EA4">
        <w:rPr>
          <w:i/>
          <w:vertAlign w:val="subscript"/>
          <w:lang w:val="ru-RU"/>
        </w:rPr>
        <w:t>2</w:t>
      </w:r>
      <w:r w:rsidR="008A1EA4" w:rsidRPr="008A1EA4">
        <w:rPr>
          <w:lang w:val="ru-RU"/>
        </w:rPr>
        <w:t>=0,4</w:t>
      </w:r>
      <w:r w:rsidRPr="00BA4DCB">
        <w:rPr>
          <w:lang w:val="ru-RU"/>
        </w:rPr>
        <w:t xml:space="preserve">, </w:t>
      </w:r>
      <w:r w:rsidR="008A1EA4" w:rsidRPr="008A1EA4">
        <w:rPr>
          <w:i/>
        </w:rPr>
        <w:t>k</w:t>
      </w:r>
      <w:r w:rsidR="008A1EA4" w:rsidRPr="008A1EA4">
        <w:rPr>
          <w:i/>
          <w:vertAlign w:val="subscript"/>
          <w:lang w:val="ru-RU"/>
        </w:rPr>
        <w:t>4</w:t>
      </w:r>
      <w:r w:rsidR="008A1EA4" w:rsidRPr="008A1EA4">
        <w:rPr>
          <w:lang w:val="ru-RU"/>
        </w:rPr>
        <w:t>=</w:t>
      </w:r>
      <w:r w:rsidR="00E94E64" w:rsidRPr="00E94E64">
        <w:rPr>
          <w:lang w:val="ru-RU"/>
        </w:rPr>
        <w:t xml:space="preserve"> </w:t>
      </w:r>
      <w:r w:rsidR="008A1EA4" w:rsidRPr="008A1EA4">
        <w:rPr>
          <w:lang w:val="ru-RU"/>
        </w:rPr>
        <w:t>-0,6</w:t>
      </w:r>
      <w:r w:rsidRPr="00BA4DCB">
        <w:rPr>
          <w:lang w:val="ru-RU"/>
        </w:rPr>
        <w:t>.</w:t>
      </w:r>
    </w:p>
    <w:p w:rsidR="00A76124" w:rsidRPr="00A76124" w:rsidRDefault="00F541BA" w:rsidP="00387527">
      <w:pPr>
        <w:pStyle w:val="afffffc"/>
        <w:rPr>
          <w:lang w:val="ru-RU"/>
        </w:rPr>
      </w:pPr>
      <w:r>
        <w:rPr>
          <w:lang w:val="ru-RU"/>
        </w:rPr>
        <w:t xml:space="preserve">Площади фрамуг: нижних </w:t>
      </w:r>
      <w:r w:rsidR="00E94E64">
        <w:rPr>
          <w:lang w:val="ru-RU"/>
        </w:rPr>
        <w:t>–</w:t>
      </w:r>
      <w:r>
        <w:rPr>
          <w:lang w:val="ru-RU"/>
        </w:rPr>
        <w:t xml:space="preserve"> </w:t>
      </w:r>
      <w:r w:rsidR="00E94E64" w:rsidRPr="00041C92">
        <w:rPr>
          <w:i/>
        </w:rPr>
        <w:t>f</w:t>
      </w:r>
      <w:r w:rsidR="00E94E64" w:rsidRPr="00041C92">
        <w:rPr>
          <w:i/>
          <w:vertAlign w:val="subscript"/>
          <w:lang w:val="ru-RU"/>
        </w:rPr>
        <w:t>1</w:t>
      </w:r>
      <w:r w:rsidR="00E94E64" w:rsidRPr="00E94E64">
        <w:rPr>
          <w:lang w:val="ru-RU"/>
        </w:rPr>
        <w:t>=10</w:t>
      </w:r>
      <w:r>
        <w:rPr>
          <w:lang w:val="ru-RU"/>
        </w:rPr>
        <w:t>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r w:rsidR="00E94E64" w:rsidRPr="00041C92">
        <w:rPr>
          <w:i/>
        </w:rPr>
        <w:t>f</w:t>
      </w:r>
      <w:r w:rsidR="00E94E64" w:rsidRPr="00041C92">
        <w:rPr>
          <w:i/>
          <w:vertAlign w:val="subscript"/>
          <w:lang w:val="ru-RU"/>
        </w:rPr>
        <w:t xml:space="preserve">3 </w:t>
      </w:r>
      <w:r w:rsidR="00E94E64" w:rsidRPr="00E94E64">
        <w:rPr>
          <w:lang w:val="ru-RU"/>
        </w:rPr>
        <w:t>= 20</w:t>
      </w:r>
      <w:r>
        <w:rPr>
          <w:lang w:val="ru-RU"/>
        </w:rPr>
        <w:t>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; верхних </w:t>
      </w:r>
      <w:r w:rsidR="00E94E64">
        <w:rPr>
          <w:lang w:val="ru-RU"/>
        </w:rPr>
        <w:t>–</w:t>
      </w:r>
      <w:r>
        <w:rPr>
          <w:lang w:val="ru-RU"/>
        </w:rPr>
        <w:t xml:space="preserve"> </w:t>
      </w:r>
      <w:r w:rsidR="00E94E64" w:rsidRPr="00041C92">
        <w:rPr>
          <w:i/>
        </w:rPr>
        <w:t>f</w:t>
      </w:r>
      <w:r w:rsidR="00E94E64" w:rsidRPr="00041C92">
        <w:rPr>
          <w:i/>
          <w:vertAlign w:val="subscript"/>
          <w:lang w:val="ru-RU"/>
        </w:rPr>
        <w:t>2</w:t>
      </w:r>
      <w:r w:rsidR="00E94E64" w:rsidRPr="00E94E64">
        <w:rPr>
          <w:lang w:val="ru-RU"/>
        </w:rPr>
        <w:t xml:space="preserve"> = 15</w:t>
      </w:r>
      <w:r>
        <w:rPr>
          <w:lang w:val="ru-RU"/>
        </w:rPr>
        <w:t>м</w:t>
      </w:r>
      <w:r>
        <w:rPr>
          <w:vertAlign w:val="superscript"/>
          <w:lang w:val="ru-RU"/>
        </w:rPr>
        <w:t>2</w:t>
      </w:r>
      <w:r>
        <w:rPr>
          <w:lang w:val="ru-RU"/>
        </w:rPr>
        <w:t>,</w:t>
      </w:r>
    </w:p>
    <w:p w:rsidR="00387527" w:rsidRPr="000960E3" w:rsidRDefault="00F541BA" w:rsidP="00387527">
      <w:pPr>
        <w:pStyle w:val="afffffc"/>
        <w:rPr>
          <w:lang w:val="ru-RU"/>
        </w:rPr>
      </w:pPr>
      <w:r>
        <w:rPr>
          <w:lang w:val="ru-RU"/>
        </w:rPr>
        <w:t xml:space="preserve"> </w:t>
      </w:r>
      <w:r w:rsidR="00A76124" w:rsidRPr="00041C92">
        <w:rPr>
          <w:i/>
        </w:rPr>
        <w:t>f</w:t>
      </w:r>
      <w:r w:rsidR="00A76124" w:rsidRPr="00041C92">
        <w:rPr>
          <w:i/>
          <w:vertAlign w:val="subscript"/>
          <w:lang w:val="ru-RU"/>
        </w:rPr>
        <w:t>4</w:t>
      </w:r>
      <w:r w:rsidR="00A76124" w:rsidRPr="00A76124">
        <w:rPr>
          <w:lang w:val="ru-RU"/>
        </w:rPr>
        <w:t xml:space="preserve"> = 25</w:t>
      </w:r>
      <w:r>
        <w:rPr>
          <w:lang w:val="ru-RU"/>
        </w:rPr>
        <w:t>м</w:t>
      </w:r>
      <w:r>
        <w:rPr>
          <w:vertAlign w:val="superscript"/>
          <w:lang w:val="ru-RU"/>
        </w:rPr>
        <w:t>2</w:t>
      </w:r>
      <w:r w:rsidR="001C4BB7" w:rsidRPr="00BA4DCB">
        <w:rPr>
          <w:lang w:val="ru-RU"/>
        </w:rPr>
        <w:t>. Расстоя</w:t>
      </w:r>
      <w:r w:rsidR="00A76124">
        <w:rPr>
          <w:lang w:val="ru-RU"/>
        </w:rPr>
        <w:t xml:space="preserve">ние </w:t>
      </w:r>
      <w:r w:rsidR="008D59C3">
        <w:rPr>
          <w:lang w:val="ru-RU"/>
        </w:rPr>
        <w:t>оси</w:t>
      </w:r>
      <w:r w:rsidR="001C4BB7" w:rsidRPr="00BA4DCB">
        <w:rPr>
          <w:lang w:val="ru-RU"/>
        </w:rPr>
        <w:t xml:space="preserve"> фрамуг от уровня пола </w:t>
      </w:r>
      <w:r w:rsidR="00A76124" w:rsidRPr="00041C92">
        <w:rPr>
          <w:i/>
        </w:rPr>
        <w:t>l</w:t>
      </w:r>
      <w:r w:rsidR="00A76124" w:rsidRPr="00041C92">
        <w:rPr>
          <w:vertAlign w:val="subscript"/>
          <w:lang w:val="ru-RU"/>
        </w:rPr>
        <w:t xml:space="preserve">1 </w:t>
      </w:r>
      <w:r w:rsidR="00A76124" w:rsidRPr="00041C92">
        <w:rPr>
          <w:lang w:val="ru-RU"/>
        </w:rPr>
        <w:t>= 1,5</w:t>
      </w:r>
      <w:r w:rsidR="001C4BB7" w:rsidRPr="00BA4DCB">
        <w:rPr>
          <w:lang w:val="ru-RU"/>
        </w:rPr>
        <w:t xml:space="preserve">м, </w:t>
      </w:r>
      <w:r w:rsidR="00A76124" w:rsidRPr="00041C92">
        <w:rPr>
          <w:i/>
        </w:rPr>
        <w:t>l</w:t>
      </w:r>
      <w:r w:rsidR="00A76124" w:rsidRPr="00041C92">
        <w:rPr>
          <w:i/>
          <w:vertAlign w:val="subscript"/>
          <w:lang w:val="ru-RU"/>
        </w:rPr>
        <w:t>2</w:t>
      </w:r>
      <w:r w:rsidR="00A76124" w:rsidRPr="00041C92">
        <w:rPr>
          <w:lang w:val="ru-RU"/>
        </w:rPr>
        <w:t>= 8</w:t>
      </w:r>
      <w:r w:rsidR="001C4BB7" w:rsidRPr="00BA4DCB">
        <w:rPr>
          <w:lang w:val="ru-RU"/>
        </w:rPr>
        <w:t xml:space="preserve">м, </w:t>
      </w:r>
      <w:r w:rsidR="00041C92" w:rsidRPr="00041C92">
        <w:rPr>
          <w:lang w:val="ru-RU"/>
        </w:rPr>
        <w:t xml:space="preserve"> </w:t>
      </w:r>
      <w:r w:rsidR="00041C92" w:rsidRPr="00041C92">
        <w:rPr>
          <w:i/>
        </w:rPr>
        <w:t>l</w:t>
      </w:r>
      <w:r w:rsidR="00041C92" w:rsidRPr="00041C92">
        <w:rPr>
          <w:i/>
          <w:vertAlign w:val="subscript"/>
          <w:lang w:val="ru-RU"/>
        </w:rPr>
        <w:t>3</w:t>
      </w:r>
      <w:r w:rsidR="00041C92" w:rsidRPr="00041C92">
        <w:rPr>
          <w:lang w:val="ru-RU"/>
        </w:rPr>
        <w:t xml:space="preserve"> = 1</w:t>
      </w:r>
      <w:r w:rsidR="00041C92">
        <w:rPr>
          <w:lang w:val="ru-RU"/>
        </w:rPr>
        <w:t>м</w:t>
      </w:r>
      <w:r w:rsidR="001C4BB7" w:rsidRPr="00BA4DCB">
        <w:rPr>
          <w:lang w:val="ru-RU"/>
        </w:rPr>
        <w:t xml:space="preserve">, </w:t>
      </w:r>
      <w:r w:rsidR="00041C92" w:rsidRPr="001C5F35">
        <w:rPr>
          <w:i/>
        </w:rPr>
        <w:t>l</w:t>
      </w:r>
      <w:r w:rsidR="00041C92" w:rsidRPr="00041C92">
        <w:rPr>
          <w:vertAlign w:val="subscript"/>
          <w:lang w:val="ru-RU"/>
        </w:rPr>
        <w:t>4</w:t>
      </w:r>
      <w:r w:rsidR="00041C92" w:rsidRPr="00041C92">
        <w:rPr>
          <w:lang w:val="ru-RU"/>
        </w:rPr>
        <w:t xml:space="preserve"> = 10</w:t>
      </w:r>
      <w:r w:rsidR="00041C92">
        <w:rPr>
          <w:lang w:val="ru-RU"/>
        </w:rPr>
        <w:t>м</w:t>
      </w:r>
      <w:r w:rsidR="001C4BB7" w:rsidRPr="00BA4DCB">
        <w:rPr>
          <w:lang w:val="ru-RU"/>
        </w:rPr>
        <w:t>.</w:t>
      </w:r>
    </w:p>
    <w:p w:rsidR="00387527" w:rsidRPr="00F5449B" w:rsidRDefault="001C5F35" w:rsidP="00387527">
      <w:pPr>
        <w:pStyle w:val="afffffc"/>
        <w:rPr>
          <w:lang w:val="ru-RU"/>
        </w:rPr>
      </w:pPr>
      <w:r>
        <w:rPr>
          <w:lang w:val="ru-RU"/>
        </w:rPr>
        <w:t>Температура наружно</w:t>
      </w:r>
      <w:r w:rsidR="001C4BB7" w:rsidRPr="00BA4DCB">
        <w:rPr>
          <w:lang w:val="ru-RU"/>
        </w:rPr>
        <w:t xml:space="preserve">го воздуха </w:t>
      </w:r>
      <w:proofErr w:type="gramStart"/>
      <w:r w:rsidRPr="00D307C5">
        <w:rPr>
          <w:i/>
        </w:rPr>
        <w:t>t</w:t>
      </w:r>
      <w:proofErr w:type="spellStart"/>
      <w:proofErr w:type="gramEnd"/>
      <w:r w:rsidR="00200EE0">
        <w:rPr>
          <w:vertAlign w:val="subscript"/>
          <w:lang w:val="ru-RU"/>
        </w:rPr>
        <w:t>нар</w:t>
      </w:r>
      <w:r w:rsidRPr="001C5F35">
        <w:rPr>
          <w:lang w:val="ru-RU"/>
        </w:rPr>
        <w:t>=</w:t>
      </w:r>
      <w:proofErr w:type="spellEnd"/>
      <w:r w:rsidR="001C4BB7" w:rsidRPr="00BA4DCB">
        <w:rPr>
          <w:lang w:val="ru-RU"/>
        </w:rPr>
        <w:t xml:space="preserve"> </w:t>
      </w:r>
      <w:r w:rsidR="000960E3" w:rsidRPr="000960E3">
        <w:rPr>
          <w:lang w:val="ru-RU"/>
        </w:rPr>
        <w:t>20</w:t>
      </w:r>
      <w:r w:rsidR="000960E3" w:rsidRPr="000960E3">
        <w:rPr>
          <w:vertAlign w:val="superscript"/>
          <w:lang w:val="ru-RU"/>
        </w:rPr>
        <w:t>0</w:t>
      </w:r>
      <w:r w:rsidR="000960E3">
        <w:rPr>
          <w:lang w:val="ru-RU"/>
        </w:rPr>
        <w:t>С,</w:t>
      </w:r>
      <w:r w:rsidR="001C4BB7" w:rsidRPr="00BA4DCB">
        <w:rPr>
          <w:lang w:val="ru-RU"/>
        </w:rPr>
        <w:t xml:space="preserve"> температура воздуха в п</w:t>
      </w:r>
      <w:r w:rsidR="001C4BB7" w:rsidRPr="00BA4DCB">
        <w:rPr>
          <w:lang w:val="ru-RU"/>
        </w:rPr>
        <w:t>о</w:t>
      </w:r>
      <w:r w:rsidR="001C4BB7" w:rsidRPr="00BA4DCB">
        <w:rPr>
          <w:lang w:val="ru-RU"/>
        </w:rPr>
        <w:t xml:space="preserve">мещении </w:t>
      </w:r>
      <w:r w:rsidRPr="00D307C5">
        <w:rPr>
          <w:i/>
        </w:rPr>
        <w:t>t</w:t>
      </w:r>
      <w:proofErr w:type="spellStart"/>
      <w:r w:rsidR="000960E3">
        <w:rPr>
          <w:vertAlign w:val="subscript"/>
          <w:lang w:val="ru-RU"/>
        </w:rPr>
        <w:t>пом</w:t>
      </w:r>
      <w:proofErr w:type="spellEnd"/>
      <w:r w:rsidRPr="001C5F35">
        <w:rPr>
          <w:lang w:val="ru-RU"/>
        </w:rPr>
        <w:t xml:space="preserve"> = </w:t>
      </w:r>
      <w:r w:rsidR="000960E3" w:rsidRPr="000960E3">
        <w:rPr>
          <w:lang w:val="ru-RU"/>
        </w:rPr>
        <w:t>25</w:t>
      </w:r>
      <w:r w:rsidR="000960E3">
        <w:rPr>
          <w:vertAlign w:val="superscript"/>
          <w:lang w:val="ru-RU"/>
        </w:rPr>
        <w:t>0</w:t>
      </w:r>
      <w:r w:rsidR="001C4BB7" w:rsidRPr="000960E3">
        <w:rPr>
          <w:lang w:val="ru-RU"/>
        </w:rPr>
        <w:t>С</w:t>
      </w:r>
      <w:r w:rsidR="001C4BB7" w:rsidRPr="00BA4DCB">
        <w:rPr>
          <w:lang w:val="ru-RU"/>
        </w:rPr>
        <w:t>, темпе</w:t>
      </w:r>
      <w:r w:rsidR="00F5449B">
        <w:rPr>
          <w:lang w:val="ru-RU"/>
        </w:rPr>
        <w:t>ратура удаляем</w:t>
      </w:r>
      <w:r w:rsidR="001C4BB7" w:rsidRPr="00BA4DCB">
        <w:rPr>
          <w:lang w:val="ru-RU"/>
        </w:rPr>
        <w:t xml:space="preserve">ого из помещения воздуха </w:t>
      </w:r>
      <w:r w:rsidRPr="00D307C5">
        <w:rPr>
          <w:i/>
        </w:rPr>
        <w:t>t</w:t>
      </w:r>
      <w:r w:rsidR="00F5449B" w:rsidRPr="00D307C5">
        <w:rPr>
          <w:i/>
          <w:vertAlign w:val="subscript"/>
          <w:lang w:val="ru-RU"/>
        </w:rPr>
        <w:t>у</w:t>
      </w:r>
      <w:r w:rsidR="00F5449B">
        <w:rPr>
          <w:vertAlign w:val="subscript"/>
          <w:lang w:val="ru-RU"/>
        </w:rPr>
        <w:t>д</w:t>
      </w:r>
      <w:r w:rsidRPr="001C5F35">
        <w:rPr>
          <w:lang w:val="ru-RU"/>
        </w:rPr>
        <w:t xml:space="preserve"> =</w:t>
      </w:r>
      <w:r w:rsidR="00F5449B">
        <w:rPr>
          <w:lang w:val="ru-RU"/>
        </w:rPr>
        <w:t xml:space="preserve"> </w:t>
      </w:r>
      <w:r w:rsidR="00F5449B" w:rsidRPr="00F5449B">
        <w:rPr>
          <w:lang w:val="ru-RU"/>
        </w:rPr>
        <w:t>43</w:t>
      </w:r>
      <w:r w:rsidR="00F5449B">
        <w:rPr>
          <w:vertAlign w:val="superscript"/>
          <w:lang w:val="ru-RU"/>
        </w:rPr>
        <w:t>0</w:t>
      </w:r>
      <w:r w:rsidR="001C4BB7" w:rsidRPr="00F5449B">
        <w:rPr>
          <w:lang w:val="ru-RU"/>
        </w:rPr>
        <w:t>С</w:t>
      </w:r>
      <w:r w:rsidR="001C4BB7" w:rsidRPr="00BA4DCB">
        <w:rPr>
          <w:lang w:val="ru-RU"/>
        </w:rPr>
        <w:t xml:space="preserve">. Барометрическое давление </w:t>
      </w:r>
      <w:proofErr w:type="gramStart"/>
      <w:r w:rsidRPr="00D307C5">
        <w:rPr>
          <w:i/>
        </w:rPr>
        <w:t>p</w:t>
      </w:r>
      <w:proofErr w:type="gramEnd"/>
      <w:r w:rsidR="00F5449B" w:rsidRPr="00D307C5">
        <w:rPr>
          <w:i/>
          <w:vertAlign w:val="subscript"/>
          <w:lang w:val="ru-RU"/>
        </w:rPr>
        <w:t>б</w:t>
      </w:r>
      <w:r w:rsidR="00F5449B">
        <w:rPr>
          <w:vertAlign w:val="subscript"/>
          <w:lang w:val="ru-RU"/>
        </w:rPr>
        <w:t>ар</w:t>
      </w:r>
      <w:r w:rsidRPr="009302A4">
        <w:rPr>
          <w:lang w:val="ru-RU"/>
        </w:rPr>
        <w:t xml:space="preserve"> =</w:t>
      </w:r>
      <w:r w:rsidR="009302A4" w:rsidRPr="009302A4">
        <w:rPr>
          <w:lang w:val="ru-RU"/>
        </w:rPr>
        <w:t xml:space="preserve"> 745</w:t>
      </w:r>
      <w:r w:rsidR="001C4BB7" w:rsidRPr="00BA4DCB">
        <w:rPr>
          <w:lang w:val="ru-RU"/>
        </w:rPr>
        <w:t xml:space="preserve"> мм </w:t>
      </w:r>
      <w:proofErr w:type="spellStart"/>
      <w:r w:rsidR="001C4BB7" w:rsidRPr="00BA4DCB">
        <w:rPr>
          <w:lang w:val="ru-RU"/>
        </w:rPr>
        <w:t>рт</w:t>
      </w:r>
      <w:proofErr w:type="spellEnd"/>
      <w:r w:rsidR="001C4BB7" w:rsidRPr="00BA4DCB">
        <w:rPr>
          <w:lang w:val="ru-RU"/>
        </w:rPr>
        <w:t>. ст.</w:t>
      </w:r>
      <w:r w:rsidR="00F5449B">
        <w:rPr>
          <w:lang w:val="ru-RU"/>
        </w:rPr>
        <w:t>≈</w:t>
      </w:r>
      <w:r w:rsidR="001C4BB7" w:rsidRPr="00BA4DCB">
        <w:rPr>
          <w:lang w:val="ru-RU"/>
        </w:rPr>
        <w:t xml:space="preserve"> </w:t>
      </w:r>
      <w:r w:rsidR="009302A4" w:rsidRPr="009302A4">
        <w:rPr>
          <w:lang w:val="ru-RU"/>
        </w:rPr>
        <w:t>108</w:t>
      </w:r>
      <w:r w:rsidR="00AB3D93" w:rsidRPr="00AB3D93">
        <w:rPr>
          <w:lang w:val="ru-RU"/>
        </w:rPr>
        <w:t>×</w:t>
      </w:r>
      <w:r w:rsidR="009302A4" w:rsidRPr="009302A4">
        <w:rPr>
          <w:lang w:val="ru-RU"/>
        </w:rPr>
        <w:t>10</w:t>
      </w:r>
      <w:r w:rsidR="009302A4" w:rsidRPr="009302A4">
        <w:rPr>
          <w:vertAlign w:val="superscript"/>
          <w:lang w:val="ru-RU"/>
        </w:rPr>
        <w:t>3</w:t>
      </w:r>
      <w:r w:rsidR="009302A4" w:rsidRPr="00F368B8">
        <w:rPr>
          <w:vertAlign w:val="superscript"/>
          <w:lang w:val="ru-RU"/>
        </w:rPr>
        <w:t xml:space="preserve"> </w:t>
      </w:r>
      <w:r w:rsidR="00F368B8">
        <w:rPr>
          <w:lang w:val="ru-RU"/>
        </w:rPr>
        <w:t xml:space="preserve"> Средняя ск</w:t>
      </w:r>
      <w:r w:rsidR="00F368B8">
        <w:rPr>
          <w:lang w:val="ru-RU"/>
        </w:rPr>
        <w:t>о</w:t>
      </w:r>
      <w:r w:rsidR="00F368B8">
        <w:rPr>
          <w:lang w:val="ru-RU"/>
        </w:rPr>
        <w:t xml:space="preserve">рость </w:t>
      </w:r>
      <w:r w:rsidR="00AB3D93">
        <w:rPr>
          <w:lang w:val="ru-RU"/>
        </w:rPr>
        <w:t>ветр</w:t>
      </w:r>
      <w:r w:rsidR="001C4BB7" w:rsidRPr="00BA4DCB">
        <w:rPr>
          <w:lang w:val="ru-RU"/>
        </w:rPr>
        <w:t xml:space="preserve">а </w:t>
      </w:r>
      <w:r w:rsidR="00F368B8" w:rsidRPr="00AB3D93">
        <w:rPr>
          <w:i/>
        </w:rPr>
        <w:t>v</w:t>
      </w:r>
      <w:r w:rsidR="00AB3D93">
        <w:rPr>
          <w:i/>
          <w:vertAlign w:val="subscript"/>
          <w:lang w:val="ru-RU"/>
        </w:rPr>
        <w:t>в</w:t>
      </w:r>
      <w:r w:rsidR="00F368B8" w:rsidRPr="00F368B8">
        <w:rPr>
          <w:lang w:val="ru-RU"/>
        </w:rPr>
        <w:t xml:space="preserve"> = </w:t>
      </w:r>
      <w:r w:rsidR="00AB3D93">
        <w:rPr>
          <w:lang w:val="ru-RU"/>
        </w:rPr>
        <w:t>2,8</w:t>
      </w:r>
      <w:r w:rsidR="001C4BB7" w:rsidRPr="00BA4DCB">
        <w:rPr>
          <w:lang w:val="ru-RU"/>
        </w:rPr>
        <w:t>м/с. Динамическое дав</w:t>
      </w:r>
      <w:r w:rsidR="00AB3D93">
        <w:rPr>
          <w:lang w:val="ru-RU"/>
        </w:rPr>
        <w:t>ление ветр</w:t>
      </w:r>
      <w:r w:rsidR="001C4BB7" w:rsidRPr="00BA4DCB">
        <w:rPr>
          <w:lang w:val="ru-RU"/>
        </w:rPr>
        <w:t xml:space="preserve">а </w:t>
      </w:r>
      <w:r w:rsidR="00F368B8" w:rsidRPr="00AB3D93">
        <w:rPr>
          <w:i/>
        </w:rPr>
        <w:t>p</w:t>
      </w:r>
      <w:r w:rsidR="00AB3D93">
        <w:rPr>
          <w:i/>
          <w:vertAlign w:val="subscript"/>
          <w:lang w:val="ru-RU"/>
        </w:rPr>
        <w:t>в</w:t>
      </w:r>
      <w:r w:rsidR="00F368B8" w:rsidRPr="00F368B8">
        <w:rPr>
          <w:lang w:val="ru-RU"/>
        </w:rPr>
        <w:t xml:space="preserve"> = 0,49</w:t>
      </w:r>
      <w:r w:rsidR="001C4BB7" w:rsidRPr="00BA4DCB">
        <w:rPr>
          <w:lang w:val="ru-RU"/>
        </w:rPr>
        <w:t xml:space="preserve"> Па.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Во время открытия фрамуг работает механическая вытяжная вентил</w:t>
      </w:r>
      <w:r w:rsidRPr="00BA4DCB">
        <w:rPr>
          <w:lang w:val="ru-RU"/>
        </w:rPr>
        <w:t>я</w:t>
      </w:r>
      <w:r w:rsidRPr="00BA4DCB">
        <w:rPr>
          <w:lang w:val="ru-RU"/>
        </w:rPr>
        <w:t>ция. Производитель</w:t>
      </w:r>
      <w:r w:rsidR="00200EE0">
        <w:rPr>
          <w:lang w:val="ru-RU"/>
        </w:rPr>
        <w:t>ность системы механического прито</w:t>
      </w:r>
      <w:r w:rsidRPr="00BA4DCB">
        <w:rPr>
          <w:lang w:val="ru-RU"/>
        </w:rPr>
        <w:t xml:space="preserve">ка </w:t>
      </w:r>
      <w:r w:rsidR="00F368B8">
        <w:t>G</w:t>
      </w:r>
      <w:proofErr w:type="spellStart"/>
      <w:r w:rsidR="00200EE0">
        <w:rPr>
          <w:vertAlign w:val="subscript"/>
          <w:lang w:val="ru-RU"/>
        </w:rPr>
        <w:t>пр</w:t>
      </w:r>
      <w:proofErr w:type="spellEnd"/>
      <w:r w:rsidR="00F368B8" w:rsidRPr="00F368B8">
        <w:rPr>
          <w:lang w:val="ru-RU"/>
        </w:rPr>
        <w:t xml:space="preserve"> = 5,7</w:t>
      </w:r>
      <w:r w:rsidRPr="00BA4DCB">
        <w:rPr>
          <w:lang w:val="ru-RU"/>
        </w:rPr>
        <w:t xml:space="preserve"> кг/с, а системы механической вытяжки </w:t>
      </w:r>
      <w:r w:rsidR="00F368B8">
        <w:t>G</w:t>
      </w:r>
      <w:r w:rsidR="00200EE0">
        <w:rPr>
          <w:vertAlign w:val="subscript"/>
          <w:lang w:val="ru-RU"/>
        </w:rPr>
        <w:t>выт</w:t>
      </w:r>
      <w:r w:rsidR="00F368B8" w:rsidRPr="00F368B8">
        <w:rPr>
          <w:lang w:val="ru-RU"/>
        </w:rPr>
        <w:t xml:space="preserve"> = 11,5</w:t>
      </w:r>
      <w:r w:rsidRPr="00BA4DCB">
        <w:rPr>
          <w:lang w:val="ru-RU"/>
        </w:rPr>
        <w:t xml:space="preserve"> кг/</w:t>
      </w:r>
      <w:proofErr w:type="gramStart"/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.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b/>
          <w:lang w:val="ru-RU"/>
        </w:rPr>
        <w:t xml:space="preserve">Решение. </w:t>
      </w:r>
      <w:r w:rsidR="00D307C5">
        <w:rPr>
          <w:lang w:val="ru-RU"/>
        </w:rPr>
        <w:t>Под вл</w:t>
      </w:r>
      <w:r w:rsidRPr="00BA4DCB">
        <w:rPr>
          <w:lang w:val="ru-RU"/>
        </w:rPr>
        <w:t>и</w:t>
      </w:r>
      <w:r w:rsidR="00D307C5">
        <w:rPr>
          <w:lang w:val="ru-RU"/>
        </w:rPr>
        <w:t>янием тепловых избытков, ветр</w:t>
      </w:r>
      <w:r w:rsidRPr="00BA4DCB">
        <w:rPr>
          <w:lang w:val="ru-RU"/>
        </w:rPr>
        <w:t>а и механической в</w:t>
      </w:r>
      <w:r w:rsidRPr="00BA4DCB">
        <w:rPr>
          <w:lang w:val="ru-RU"/>
        </w:rPr>
        <w:t>ы</w:t>
      </w:r>
      <w:r w:rsidRPr="00BA4DCB">
        <w:rPr>
          <w:lang w:val="ru-RU"/>
        </w:rPr>
        <w:t>тяжки в помещении устанавливается</w:t>
      </w:r>
      <w:r w:rsidR="00D307C5">
        <w:rPr>
          <w:lang w:val="ru-RU"/>
        </w:rPr>
        <w:t xml:space="preserve"> внутреннее избыточ</w:t>
      </w:r>
      <w:r w:rsidRPr="00BA4DCB">
        <w:rPr>
          <w:lang w:val="ru-RU"/>
        </w:rPr>
        <w:t xml:space="preserve">ное давление, </w:t>
      </w:r>
      <w:r w:rsidR="008D59C3">
        <w:rPr>
          <w:lang w:val="ru-RU"/>
        </w:rPr>
        <w:t>ра</w:t>
      </w:r>
      <w:r w:rsidR="008D59C3">
        <w:rPr>
          <w:lang w:val="ru-RU"/>
        </w:rPr>
        <w:t>з</w:t>
      </w:r>
      <w:r w:rsidR="008D59C3">
        <w:rPr>
          <w:lang w:val="ru-RU"/>
        </w:rPr>
        <w:t>личное</w:t>
      </w:r>
      <w:r w:rsidRPr="00BA4DCB">
        <w:rPr>
          <w:lang w:val="ru-RU"/>
        </w:rPr>
        <w:t xml:space="preserve"> по высоте цеха. Для определения вентиляционного обмена приним</w:t>
      </w:r>
      <w:r w:rsidRPr="00BA4DCB">
        <w:rPr>
          <w:lang w:val="ru-RU"/>
        </w:rPr>
        <w:t>а</w:t>
      </w:r>
      <w:r w:rsidRPr="00BA4DCB">
        <w:rPr>
          <w:lang w:val="ru-RU"/>
        </w:rPr>
        <w:t>ем величи</w:t>
      </w:r>
      <w:r w:rsidR="008D59C3">
        <w:rPr>
          <w:lang w:val="ru-RU"/>
        </w:rPr>
        <w:t>ну избыточ</w:t>
      </w:r>
      <w:r w:rsidRPr="00BA4DCB">
        <w:rPr>
          <w:lang w:val="ru-RU"/>
        </w:rPr>
        <w:t>ного давления на полу помещения</w:t>
      </w:r>
      <w:r w:rsidR="00F368B8" w:rsidRPr="00F368B8">
        <w:rPr>
          <w:lang w:val="ru-RU"/>
        </w:rPr>
        <w:t xml:space="preserve"> </w:t>
      </w:r>
      <w:proofErr w:type="gramStart"/>
      <w:r w:rsidR="00F368B8">
        <w:t>p</w:t>
      </w:r>
      <w:proofErr w:type="gramEnd"/>
      <w:r w:rsidR="00200EE0">
        <w:rPr>
          <w:vertAlign w:val="subscript"/>
          <w:lang w:val="ru-RU"/>
        </w:rPr>
        <w:t>изб</w:t>
      </w:r>
      <w:r w:rsidR="00D27042" w:rsidRPr="00D27042">
        <w:rPr>
          <w:lang w:val="ru-RU"/>
        </w:rPr>
        <w:t xml:space="preserve"> = -0,2</w:t>
      </w:r>
      <w:r w:rsidRPr="00BA4DCB">
        <w:rPr>
          <w:lang w:val="ru-RU"/>
        </w:rPr>
        <w:t xml:space="preserve"> Па. То</w:t>
      </w:r>
      <w:r w:rsidR="00D27042">
        <w:rPr>
          <w:lang w:val="ru-RU"/>
        </w:rPr>
        <w:t>гда избыточное давление в плоск</w:t>
      </w:r>
      <w:r w:rsidRPr="00BA4DCB">
        <w:rPr>
          <w:lang w:val="ru-RU"/>
        </w:rPr>
        <w:t>остях центров фрамуг будет больше на вел</w:t>
      </w:r>
      <w:r w:rsidRPr="00BA4DCB">
        <w:rPr>
          <w:lang w:val="ru-RU"/>
        </w:rPr>
        <w:t>и</w:t>
      </w:r>
      <w:r w:rsidRPr="00BA4DCB">
        <w:rPr>
          <w:lang w:val="ru-RU"/>
        </w:rPr>
        <w:t>чину произведения высоты це</w:t>
      </w:r>
      <w:r w:rsidR="00D27042">
        <w:rPr>
          <w:lang w:val="ru-RU"/>
        </w:rPr>
        <w:t>нтра фрамуг над полом на разность</w:t>
      </w:r>
      <w:r w:rsidRPr="00BA4DCB">
        <w:rPr>
          <w:lang w:val="ru-RU"/>
        </w:rPr>
        <w:t xml:space="preserve"> плотно</w:t>
      </w:r>
      <w:r w:rsidR="00D27042">
        <w:rPr>
          <w:lang w:val="ru-RU"/>
        </w:rPr>
        <w:t>сти н</w:t>
      </w:r>
      <w:r w:rsidR="00D27042">
        <w:rPr>
          <w:lang w:val="ru-RU"/>
        </w:rPr>
        <w:t>а</w:t>
      </w:r>
      <w:r w:rsidR="00D27042">
        <w:rPr>
          <w:lang w:val="ru-RU"/>
        </w:rPr>
        <w:t>ружно</w:t>
      </w:r>
      <w:r w:rsidR="00200EE0">
        <w:rPr>
          <w:lang w:val="ru-RU"/>
        </w:rPr>
        <w:t>го воздуха и воздуха</w:t>
      </w:r>
      <w:r w:rsidRPr="00BA4DCB">
        <w:rPr>
          <w:lang w:val="ru-RU"/>
        </w:rPr>
        <w:t xml:space="preserve"> внутри помещения:</w:t>
      </w:r>
    </w:p>
    <w:p w:rsidR="00387527" w:rsidRPr="00BA4DCB" w:rsidRDefault="00785321" w:rsidP="00785321">
      <w:pPr>
        <w:pStyle w:val="ac"/>
        <w:tabs>
          <w:tab w:val="clear" w:pos="10064"/>
          <w:tab w:val="right" w:pos="9923"/>
        </w:tabs>
        <w:rPr>
          <w:lang w:val="ru-RU"/>
        </w:rPr>
      </w:pPr>
      <w:r w:rsidRPr="00BA4DCB">
        <w:rPr>
          <w:lang w:val="ru-RU"/>
        </w:rPr>
        <w:tab/>
      </w:r>
      <w:r w:rsidR="00AC7617" w:rsidRPr="00BA4DCB">
        <w:rPr>
          <w:position w:val="-20"/>
          <w:lang w:val="ru-RU"/>
        </w:rPr>
        <w:object w:dxaOrig="4959" w:dyaOrig="520">
          <v:shape id="_x0000_i1223" type="#_x0000_t75" style="width:248.1pt;height:25.85pt" o:ole="">
            <v:imagedata r:id="rId385" o:title=""/>
          </v:shape>
          <o:OLEObject Type="Embed" ProgID="Equation.DSMT4" ShapeID="_x0000_i1223" DrawAspect="Content" ObjectID="_1549196731" r:id="rId386"/>
        </w:object>
      </w:r>
      <w:r w:rsidRPr="00BA4DCB">
        <w:rPr>
          <w:lang w:val="ru-RU"/>
        </w:rPr>
        <w:t xml:space="preserve"> </w:t>
      </w:r>
      <w:r w:rsidR="001C4BB7" w:rsidRPr="00BA4DCB">
        <w:rPr>
          <w:lang w:val="ru-RU"/>
        </w:rPr>
        <w:t xml:space="preserve"> Па</w:t>
      </w:r>
      <w:r w:rsidR="001C4BB7" w:rsidRPr="00BA4DCB">
        <w:rPr>
          <w:lang w:val="ru-RU"/>
        </w:rPr>
        <w:tab/>
        <w:t>(6.4)</w:t>
      </w:r>
    </w:p>
    <w:p w:rsidR="00387527" w:rsidRPr="00BA4DCB" w:rsidRDefault="00AC7617" w:rsidP="00785321">
      <w:pPr>
        <w:pStyle w:val="a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4780" w:dyaOrig="420">
          <v:shape id="_x0000_i1224" type="#_x0000_t75" style="width:239.5pt;height:20.35pt" o:ole="">
            <v:imagedata r:id="rId387" o:title=""/>
          </v:shape>
          <o:OLEObject Type="Embed" ProgID="Equation.DSMT4" ShapeID="_x0000_i1224" DrawAspect="Content" ObjectID="_1549196732" r:id="rId388"/>
        </w:object>
      </w:r>
      <w:proofErr w:type="gramStart"/>
      <w:r w:rsidR="001C4BB7" w:rsidRPr="00BA4DCB">
        <w:rPr>
          <w:lang w:val="ru-RU"/>
        </w:rPr>
        <w:t>кг</w:t>
      </w:r>
      <w:proofErr w:type="gramEnd"/>
      <w:r w:rsidR="001C4BB7" w:rsidRPr="00BA4DCB">
        <w:rPr>
          <w:lang w:val="ru-RU"/>
        </w:rPr>
        <w:t>/м3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тогда</w:t>
      </w:r>
    </w:p>
    <w:p w:rsidR="00387527" w:rsidRPr="00BA4DCB" w:rsidRDefault="00AC7617" w:rsidP="00785321">
      <w:pPr>
        <w:pStyle w:val="ac"/>
        <w:jc w:val="center"/>
        <w:rPr>
          <w:lang w:val="ru-RU"/>
        </w:rPr>
      </w:pPr>
      <w:r w:rsidRPr="00BA4DCB">
        <w:rPr>
          <w:position w:val="-20"/>
          <w:lang w:val="ru-RU"/>
        </w:rPr>
        <w:object w:dxaOrig="5020" w:dyaOrig="540">
          <v:shape id="_x0000_i1225" type="#_x0000_t75" style="width:250.45pt;height:26.6pt" o:ole="">
            <v:imagedata r:id="rId389" o:title=""/>
          </v:shape>
          <o:OLEObject Type="Embed" ProgID="Equation.DSMT4" ShapeID="_x0000_i1225" DrawAspect="Content" ObjectID="_1549196733" r:id="rId390"/>
        </w:object>
      </w:r>
      <w:r w:rsidR="001C4BB7" w:rsidRPr="00BA4DCB">
        <w:rPr>
          <w:lang w:val="ru-RU"/>
        </w:rPr>
        <w:t>Па;</w:t>
      </w:r>
    </w:p>
    <w:p w:rsidR="00387527" w:rsidRPr="00BA4DCB" w:rsidRDefault="00AC7617" w:rsidP="00785321">
      <w:pPr>
        <w:pStyle w:val="ac"/>
        <w:jc w:val="center"/>
        <w:rPr>
          <w:lang w:val="ru-RU"/>
        </w:rPr>
      </w:pPr>
      <w:r w:rsidRPr="00BA4DCB">
        <w:rPr>
          <w:position w:val="-20"/>
          <w:lang w:val="ru-RU"/>
        </w:rPr>
        <w:object w:dxaOrig="5160" w:dyaOrig="540">
          <v:shape id="_x0000_i1226" type="#_x0000_t75" style="width:258.25pt;height:26.6pt" o:ole="">
            <v:imagedata r:id="rId391" o:title=""/>
          </v:shape>
          <o:OLEObject Type="Embed" ProgID="Equation.DSMT4" ShapeID="_x0000_i1226" DrawAspect="Content" ObjectID="_1549196734" r:id="rId392"/>
        </w:object>
      </w:r>
      <w:r w:rsidR="001C4BB7" w:rsidRPr="00BA4DCB">
        <w:rPr>
          <w:lang w:val="ru-RU"/>
        </w:rPr>
        <w:t>Па;</w:t>
      </w:r>
    </w:p>
    <w:p w:rsidR="00387527" w:rsidRPr="00BA4DCB" w:rsidRDefault="00AC7617" w:rsidP="00785321">
      <w:pPr>
        <w:pStyle w:val="ac"/>
        <w:jc w:val="center"/>
        <w:rPr>
          <w:lang w:val="ru-RU"/>
        </w:rPr>
      </w:pPr>
      <w:r w:rsidRPr="00BA4DCB">
        <w:rPr>
          <w:position w:val="-20"/>
          <w:lang w:val="ru-RU"/>
        </w:rPr>
        <w:object w:dxaOrig="5080" w:dyaOrig="540">
          <v:shape id="_x0000_i1227" type="#_x0000_t75" style="width:255.15pt;height:26.6pt" o:ole="">
            <v:imagedata r:id="rId393" o:title=""/>
          </v:shape>
          <o:OLEObject Type="Embed" ProgID="Equation.DSMT4" ShapeID="_x0000_i1227" DrawAspect="Content" ObjectID="_1549196735" r:id="rId394"/>
        </w:object>
      </w:r>
      <w:r w:rsidR="001C4BB7" w:rsidRPr="00BA4DCB">
        <w:rPr>
          <w:lang w:val="ru-RU"/>
        </w:rPr>
        <w:t>Па;</w:t>
      </w:r>
    </w:p>
    <w:p w:rsidR="00387527" w:rsidRPr="00BA4DCB" w:rsidRDefault="00AC7617" w:rsidP="00785321">
      <w:pPr>
        <w:pStyle w:val="ac"/>
        <w:jc w:val="center"/>
        <w:rPr>
          <w:lang w:val="ru-RU"/>
        </w:rPr>
      </w:pPr>
      <w:r w:rsidRPr="00BA4DCB">
        <w:rPr>
          <w:position w:val="-20"/>
          <w:lang w:val="ru-RU"/>
        </w:rPr>
        <w:object w:dxaOrig="5280" w:dyaOrig="540">
          <v:shape id="_x0000_i1228" type="#_x0000_t75" style="width:264.5pt;height:26.6pt" o:ole="">
            <v:imagedata r:id="rId395" o:title=""/>
          </v:shape>
          <o:OLEObject Type="Embed" ProgID="Equation.DSMT4" ShapeID="_x0000_i1228" DrawAspect="Content" ObjectID="_1549196736" r:id="rId396"/>
        </w:object>
      </w:r>
      <w:r w:rsidR="001C4BB7" w:rsidRPr="00BA4DCB">
        <w:rPr>
          <w:lang w:val="ru-RU"/>
        </w:rPr>
        <w:t>Па.</w:t>
      </w:r>
    </w:p>
    <w:p w:rsidR="00387527" w:rsidRPr="00BA4DCB" w:rsidRDefault="002C58B8" w:rsidP="00387527">
      <w:pPr>
        <w:pStyle w:val="afffffc"/>
        <w:rPr>
          <w:lang w:val="ru-RU"/>
        </w:rPr>
      </w:pPr>
      <w:r>
        <w:rPr>
          <w:lang w:val="ru-RU"/>
        </w:rPr>
        <w:t>Давления разряжения, создаваемые</w:t>
      </w:r>
      <w:r w:rsidR="001C4BB7" w:rsidRPr="00BA4DCB">
        <w:rPr>
          <w:lang w:val="ru-RU"/>
        </w:rPr>
        <w:t xml:space="preserve"> ветром в центрах фрамуг, опред</w:t>
      </w:r>
      <w:r w:rsidR="001C4BB7" w:rsidRPr="00BA4DCB">
        <w:rPr>
          <w:lang w:val="ru-RU"/>
        </w:rPr>
        <w:t>е</w:t>
      </w:r>
      <w:r w:rsidR="001C4BB7" w:rsidRPr="00BA4DCB">
        <w:rPr>
          <w:lang w:val="ru-RU"/>
        </w:rPr>
        <w:t xml:space="preserve">ляются </w:t>
      </w:r>
      <w:r w:rsidR="00AC7617">
        <w:rPr>
          <w:lang w:val="ru-RU"/>
        </w:rPr>
        <w:t>по</w:t>
      </w:r>
      <w:r w:rsidR="001C4BB7" w:rsidRPr="00BA4DCB">
        <w:rPr>
          <w:lang w:val="ru-RU"/>
        </w:rPr>
        <w:t xml:space="preserve"> формулам:</w:t>
      </w:r>
    </w:p>
    <w:p w:rsidR="00387527" w:rsidRPr="00BA4DCB" w:rsidRDefault="00362363" w:rsidP="00362363">
      <w:pPr>
        <w:pStyle w:val="ac"/>
        <w:jc w:val="center"/>
        <w:rPr>
          <w:lang w:val="ru-RU"/>
        </w:rPr>
      </w:pPr>
      <w:r w:rsidRPr="00BA4DCB">
        <w:rPr>
          <w:position w:val="-12"/>
          <w:lang w:val="ru-RU"/>
        </w:rPr>
        <w:object w:dxaOrig="3360" w:dyaOrig="400">
          <v:shape id="_x0000_i1229" type="#_x0000_t75" style="width:167.5pt;height:20.35pt" o:ole="">
            <v:imagedata r:id="rId397" o:title=""/>
          </v:shape>
          <o:OLEObject Type="Embed" ProgID="Equation.DSMT4" ShapeID="_x0000_i1229" DrawAspect="Content" ObjectID="_1549196737" r:id="rId398"/>
        </w:object>
      </w:r>
      <w:r w:rsidR="00387527" w:rsidRPr="00BA4DCB">
        <w:rPr>
          <w:lang w:val="ru-RU"/>
        </w:rPr>
        <w:t xml:space="preserve">; </w:t>
      </w:r>
      <w:r w:rsidRPr="00BA4DCB">
        <w:rPr>
          <w:position w:val="-12"/>
          <w:lang w:val="ru-RU"/>
        </w:rPr>
        <w:object w:dxaOrig="3379" w:dyaOrig="400">
          <v:shape id="_x0000_i1230" type="#_x0000_t75" style="width:169.05pt;height:20.35pt" o:ole="">
            <v:imagedata r:id="rId399" o:title=""/>
          </v:shape>
          <o:OLEObject Type="Embed" ProgID="Equation.DSMT4" ShapeID="_x0000_i1230" DrawAspect="Content" ObjectID="_1549196738" r:id="rId400"/>
        </w:object>
      </w:r>
      <w:r w:rsidR="00387527" w:rsidRPr="00BA4DCB">
        <w:rPr>
          <w:lang w:val="ru-RU"/>
        </w:rPr>
        <w:t xml:space="preserve">; </w:t>
      </w:r>
      <w:r w:rsidRPr="00BA4DCB">
        <w:rPr>
          <w:position w:val="-14"/>
          <w:lang w:val="ru-RU"/>
        </w:rPr>
        <w:object w:dxaOrig="3620" w:dyaOrig="420">
          <v:shape id="_x0000_i1231" type="#_x0000_t75" style="width:180.8pt;height:21.9pt" o:ole="">
            <v:imagedata r:id="rId401" o:title=""/>
          </v:shape>
          <o:OLEObject Type="Embed" ProgID="Equation.DSMT4" ShapeID="_x0000_i1231" DrawAspect="Content" ObjectID="_1549196739" r:id="rId402"/>
        </w:object>
      </w:r>
      <w:r w:rsidR="00387527" w:rsidRPr="00BA4DCB">
        <w:rPr>
          <w:lang w:val="ru-RU"/>
        </w:rPr>
        <w:t xml:space="preserve"> </w:t>
      </w:r>
      <w:r w:rsidRPr="00BA4DCB">
        <w:rPr>
          <w:position w:val="-12"/>
          <w:szCs w:val="20"/>
          <w:lang w:val="ru-RU"/>
        </w:rPr>
        <w:object w:dxaOrig="3640" w:dyaOrig="400">
          <v:shape id="_x0000_i1232" type="#_x0000_t75" style="width:181.55pt;height:20.35pt" o:ole="">
            <v:imagedata r:id="rId403" o:title=""/>
          </v:shape>
          <o:OLEObject Type="Embed" ProgID="Equation.DSMT4" ShapeID="_x0000_i1232" DrawAspect="Content" ObjectID="_1549196740" r:id="rId404"/>
        </w:object>
      </w:r>
    </w:p>
    <w:p w:rsidR="00387527" w:rsidRPr="00BA4DCB" w:rsidRDefault="002C58B8" w:rsidP="00387527">
      <w:pPr>
        <w:pStyle w:val="afffffc"/>
        <w:rPr>
          <w:szCs w:val="20"/>
          <w:lang w:val="ru-RU"/>
        </w:rPr>
      </w:pPr>
      <w:r>
        <w:rPr>
          <w:szCs w:val="20"/>
          <w:lang w:val="ru-RU"/>
        </w:rPr>
        <w:t>Величины избыточ</w:t>
      </w:r>
      <w:r w:rsidR="001C4BB7" w:rsidRPr="00BA4DCB">
        <w:rPr>
          <w:szCs w:val="20"/>
          <w:lang w:val="ru-RU"/>
        </w:rPr>
        <w:t>ных давл</w:t>
      </w:r>
      <w:r>
        <w:rPr>
          <w:szCs w:val="20"/>
          <w:lang w:val="ru-RU"/>
        </w:rPr>
        <w:t>ений внутри помещения и давления</w:t>
      </w:r>
      <w:r w:rsidR="00DF6B7B">
        <w:rPr>
          <w:szCs w:val="20"/>
          <w:lang w:val="ru-RU"/>
        </w:rPr>
        <w:t xml:space="preserve"> ветра снаружи</w:t>
      </w:r>
      <w:r w:rsidR="001C4BB7" w:rsidRPr="00BA4DCB">
        <w:rPr>
          <w:szCs w:val="20"/>
          <w:lang w:val="ru-RU"/>
        </w:rPr>
        <w:t xml:space="preserve"> показаны на рис. 6.2. </w:t>
      </w:r>
    </w:p>
    <w:p w:rsidR="00387527" w:rsidRPr="00BA4DCB" w:rsidRDefault="00387527" w:rsidP="00387527">
      <w:pPr>
        <w:pStyle w:val="afffffc"/>
        <w:rPr>
          <w:lang w:val="ru-RU"/>
        </w:rPr>
      </w:pPr>
    </w:p>
    <w:p w:rsidR="00387527" w:rsidRPr="00BA4DCB" w:rsidRDefault="00301893" w:rsidP="00387527">
      <w:pPr>
        <w:jc w:val="center"/>
      </w:pPr>
      <w:r w:rsidRPr="00BA4DCB">
        <w:rPr>
          <w:noProof/>
        </w:rPr>
        <w:drawing>
          <wp:inline distT="0" distB="0" distL="0" distR="0">
            <wp:extent cx="4336511" cy="3174520"/>
            <wp:effectExtent l="19050" t="0" r="6889" b="0"/>
            <wp:docPr id="252" name="Рисунок 252" descr="C:\Documents and Settings\Admin\Рабочий стол\Дом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Documents and Settings\Admin\Рабочий стол\Дом 3.jpg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 l="21214" t="48155" r="29175" b="2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32" cy="317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27" w:rsidRPr="00BA4DCB" w:rsidRDefault="001C4BB7" w:rsidP="00362363">
      <w:pPr>
        <w:pStyle w:val="afffffe"/>
        <w:rPr>
          <w:lang w:val="ru-RU"/>
        </w:rPr>
      </w:pPr>
      <w:r w:rsidRPr="00BA4DCB">
        <w:rPr>
          <w:lang w:val="ru-RU"/>
        </w:rPr>
        <w:t>Рисунок 6.2 - Расположение фрамуг.</w:t>
      </w:r>
    </w:p>
    <w:p w:rsidR="00387527" w:rsidRPr="00FA432C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 xml:space="preserve">В первой </w:t>
      </w:r>
      <w:r w:rsidR="002C58B8">
        <w:rPr>
          <w:lang w:val="ru-RU"/>
        </w:rPr>
        <w:t>фрамуге давление ветра равно 24</w:t>
      </w:r>
      <w:r w:rsidR="00C816A2">
        <w:rPr>
          <w:lang w:val="ru-RU"/>
        </w:rPr>
        <w:t>∙10</w:t>
      </w:r>
      <w:r w:rsidR="00C816A2">
        <w:rPr>
          <w:vertAlign w:val="superscript"/>
          <w:lang w:val="ru-RU"/>
        </w:rPr>
        <w:t>3</w:t>
      </w:r>
      <w:r w:rsidR="00C816A2">
        <w:rPr>
          <w:lang w:val="ru-RU"/>
        </w:rPr>
        <w:t xml:space="preserve"> Па, </w:t>
      </w:r>
      <w:proofErr w:type="spellStart"/>
      <w:r w:rsidR="00C816A2">
        <w:rPr>
          <w:lang w:val="ru-RU"/>
        </w:rPr>
        <w:t>a</w:t>
      </w:r>
      <w:proofErr w:type="spellEnd"/>
      <w:r w:rsidR="00C816A2">
        <w:rPr>
          <w:lang w:val="ru-RU"/>
        </w:rPr>
        <w:t xml:space="preserve"> внутри помещения разряжение равно 11,75∙10</w:t>
      </w:r>
      <w:r w:rsidR="00C816A2">
        <w:rPr>
          <w:vertAlign w:val="superscript"/>
          <w:lang w:val="ru-RU"/>
        </w:rPr>
        <w:t>3</w:t>
      </w:r>
      <w:r w:rsidRPr="00BA4DCB">
        <w:rPr>
          <w:lang w:val="ru-RU"/>
        </w:rPr>
        <w:t xml:space="preserve"> Па, следовательно</w:t>
      </w:r>
      <w:r w:rsidR="00FD578E">
        <w:rPr>
          <w:lang w:val="ru-RU"/>
        </w:rPr>
        <w:t>,</w:t>
      </w:r>
      <w:r w:rsidRPr="00BA4DCB">
        <w:rPr>
          <w:lang w:val="ru-RU"/>
        </w:rPr>
        <w:t xml:space="preserve"> фрамуга </w:t>
      </w:r>
      <w:r w:rsidRPr="00FD578E">
        <w:rPr>
          <w:lang w:val="ru-RU"/>
        </w:rPr>
        <w:t>1</w:t>
      </w:r>
      <w:r w:rsidRPr="00FD578E">
        <w:rPr>
          <w:i/>
          <w:lang w:val="ru-RU"/>
        </w:rPr>
        <w:t xml:space="preserve"> </w:t>
      </w:r>
      <w:r w:rsidRPr="00BA4DCB">
        <w:rPr>
          <w:lang w:val="ru-RU"/>
        </w:rPr>
        <w:t>будет работать на при</w:t>
      </w:r>
      <w:r w:rsidR="0016688C">
        <w:rPr>
          <w:lang w:val="ru-RU"/>
        </w:rPr>
        <w:t>ток</w:t>
      </w:r>
      <w:r w:rsidRPr="00BA4DCB">
        <w:rPr>
          <w:lang w:val="ru-RU"/>
        </w:rPr>
        <w:t>.</w:t>
      </w:r>
      <w:r w:rsidR="00FD578E">
        <w:rPr>
          <w:lang w:val="ru-RU"/>
        </w:rPr>
        <w:t xml:space="preserve"> В центре фрамуги 3 разрежение равно 14,5∙10</w:t>
      </w:r>
      <w:r w:rsidR="00FD578E">
        <w:rPr>
          <w:vertAlign w:val="superscript"/>
          <w:lang w:val="ru-RU"/>
        </w:rPr>
        <w:t xml:space="preserve">3 </w:t>
      </w:r>
      <w:r w:rsidR="00FD578E">
        <w:rPr>
          <w:lang w:val="ru-RU"/>
        </w:rPr>
        <w:t>Па, а снаружи пом</w:t>
      </w:r>
      <w:r w:rsidR="00FD578E">
        <w:rPr>
          <w:lang w:val="ru-RU"/>
        </w:rPr>
        <w:t>е</w:t>
      </w:r>
      <w:r w:rsidR="00FD578E">
        <w:rPr>
          <w:lang w:val="ru-RU"/>
        </w:rPr>
        <w:t xml:space="preserve">щения - </w:t>
      </w:r>
      <w:r w:rsidR="00FA432C">
        <w:rPr>
          <w:lang w:val="ru-RU"/>
        </w:rPr>
        <w:t>24∙10</w:t>
      </w:r>
      <w:r w:rsidR="00FA432C">
        <w:rPr>
          <w:vertAlign w:val="superscript"/>
          <w:lang w:val="ru-RU"/>
        </w:rPr>
        <w:t xml:space="preserve">3 </w:t>
      </w:r>
      <w:r w:rsidR="00FA432C">
        <w:rPr>
          <w:lang w:val="ru-RU"/>
        </w:rPr>
        <w:t>, следовательно, и эта фрамуга будет работать на приток.</w:t>
      </w:r>
    </w:p>
    <w:p w:rsidR="00387527" w:rsidRPr="00BA4DCB" w:rsidRDefault="00FA432C" w:rsidP="00387527">
      <w:pPr>
        <w:pStyle w:val="afffffc"/>
        <w:rPr>
          <w:lang w:val="ru-RU"/>
        </w:rPr>
      </w:pPr>
      <w:r>
        <w:rPr>
          <w:lang w:val="ru-RU"/>
        </w:rPr>
        <w:t xml:space="preserve">Определяем разницу давлений и скорости движения воздуха </w:t>
      </w:r>
      <w:proofErr w:type="gramStart"/>
      <w:r>
        <w:rPr>
          <w:lang w:val="ru-RU"/>
        </w:rPr>
        <w:t>в</w:t>
      </w:r>
      <w:proofErr w:type="gramEnd"/>
      <w:r w:rsidR="001C4BB7" w:rsidRPr="00BA4DCB">
        <w:rPr>
          <w:lang w:val="ru-RU"/>
        </w:rPr>
        <w:t xml:space="preserve"> фрам</w:t>
      </w:r>
      <w:r w:rsidR="001C4BB7" w:rsidRPr="00BA4DCB">
        <w:rPr>
          <w:lang w:val="ru-RU"/>
        </w:rPr>
        <w:t>у</w:t>
      </w:r>
      <w:r w:rsidR="001C4BB7" w:rsidRPr="00BA4DCB">
        <w:rPr>
          <w:lang w:val="ru-RU"/>
        </w:rPr>
        <w:t>гах</w:t>
      </w:r>
      <w:r>
        <w:rPr>
          <w:lang w:val="ru-RU"/>
        </w:rPr>
        <w:t>: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фрамуга 1</w:t>
      </w:r>
    </w:p>
    <w:p w:rsidR="00387527" w:rsidRPr="00BA4DCB" w:rsidRDefault="00362363" w:rsidP="00362363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4459" w:dyaOrig="1020">
          <v:shape id="_x0000_i1233" type="#_x0000_t75" style="width:223.05pt;height:51.65pt" o:ole="">
            <v:imagedata r:id="rId406" o:title=""/>
          </v:shape>
          <o:OLEObject Type="Embed" ProgID="Equation.DSMT4" ShapeID="_x0000_i1233" DrawAspect="Content" ObjectID="_1549196741" r:id="rId407"/>
        </w:object>
      </w:r>
      <w:r w:rsidR="00387527" w:rsidRPr="00BA4DCB">
        <w:rPr>
          <w:lang w:val="ru-RU"/>
        </w:rPr>
        <w:t xml:space="preserve">, </w:t>
      </w:r>
      <w:r w:rsidR="001C4BB7" w:rsidRPr="00BA4DCB">
        <w:rPr>
          <w:lang w:val="ru-RU"/>
        </w:rPr>
        <w:t xml:space="preserve">откуда </w:t>
      </w:r>
      <w:r w:rsidR="00FA432C">
        <w:rPr>
          <w:lang w:val="en-US"/>
        </w:rPr>
        <w:t>v</w:t>
      </w:r>
      <w:r w:rsidR="00FA432C">
        <w:rPr>
          <w:vertAlign w:val="subscript"/>
          <w:lang w:val="en-US"/>
        </w:rPr>
        <w:t>1</w:t>
      </w:r>
      <w:r w:rsidR="00FA432C">
        <w:rPr>
          <w:lang w:val="en-US"/>
        </w:rPr>
        <w:t>= 2,45</w:t>
      </w:r>
      <w:r w:rsidR="001C4BB7" w:rsidRPr="00BA4DCB">
        <w:rPr>
          <w:lang w:val="ru-RU"/>
        </w:rPr>
        <w:t xml:space="preserve"> м/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;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фрамуга 2</w:t>
      </w:r>
    </w:p>
    <w:p w:rsidR="00387527" w:rsidRPr="00BA4DCB" w:rsidRDefault="00362363" w:rsidP="00362363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3739" w:dyaOrig="880">
          <v:shape id="_x0000_i1234" type="#_x0000_t75" style="width:187.05pt;height:43.85pt" o:ole="">
            <v:imagedata r:id="rId408" o:title=""/>
          </v:shape>
          <o:OLEObject Type="Embed" ProgID="Equation.DSMT4" ShapeID="_x0000_i1234" DrawAspect="Content" ObjectID="_1549196742" r:id="rId409"/>
        </w:object>
      </w:r>
      <w:r w:rsidR="00387527" w:rsidRPr="00BA4DCB">
        <w:rPr>
          <w:lang w:val="ru-RU"/>
        </w:rPr>
        <w:t xml:space="preserve">, </w:t>
      </w:r>
      <w:r w:rsidR="001C4BB7" w:rsidRPr="00BA4DCB">
        <w:rPr>
          <w:lang w:val="ru-RU"/>
        </w:rPr>
        <w:t xml:space="preserve">откуда </w:t>
      </w:r>
      <w:r w:rsidR="00FA432C">
        <w:rPr>
          <w:lang w:val="en-US"/>
        </w:rPr>
        <w:t>v</w:t>
      </w:r>
      <w:r w:rsidR="00FA432C">
        <w:rPr>
          <w:vertAlign w:val="subscript"/>
          <w:lang w:val="en-US"/>
        </w:rPr>
        <w:t>2</w:t>
      </w:r>
      <w:r w:rsidR="00FA432C">
        <w:rPr>
          <w:lang w:val="en-US"/>
        </w:rPr>
        <w:t>=</w:t>
      </w:r>
      <w:r w:rsidR="00713359">
        <w:rPr>
          <w:lang w:val="en-US"/>
        </w:rPr>
        <w:t xml:space="preserve"> 0,837</w:t>
      </w:r>
      <w:r w:rsidR="001C4BB7" w:rsidRPr="00BA4DCB">
        <w:rPr>
          <w:lang w:val="ru-RU"/>
        </w:rPr>
        <w:t xml:space="preserve"> м/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;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фрамуга 3</w:t>
      </w:r>
    </w:p>
    <w:p w:rsidR="00387527" w:rsidRPr="00BA4DCB" w:rsidRDefault="00362363" w:rsidP="00362363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4020" w:dyaOrig="980">
          <v:shape id="_x0000_i1235" type="#_x0000_t75" style="width:201.15pt;height:49.3pt" o:ole="">
            <v:imagedata r:id="rId410" o:title=""/>
          </v:shape>
          <o:OLEObject Type="Embed" ProgID="Equation.DSMT4" ShapeID="_x0000_i1235" DrawAspect="Content" ObjectID="_1549196743" r:id="rId411"/>
        </w:object>
      </w:r>
      <w:r w:rsidR="00387527" w:rsidRPr="00BA4DCB">
        <w:rPr>
          <w:lang w:val="ru-RU"/>
        </w:rPr>
        <w:t xml:space="preserve">, </w:t>
      </w:r>
      <w:r w:rsidR="001C4BB7" w:rsidRPr="00BA4DCB">
        <w:rPr>
          <w:lang w:val="ru-RU"/>
        </w:rPr>
        <w:t xml:space="preserve">откуда </w:t>
      </w:r>
      <w:r w:rsidR="00713359">
        <w:rPr>
          <w:lang w:val="en-US"/>
        </w:rPr>
        <w:t>v</w:t>
      </w:r>
      <w:r w:rsidR="00713359">
        <w:rPr>
          <w:vertAlign w:val="subscript"/>
          <w:lang w:val="en-US"/>
        </w:rPr>
        <w:t xml:space="preserve">3 </w:t>
      </w:r>
      <w:r w:rsidR="00713359">
        <w:rPr>
          <w:lang w:val="en-US"/>
        </w:rPr>
        <w:t>= 1,29</w:t>
      </w:r>
      <w:r w:rsidR="001C4BB7" w:rsidRPr="00BA4DCB">
        <w:rPr>
          <w:lang w:val="ru-RU"/>
        </w:rPr>
        <w:t xml:space="preserve"> м/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;</w:t>
      </w:r>
    </w:p>
    <w:p w:rsidR="00387527" w:rsidRPr="00BA4DCB" w:rsidRDefault="001C4BB7" w:rsidP="00387527">
      <w:pPr>
        <w:pStyle w:val="afffffc"/>
        <w:rPr>
          <w:lang w:val="ru-RU"/>
        </w:rPr>
      </w:pPr>
      <w:r w:rsidRPr="00BA4DCB">
        <w:rPr>
          <w:lang w:val="ru-RU"/>
        </w:rPr>
        <w:t>фрамуга 4</w:t>
      </w:r>
    </w:p>
    <w:p w:rsidR="00387527" w:rsidRPr="00BA4DCB" w:rsidRDefault="00362363" w:rsidP="00362363">
      <w:pPr>
        <w:pStyle w:val="ac"/>
        <w:jc w:val="center"/>
        <w:rPr>
          <w:lang w:val="ru-RU"/>
        </w:rPr>
      </w:pPr>
      <w:r w:rsidRPr="00BA4DCB">
        <w:rPr>
          <w:position w:val="-34"/>
          <w:lang w:val="ru-RU"/>
        </w:rPr>
        <w:object w:dxaOrig="4060" w:dyaOrig="880">
          <v:shape id="_x0000_i1236" type="#_x0000_t75" style="width:203.5pt;height:43.85pt" o:ole="">
            <v:imagedata r:id="rId412" o:title=""/>
          </v:shape>
          <o:OLEObject Type="Embed" ProgID="Equation.DSMT4" ShapeID="_x0000_i1236" DrawAspect="Content" ObjectID="_1549196744" r:id="rId413"/>
        </w:object>
      </w:r>
      <w:r w:rsidR="00387527" w:rsidRPr="00BA4DCB">
        <w:rPr>
          <w:lang w:val="ru-RU"/>
        </w:rPr>
        <w:t xml:space="preserve">, </w:t>
      </w:r>
      <w:r w:rsidR="001C4BB7" w:rsidRPr="00BA4DCB">
        <w:rPr>
          <w:lang w:val="ru-RU"/>
        </w:rPr>
        <w:t xml:space="preserve">откуда </w:t>
      </w:r>
      <w:r w:rsidR="00713359">
        <w:rPr>
          <w:lang w:val="en-US"/>
        </w:rPr>
        <w:t>v</w:t>
      </w:r>
      <w:r w:rsidR="00713359" w:rsidRPr="008E5EFE">
        <w:rPr>
          <w:vertAlign w:val="subscript"/>
          <w:lang w:val="ru-RU"/>
        </w:rPr>
        <w:t xml:space="preserve">4 </w:t>
      </w:r>
      <w:r w:rsidR="00713359" w:rsidRPr="008E5EFE">
        <w:rPr>
          <w:lang w:val="ru-RU"/>
        </w:rPr>
        <w:t>= 0,99</w:t>
      </w:r>
      <w:r w:rsidR="001C4BB7" w:rsidRPr="00BA4DCB">
        <w:rPr>
          <w:lang w:val="ru-RU"/>
        </w:rPr>
        <w:t xml:space="preserve"> м/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.</w:t>
      </w:r>
    </w:p>
    <w:p w:rsidR="00387527" w:rsidRPr="00BA4DCB" w:rsidRDefault="00713359" w:rsidP="00387527">
      <w:pPr>
        <w:pStyle w:val="afffffc"/>
        <w:rPr>
          <w:lang w:val="ru-RU"/>
        </w:rPr>
      </w:pPr>
      <w:r>
        <w:rPr>
          <w:lang w:val="ru-RU"/>
        </w:rPr>
        <w:t>Составля</w:t>
      </w:r>
      <w:r w:rsidR="001C4BB7" w:rsidRPr="00BA4DCB">
        <w:rPr>
          <w:lang w:val="ru-RU"/>
        </w:rPr>
        <w:t>ем баланс воздухообмена</w:t>
      </w:r>
      <w:proofErr w:type="gramStart"/>
      <w:r w:rsidR="001C4BB7" w:rsidRPr="00BA4DCB">
        <w:rPr>
          <w:lang w:val="ru-RU"/>
        </w:rPr>
        <w:t xml:space="preserve"> :</w:t>
      </w:r>
      <w:proofErr w:type="gramEnd"/>
    </w:p>
    <w:p w:rsidR="00387527" w:rsidRPr="00BA4DCB" w:rsidRDefault="0016688C" w:rsidP="00387527">
      <w:pPr>
        <w:pStyle w:val="afffffc"/>
        <w:jc w:val="center"/>
        <w:rPr>
          <w:lang w:val="ru-RU"/>
        </w:rPr>
      </w:pPr>
      <w:r w:rsidRPr="00BA4DCB">
        <w:rPr>
          <w:position w:val="-14"/>
          <w:lang w:val="ru-RU"/>
        </w:rPr>
        <w:object w:dxaOrig="7960" w:dyaOrig="420">
          <v:shape id="_x0000_i1237" type="#_x0000_t75" style="width:378.8pt;height:21.9pt" o:ole="">
            <v:imagedata r:id="rId414" o:title=""/>
          </v:shape>
          <o:OLEObject Type="Embed" ProgID="Equation.DSMT4" ShapeID="_x0000_i1237" DrawAspect="Content" ObjectID="_1549196745" r:id="rId415"/>
        </w:object>
      </w:r>
      <w:r w:rsidR="00387527" w:rsidRPr="00BA4DCB">
        <w:rPr>
          <w:lang w:val="ru-RU"/>
        </w:rPr>
        <w:t>.</w:t>
      </w:r>
    </w:p>
    <w:p w:rsidR="00387527" w:rsidRPr="00BA4DCB" w:rsidRDefault="008E5EFE" w:rsidP="00387527">
      <w:pPr>
        <w:pStyle w:val="afffffc"/>
        <w:rPr>
          <w:lang w:val="ru-RU"/>
        </w:rPr>
      </w:pPr>
      <w:r>
        <w:rPr>
          <w:lang w:val="ru-RU"/>
        </w:rPr>
        <w:t>Подставляя значения параметров, получим</w:t>
      </w:r>
      <w:r w:rsidR="001C4BB7" w:rsidRPr="00BA4DCB">
        <w:rPr>
          <w:lang w:val="ru-RU"/>
        </w:rPr>
        <w:t>:</w:t>
      </w:r>
    </w:p>
    <w:p w:rsidR="00387527" w:rsidRPr="00BA4DCB" w:rsidRDefault="00387527" w:rsidP="008B30F7">
      <w:pPr>
        <w:pStyle w:val="ac"/>
        <w:jc w:val="center"/>
        <w:rPr>
          <w:lang w:val="ru-RU"/>
        </w:rPr>
      </w:pPr>
      <w:r w:rsidRPr="00BA4DCB">
        <w:rPr>
          <w:lang w:val="ru-RU"/>
        </w:rPr>
        <w:object w:dxaOrig="9220" w:dyaOrig="380">
          <v:shape id="_x0000_i1238" type="#_x0000_t75" style="width:421.05pt;height:17.2pt" o:ole="">
            <v:imagedata r:id="rId416" o:title=""/>
          </v:shape>
          <o:OLEObject Type="Embed" ProgID="Equation.DSMT4" ShapeID="_x0000_i1238" DrawAspect="Content" ObjectID="_1549196746" r:id="rId417"/>
        </w:object>
      </w:r>
    </w:p>
    <w:p w:rsidR="00387527" w:rsidRPr="00BA4DCB" w:rsidRDefault="008E5EFE" w:rsidP="008B30F7">
      <w:pPr>
        <w:pStyle w:val="ac"/>
        <w:rPr>
          <w:lang w:val="ru-RU"/>
        </w:rPr>
      </w:pPr>
      <w:r>
        <w:rPr>
          <w:szCs w:val="20"/>
          <w:lang w:val="ru-RU"/>
        </w:rPr>
        <w:t xml:space="preserve">то есть 44,3&gt;38,0 </w:t>
      </w:r>
      <w:r w:rsidR="001C4BB7" w:rsidRPr="00BA4DCB">
        <w:rPr>
          <w:szCs w:val="20"/>
          <w:lang w:val="ru-RU"/>
        </w:rPr>
        <w:t>кг/</w:t>
      </w:r>
      <w:proofErr w:type="gramStart"/>
      <w:r w:rsidR="001C4BB7" w:rsidRPr="00BA4DCB">
        <w:rPr>
          <w:szCs w:val="20"/>
          <w:lang w:val="ru-RU"/>
        </w:rPr>
        <w:t>с</w:t>
      </w:r>
      <w:proofErr w:type="gramEnd"/>
      <w:r w:rsidR="001C4BB7" w:rsidRPr="00BA4DCB">
        <w:rPr>
          <w:szCs w:val="20"/>
          <w:lang w:val="ru-RU"/>
        </w:rPr>
        <w:t>.</w:t>
      </w:r>
    </w:p>
    <w:p w:rsidR="00387527" w:rsidRPr="00BA4DCB" w:rsidRDefault="008E5EFE" w:rsidP="00387527">
      <w:pPr>
        <w:pStyle w:val="afffffc"/>
        <w:rPr>
          <w:szCs w:val="20"/>
          <w:lang w:val="ru-RU"/>
        </w:rPr>
      </w:pPr>
      <w:r>
        <w:rPr>
          <w:lang w:val="ru-RU"/>
        </w:rPr>
        <w:t>Ввиду сравнительно небольшого расхождения</w:t>
      </w:r>
      <w:r w:rsidR="001C4BB7" w:rsidRPr="00BA4DCB">
        <w:rPr>
          <w:lang w:val="ru-RU"/>
        </w:rPr>
        <w:t xml:space="preserve"> баланса воздухообмена рас</w:t>
      </w:r>
      <w:r w:rsidR="0026205D">
        <w:rPr>
          <w:lang w:val="ru-RU"/>
        </w:rPr>
        <w:t>чет на этом</w:t>
      </w:r>
      <w:r w:rsidR="001C4BB7" w:rsidRPr="00BA4DCB">
        <w:rPr>
          <w:lang w:val="ru-RU"/>
        </w:rPr>
        <w:t xml:space="preserve"> можно закончить и конечные результаты записать в таблицу.</w:t>
      </w:r>
    </w:p>
    <w:p w:rsidR="00387527" w:rsidRPr="00B12D57" w:rsidRDefault="0026205D" w:rsidP="00387527">
      <w:pPr>
        <w:pStyle w:val="afffffc"/>
        <w:rPr>
          <w:lang w:val="ru-RU"/>
        </w:rPr>
      </w:pPr>
      <w:r>
        <w:rPr>
          <w:szCs w:val="20"/>
          <w:lang w:val="ru-RU"/>
        </w:rPr>
        <w:t>Расход</w:t>
      </w:r>
      <w:r w:rsidR="001C4BB7" w:rsidRPr="00BA4DCB">
        <w:rPr>
          <w:szCs w:val="20"/>
          <w:lang w:val="ru-RU"/>
        </w:rPr>
        <w:t xml:space="preserve"> воздуха определяем </w:t>
      </w:r>
      <w:r w:rsidR="00BA4DCB" w:rsidRPr="00BA4DCB">
        <w:rPr>
          <w:szCs w:val="20"/>
          <w:lang w:val="ru-RU"/>
        </w:rPr>
        <w:t xml:space="preserve">по </w:t>
      </w:r>
      <w:r w:rsidR="001C4BB7" w:rsidRPr="00B12D57">
        <w:rPr>
          <w:szCs w:val="20"/>
          <w:lang w:val="ru-RU"/>
        </w:rPr>
        <w:t>формул</w:t>
      </w:r>
      <w:r w:rsidR="00BA4DCB" w:rsidRPr="00B12D57">
        <w:rPr>
          <w:szCs w:val="20"/>
          <w:lang w:val="ru-RU"/>
        </w:rPr>
        <w:t>е</w:t>
      </w:r>
      <w:r>
        <w:rPr>
          <w:szCs w:val="20"/>
          <w:lang w:val="ru-RU"/>
        </w:rPr>
        <w:t xml:space="preserve"> 0,65</w:t>
      </w:r>
      <w:proofErr w:type="spellStart"/>
      <w:r w:rsidRPr="00B12D57">
        <w:rPr>
          <w:szCs w:val="20"/>
        </w:rPr>
        <w:t>vf</w:t>
      </w:r>
      <w:proofErr w:type="spellEnd"/>
      <w:r w:rsidR="008C2555">
        <w:rPr>
          <w:szCs w:val="20"/>
          <w:lang w:val="ru-RU"/>
        </w:rPr>
        <w:t>γ</w:t>
      </w:r>
      <w:r w:rsidR="00B12D57">
        <w:rPr>
          <w:szCs w:val="20"/>
          <w:vertAlign w:val="subscript"/>
          <w:lang w:val="ru-RU"/>
        </w:rPr>
        <w:t>нар.</w:t>
      </w:r>
    </w:p>
    <w:p w:rsidR="00017DAA" w:rsidRPr="00BA4DCB" w:rsidRDefault="001C4BB7" w:rsidP="00FD12DC">
      <w:pPr>
        <w:pStyle w:val="10"/>
      </w:pPr>
      <w:bookmarkStart w:id="23" w:name="_Toc474411872"/>
      <w:r w:rsidRPr="00BA4DCB">
        <w:lastRenderedPageBreak/>
        <w:t>ПЕРЕЧЕНЬ ССЫЛОК</w:t>
      </w:r>
      <w:bookmarkEnd w:id="23"/>
      <w:r w:rsidRPr="00BA4DCB">
        <w:t xml:space="preserve"> </w:t>
      </w:r>
    </w:p>
    <w:p w:rsidR="00B6578C" w:rsidRPr="00BA4DCB" w:rsidRDefault="00083C52" w:rsidP="00B6578C">
      <w:pPr>
        <w:pStyle w:val="a1"/>
        <w:rPr>
          <w:lang w:val="ru-RU"/>
        </w:rPr>
      </w:pPr>
      <w:bookmarkStart w:id="24" w:name="_Toc290398075"/>
      <w:proofErr w:type="spellStart"/>
      <w:r w:rsidRPr="00BA4DCB">
        <w:rPr>
          <w:lang w:val="ru-RU"/>
        </w:rPr>
        <w:t>Желібо</w:t>
      </w:r>
      <w:proofErr w:type="spellEnd"/>
      <w:r w:rsidRPr="00BA4DCB">
        <w:rPr>
          <w:lang w:val="ru-RU"/>
        </w:rPr>
        <w:t xml:space="preserve"> Е</w:t>
      </w:r>
      <w:r w:rsidR="001C4BB7" w:rsidRPr="00BA4DCB">
        <w:rPr>
          <w:lang w:val="ru-RU"/>
        </w:rPr>
        <w:t xml:space="preserve">. П. </w:t>
      </w:r>
      <w:proofErr w:type="spellStart"/>
      <w:r w:rsidR="001C4BB7" w:rsidRPr="00BA4DCB">
        <w:rPr>
          <w:lang w:val="ru-RU"/>
        </w:rPr>
        <w:t>Без</w:t>
      </w:r>
      <w:r w:rsidR="00915C16" w:rsidRPr="00BA4DCB">
        <w:rPr>
          <w:lang w:val="ru-RU"/>
        </w:rPr>
        <w:t>пека</w:t>
      </w:r>
      <w:proofErr w:type="spellEnd"/>
      <w:r w:rsidR="001C4BB7" w:rsidRPr="00BA4DCB">
        <w:rPr>
          <w:lang w:val="ru-RU"/>
        </w:rPr>
        <w:t xml:space="preserve"> </w:t>
      </w:r>
      <w:proofErr w:type="spellStart"/>
      <w:r w:rsidR="001C4BB7" w:rsidRPr="00BA4DCB">
        <w:rPr>
          <w:lang w:val="ru-RU"/>
        </w:rPr>
        <w:t>жи</w:t>
      </w:r>
      <w:r w:rsidR="00915C16" w:rsidRPr="00BA4DCB">
        <w:rPr>
          <w:lang w:val="ru-RU"/>
        </w:rPr>
        <w:t>ттєдіяльності</w:t>
      </w:r>
      <w:proofErr w:type="spellEnd"/>
      <w:r w:rsidR="001C4BB7" w:rsidRPr="00BA4DCB">
        <w:rPr>
          <w:lang w:val="ru-RU"/>
        </w:rPr>
        <w:t xml:space="preserve">: </w:t>
      </w:r>
      <w:proofErr w:type="spellStart"/>
      <w:r w:rsidR="001C4BB7" w:rsidRPr="00BA4DCB">
        <w:rPr>
          <w:lang w:val="ru-RU"/>
        </w:rPr>
        <w:t>Навч</w:t>
      </w:r>
      <w:proofErr w:type="spellEnd"/>
      <w:r w:rsidR="001C4BB7" w:rsidRPr="00BA4DCB">
        <w:rPr>
          <w:lang w:val="ru-RU"/>
        </w:rPr>
        <w:t xml:space="preserve">. </w:t>
      </w:r>
      <w:proofErr w:type="spellStart"/>
      <w:proofErr w:type="gramStart"/>
      <w:r w:rsidR="001C4BB7" w:rsidRPr="00BA4DCB">
        <w:rPr>
          <w:lang w:val="ru-RU"/>
        </w:rPr>
        <w:t>пос</w:t>
      </w:r>
      <w:proofErr w:type="gramEnd"/>
      <w:r w:rsidR="0077482B" w:rsidRPr="00BA4DCB">
        <w:rPr>
          <w:lang w:val="ru-RU"/>
        </w:rPr>
        <w:t>ібник</w:t>
      </w:r>
      <w:proofErr w:type="spellEnd"/>
      <w:r w:rsidR="001C4BB7" w:rsidRPr="00BA4DCB">
        <w:rPr>
          <w:lang w:val="ru-RU"/>
        </w:rPr>
        <w:t xml:space="preserve">. - К.: Каравелла, 2005. - 344 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.</w:t>
      </w:r>
    </w:p>
    <w:p w:rsidR="00B6578C" w:rsidRPr="00BA4DCB" w:rsidRDefault="001C4BB7" w:rsidP="00B6578C">
      <w:pPr>
        <w:pStyle w:val="a1"/>
        <w:rPr>
          <w:lang w:val="ru-RU"/>
        </w:rPr>
      </w:pPr>
      <w:proofErr w:type="spellStart"/>
      <w:r w:rsidRPr="00BA4DCB">
        <w:rPr>
          <w:lang w:val="ru-RU"/>
        </w:rPr>
        <w:t>Джигирей</w:t>
      </w:r>
      <w:proofErr w:type="spellEnd"/>
      <w:r w:rsidRPr="00BA4DCB">
        <w:rPr>
          <w:lang w:val="ru-RU"/>
        </w:rPr>
        <w:t xml:space="preserve"> В. С.</w:t>
      </w:r>
      <w:r w:rsidR="00915C16" w:rsidRPr="00BA4DCB">
        <w:rPr>
          <w:lang w:val="ru-RU"/>
        </w:rPr>
        <w:t xml:space="preserve"> Безопасность жизнедеятельности</w:t>
      </w:r>
      <w:proofErr w:type="gramStart"/>
      <w:r w:rsidR="00915C16" w:rsidRPr="00BA4DCB">
        <w:rPr>
          <w:lang w:val="ru-RU"/>
        </w:rPr>
        <w:t>.</w:t>
      </w:r>
      <w:r w:rsidRPr="00BA4DCB">
        <w:rPr>
          <w:lang w:val="ru-RU"/>
        </w:rPr>
        <w:t xml:space="preserve">: </w:t>
      </w:r>
      <w:proofErr w:type="gramEnd"/>
      <w:r w:rsidRPr="00BA4DCB">
        <w:rPr>
          <w:lang w:val="ru-RU"/>
        </w:rPr>
        <w:t xml:space="preserve">Учебник. - Вид 4-те, </w:t>
      </w:r>
      <w:proofErr w:type="spellStart"/>
      <w:r w:rsidRPr="00BA4DCB">
        <w:rPr>
          <w:lang w:val="ru-RU"/>
        </w:rPr>
        <w:t>допов</w:t>
      </w:r>
      <w:proofErr w:type="spellEnd"/>
      <w:r w:rsidRPr="00BA4DCB">
        <w:rPr>
          <w:lang w:val="ru-RU"/>
        </w:rPr>
        <w:t xml:space="preserve">. - Львов: Афиша, 2001. - 256 </w:t>
      </w:r>
      <w:proofErr w:type="gramStart"/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.</w:t>
      </w:r>
    </w:p>
    <w:p w:rsidR="00B6578C" w:rsidRPr="00BA4DCB" w:rsidRDefault="0077482B" w:rsidP="00B6578C">
      <w:pPr>
        <w:pStyle w:val="a1"/>
        <w:rPr>
          <w:lang w:val="ru-RU"/>
        </w:rPr>
      </w:pPr>
      <w:proofErr w:type="spellStart"/>
      <w:r w:rsidRPr="00BA4DCB">
        <w:rPr>
          <w:lang w:val="ru-RU"/>
        </w:rPr>
        <w:t>Х</w:t>
      </w:r>
      <w:r w:rsidR="001C4BB7" w:rsidRPr="00BA4DCB">
        <w:rPr>
          <w:lang w:val="ru-RU"/>
        </w:rPr>
        <w:t>аким</w:t>
      </w:r>
      <w:proofErr w:type="spellEnd"/>
      <w:r w:rsidR="001C4BB7" w:rsidRPr="00BA4DCB">
        <w:rPr>
          <w:lang w:val="ru-RU"/>
        </w:rPr>
        <w:t xml:space="preserve"> Р. С. Безопасн</w:t>
      </w:r>
      <w:r w:rsidR="00915C16" w:rsidRPr="00BA4DCB">
        <w:rPr>
          <w:lang w:val="ru-RU"/>
        </w:rPr>
        <w:t>ость жизнедеятельности человека.</w:t>
      </w:r>
      <w:r w:rsidR="001C4BB7" w:rsidRPr="00BA4DCB">
        <w:rPr>
          <w:lang w:val="ru-RU"/>
        </w:rPr>
        <w:t xml:space="preserve">: </w:t>
      </w:r>
      <w:r w:rsidR="00915C16" w:rsidRPr="00BA4DCB">
        <w:rPr>
          <w:lang w:val="ru-RU"/>
        </w:rPr>
        <w:t>Учеб</w:t>
      </w:r>
      <w:proofErr w:type="gramStart"/>
      <w:r w:rsidR="001C4BB7" w:rsidRPr="00BA4DCB">
        <w:rPr>
          <w:lang w:val="ru-RU"/>
        </w:rPr>
        <w:t>.</w:t>
      </w:r>
      <w:proofErr w:type="gramEnd"/>
      <w:r w:rsidR="001C4BB7" w:rsidRPr="00BA4DCB">
        <w:rPr>
          <w:lang w:val="ru-RU"/>
        </w:rPr>
        <w:t xml:space="preserve"> </w:t>
      </w:r>
      <w:proofErr w:type="gramStart"/>
      <w:r w:rsidR="001C4BB7" w:rsidRPr="00BA4DCB">
        <w:rPr>
          <w:lang w:val="ru-RU"/>
        </w:rPr>
        <w:t>п</w:t>
      </w:r>
      <w:proofErr w:type="gramEnd"/>
      <w:r w:rsidR="001C4BB7" w:rsidRPr="00BA4DCB">
        <w:rPr>
          <w:lang w:val="ru-RU"/>
        </w:rPr>
        <w:t>особие. - Львов "</w:t>
      </w:r>
      <w:proofErr w:type="spellStart"/>
      <w:r w:rsidR="001C4BB7" w:rsidRPr="00BA4DCB">
        <w:rPr>
          <w:lang w:val="ru-RU"/>
        </w:rPr>
        <w:t>Бескид</w:t>
      </w:r>
      <w:proofErr w:type="spellEnd"/>
      <w:r w:rsidR="001C4BB7" w:rsidRPr="00BA4DCB">
        <w:rPr>
          <w:lang w:val="ru-RU"/>
        </w:rPr>
        <w:t xml:space="preserve"> Бит", 2005. - 304 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.</w:t>
      </w:r>
    </w:p>
    <w:p w:rsidR="00B6578C" w:rsidRPr="00BA4DCB" w:rsidRDefault="0077482B" w:rsidP="00B6578C">
      <w:pPr>
        <w:pStyle w:val="a1"/>
        <w:rPr>
          <w:lang w:val="ru-RU"/>
        </w:rPr>
      </w:pPr>
      <w:proofErr w:type="spellStart"/>
      <w:r w:rsidRPr="00BA4DCB">
        <w:rPr>
          <w:lang w:val="ru-RU"/>
        </w:rPr>
        <w:t>Бедри</w:t>
      </w:r>
      <w:r w:rsidR="001C4BB7" w:rsidRPr="00BA4DCB">
        <w:rPr>
          <w:lang w:val="ru-RU"/>
        </w:rPr>
        <w:t>й</w:t>
      </w:r>
      <w:proofErr w:type="spellEnd"/>
      <w:r w:rsidR="001C4BB7" w:rsidRPr="00BA4DCB">
        <w:rPr>
          <w:lang w:val="ru-RU"/>
        </w:rPr>
        <w:t xml:space="preserve"> Я. </w:t>
      </w:r>
      <w:r w:rsidR="00915C16" w:rsidRPr="00BA4DCB">
        <w:rPr>
          <w:lang w:val="ru-RU"/>
        </w:rPr>
        <w:t>Безопасность жизнедеятельности.</w:t>
      </w:r>
      <w:r w:rsidR="001C4BB7" w:rsidRPr="00BA4DCB">
        <w:rPr>
          <w:lang w:val="ru-RU"/>
        </w:rPr>
        <w:t xml:space="preserve">- Львов: Афиша, 1998. - 275 </w:t>
      </w:r>
      <w:proofErr w:type="gramStart"/>
      <w:r w:rsidR="001C4BB7" w:rsidRPr="00BA4DCB">
        <w:rPr>
          <w:lang w:val="ru-RU"/>
        </w:rPr>
        <w:t>с</w:t>
      </w:r>
      <w:proofErr w:type="gramEnd"/>
      <w:r w:rsidR="001C4BB7" w:rsidRPr="00BA4DCB">
        <w:rPr>
          <w:lang w:val="ru-RU"/>
        </w:rPr>
        <w:t>.</w:t>
      </w:r>
    </w:p>
    <w:p w:rsidR="00B6578C" w:rsidRPr="00BA4DCB" w:rsidRDefault="001C4BB7" w:rsidP="00B6578C">
      <w:pPr>
        <w:pStyle w:val="a1"/>
        <w:rPr>
          <w:lang w:val="ru-RU"/>
        </w:rPr>
      </w:pPr>
      <w:r w:rsidRPr="00BA4DCB">
        <w:rPr>
          <w:lang w:val="ru-RU"/>
        </w:rPr>
        <w:t>Лап</w:t>
      </w:r>
      <w:r w:rsidR="0077482B" w:rsidRPr="00BA4DCB">
        <w:rPr>
          <w:lang w:val="ru-RU"/>
        </w:rPr>
        <w:t>и</w:t>
      </w:r>
      <w:r w:rsidRPr="00BA4DCB">
        <w:rPr>
          <w:lang w:val="ru-RU"/>
        </w:rPr>
        <w:t>н В. М. Безопасность жизнедеятельности человека. - Львов: Льво</w:t>
      </w:r>
      <w:r w:rsidRPr="00BA4DCB">
        <w:rPr>
          <w:lang w:val="ru-RU"/>
        </w:rPr>
        <w:t>в</w:t>
      </w:r>
      <w:r w:rsidRPr="00BA4DCB">
        <w:rPr>
          <w:lang w:val="ru-RU"/>
        </w:rPr>
        <w:t xml:space="preserve">ский банковский колледж, 1998. - 192 </w:t>
      </w:r>
      <w:proofErr w:type="gramStart"/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.</w:t>
      </w:r>
    </w:p>
    <w:p w:rsidR="00B6578C" w:rsidRPr="00BA4DCB" w:rsidRDefault="001C4BB7" w:rsidP="00B6578C">
      <w:pPr>
        <w:pStyle w:val="a1"/>
        <w:rPr>
          <w:lang w:val="ru-RU"/>
        </w:rPr>
      </w:pPr>
      <w:proofErr w:type="spellStart"/>
      <w:proofErr w:type="gramStart"/>
      <w:r w:rsidRPr="00BA4DCB">
        <w:rPr>
          <w:lang w:val="ru-RU"/>
        </w:rPr>
        <w:t>П</w:t>
      </w:r>
      <w:proofErr w:type="gramEnd"/>
      <w:r w:rsidRPr="00BA4DCB">
        <w:rPr>
          <w:lang w:val="ru-RU"/>
        </w:rPr>
        <w:t>істун</w:t>
      </w:r>
      <w:proofErr w:type="spellEnd"/>
      <w:r w:rsidRPr="00BA4DCB">
        <w:rPr>
          <w:lang w:val="ru-RU"/>
        </w:rPr>
        <w:t xml:space="preserve"> </w:t>
      </w:r>
      <w:r w:rsidR="00915C16" w:rsidRPr="00BA4DCB">
        <w:rPr>
          <w:lang w:val="ru-RU"/>
        </w:rPr>
        <w:t>І</w:t>
      </w:r>
      <w:r w:rsidRPr="00BA4DCB">
        <w:rPr>
          <w:lang w:val="ru-RU"/>
        </w:rPr>
        <w:t xml:space="preserve">. П. </w:t>
      </w:r>
      <w:proofErr w:type="spellStart"/>
      <w:r w:rsidRPr="00BA4DCB">
        <w:rPr>
          <w:lang w:val="ru-RU"/>
        </w:rPr>
        <w:t>Без</w:t>
      </w:r>
      <w:r w:rsidR="0077482B" w:rsidRPr="00BA4DCB">
        <w:rPr>
          <w:lang w:val="ru-RU"/>
        </w:rPr>
        <w:t>пека</w:t>
      </w:r>
      <w:proofErr w:type="spellEnd"/>
      <w:r w:rsidRPr="00BA4DCB">
        <w:rPr>
          <w:lang w:val="ru-RU"/>
        </w:rPr>
        <w:t xml:space="preserve"> </w:t>
      </w:r>
      <w:proofErr w:type="spellStart"/>
      <w:r w:rsidRPr="00BA4DCB">
        <w:rPr>
          <w:lang w:val="ru-RU"/>
        </w:rPr>
        <w:t>жи</w:t>
      </w:r>
      <w:r w:rsidR="00915C16" w:rsidRPr="00BA4DCB">
        <w:rPr>
          <w:lang w:val="ru-RU"/>
        </w:rPr>
        <w:t>ттєдіяльності</w:t>
      </w:r>
      <w:proofErr w:type="spellEnd"/>
      <w:r w:rsidRPr="00BA4DCB">
        <w:rPr>
          <w:lang w:val="ru-RU"/>
        </w:rPr>
        <w:t xml:space="preserve">. - </w:t>
      </w:r>
      <w:proofErr w:type="spellStart"/>
      <w:r w:rsidRPr="00BA4DCB">
        <w:rPr>
          <w:lang w:val="ru-RU"/>
        </w:rPr>
        <w:t>Сум</w:t>
      </w:r>
      <w:r w:rsidR="0077482B" w:rsidRPr="00BA4DCB">
        <w:rPr>
          <w:lang w:val="ru-RU"/>
        </w:rPr>
        <w:t>и</w:t>
      </w:r>
      <w:proofErr w:type="spellEnd"/>
      <w:r w:rsidRPr="00BA4DCB">
        <w:rPr>
          <w:lang w:val="ru-RU"/>
        </w:rPr>
        <w:t xml:space="preserve">: </w:t>
      </w:r>
      <w:proofErr w:type="spellStart"/>
      <w:r w:rsidRPr="00BA4DCB">
        <w:rPr>
          <w:lang w:val="ru-RU"/>
        </w:rPr>
        <w:t>Ун</w:t>
      </w:r>
      <w:r w:rsidR="0077482B" w:rsidRPr="00BA4DCB">
        <w:rPr>
          <w:lang w:val="ru-RU"/>
        </w:rPr>
        <w:t>і</w:t>
      </w:r>
      <w:r w:rsidRPr="00BA4DCB">
        <w:rPr>
          <w:lang w:val="ru-RU"/>
        </w:rPr>
        <w:t>верситетс</w:t>
      </w:r>
      <w:r w:rsidR="00915C16" w:rsidRPr="00BA4DCB">
        <w:rPr>
          <w:lang w:val="ru-RU"/>
        </w:rPr>
        <w:t>ька</w:t>
      </w:r>
      <w:proofErr w:type="spellEnd"/>
      <w:r w:rsidRPr="00BA4DCB">
        <w:rPr>
          <w:lang w:val="ru-RU"/>
        </w:rPr>
        <w:t xml:space="preserve"> книга, 1999. - 301 </w:t>
      </w:r>
      <w:proofErr w:type="gramStart"/>
      <w:r w:rsidRPr="00BA4DCB">
        <w:rPr>
          <w:lang w:val="ru-RU"/>
        </w:rPr>
        <w:t>с</w:t>
      </w:r>
      <w:proofErr w:type="gramEnd"/>
      <w:r w:rsidRPr="00BA4DCB">
        <w:rPr>
          <w:lang w:val="ru-RU"/>
        </w:rPr>
        <w:t>.</w:t>
      </w:r>
    </w:p>
    <w:bookmarkEnd w:id="24"/>
    <w:p w:rsidR="009A453F" w:rsidRPr="00BA4DCB" w:rsidRDefault="009A453F" w:rsidP="009A453F">
      <w:pPr>
        <w:pStyle w:val="afffffe"/>
        <w:rPr>
          <w:lang w:val="ru-RU"/>
        </w:rPr>
      </w:pPr>
    </w:p>
    <w:p w:rsidR="005E0412" w:rsidRPr="00BA4DCB" w:rsidRDefault="005E0412" w:rsidP="000B3697">
      <w:pPr>
        <w:rPr>
          <w:szCs w:val="22"/>
        </w:rPr>
        <w:sectPr w:rsidR="005E0412" w:rsidRPr="00BA4DCB" w:rsidSect="00E34853">
          <w:pgSz w:w="11907" w:h="16840" w:code="9"/>
          <w:pgMar w:top="1134" w:right="1134" w:bottom="1134" w:left="851" w:header="680" w:footer="680" w:gutter="0"/>
          <w:pgNumType w:start="17"/>
          <w:cols w:space="708"/>
          <w:titlePg/>
          <w:docGrid w:linePitch="408"/>
        </w:sectPr>
      </w:pPr>
    </w:p>
    <w:p w:rsidR="00DF0081" w:rsidRPr="00BA4DCB" w:rsidRDefault="001C4BB7" w:rsidP="00116007">
      <w:pPr>
        <w:spacing w:after="1080"/>
        <w:jc w:val="center"/>
        <w:rPr>
          <w:szCs w:val="30"/>
        </w:rPr>
      </w:pPr>
      <w:r w:rsidRPr="00BA4DCB">
        <w:rPr>
          <w:szCs w:val="30"/>
        </w:rPr>
        <w:lastRenderedPageBreak/>
        <w:t>ЭЛЕКТРОННОЕ УЧЕБНО-МЕТОДИЧЕСКОЕ ИЗДАНИЕ</w:t>
      </w:r>
    </w:p>
    <w:p w:rsidR="005609C4" w:rsidRPr="00BA4DCB" w:rsidRDefault="004B2542" w:rsidP="00116007">
      <w:pPr>
        <w:ind w:left="3119"/>
        <w:rPr>
          <w:b/>
          <w:szCs w:val="22"/>
        </w:rPr>
      </w:pPr>
      <w:proofErr w:type="spellStart"/>
      <w:r w:rsidRPr="00BA4DCB">
        <w:rPr>
          <w:b/>
          <w:szCs w:val="22"/>
        </w:rPr>
        <w:t>Кутовой</w:t>
      </w:r>
      <w:proofErr w:type="spellEnd"/>
      <w:r w:rsidRPr="00BA4DCB">
        <w:rPr>
          <w:b/>
          <w:szCs w:val="22"/>
        </w:rPr>
        <w:t xml:space="preserve"> Виталий Александрович</w:t>
      </w:r>
    </w:p>
    <w:p w:rsidR="004938BC" w:rsidRPr="00BA4DCB" w:rsidRDefault="001C4BB7" w:rsidP="00116007">
      <w:pPr>
        <w:ind w:left="3119"/>
        <w:rPr>
          <w:b/>
          <w:szCs w:val="22"/>
        </w:rPr>
      </w:pPr>
      <w:r w:rsidRPr="00BA4DCB">
        <w:rPr>
          <w:b/>
          <w:szCs w:val="22"/>
        </w:rPr>
        <w:t>Грабарь Елена Викторовна</w:t>
      </w:r>
    </w:p>
    <w:p w:rsidR="0077482B" w:rsidRPr="00BA4DCB" w:rsidRDefault="0077482B" w:rsidP="00116007">
      <w:pPr>
        <w:ind w:left="3119"/>
        <w:rPr>
          <w:b/>
          <w:szCs w:val="22"/>
        </w:rPr>
      </w:pPr>
      <w:r w:rsidRPr="00BA4DCB">
        <w:rPr>
          <w:b/>
          <w:szCs w:val="22"/>
        </w:rPr>
        <w:t>Коновальчик Максим Владимирович</w:t>
      </w:r>
    </w:p>
    <w:p w:rsidR="00A23C1B" w:rsidRPr="00BA4DCB" w:rsidRDefault="00A23C1B" w:rsidP="00A81581">
      <w:pPr>
        <w:ind w:left="5103"/>
        <w:rPr>
          <w:b/>
          <w:szCs w:val="22"/>
        </w:rPr>
      </w:pPr>
    </w:p>
    <w:p w:rsidR="004B2542" w:rsidRPr="00BA4DCB" w:rsidRDefault="004B2542" w:rsidP="00A81581">
      <w:pPr>
        <w:ind w:left="5103"/>
        <w:rPr>
          <w:szCs w:val="22"/>
        </w:rPr>
      </w:pPr>
    </w:p>
    <w:p w:rsidR="00312A92" w:rsidRPr="00BA4DCB" w:rsidRDefault="00312A92" w:rsidP="00A81581">
      <w:pPr>
        <w:ind w:left="5103"/>
        <w:rPr>
          <w:szCs w:val="22"/>
        </w:rPr>
      </w:pPr>
    </w:p>
    <w:p w:rsidR="00312A92" w:rsidRPr="00BA4DCB" w:rsidRDefault="00312A92" w:rsidP="00A81581">
      <w:pPr>
        <w:ind w:left="5103"/>
        <w:rPr>
          <w:szCs w:val="22"/>
        </w:rPr>
      </w:pPr>
    </w:p>
    <w:p w:rsidR="00312A92" w:rsidRPr="00BA4DCB" w:rsidRDefault="00312A92" w:rsidP="00A81581">
      <w:pPr>
        <w:ind w:left="5103"/>
        <w:rPr>
          <w:szCs w:val="22"/>
        </w:rPr>
      </w:pPr>
    </w:p>
    <w:p w:rsidR="00312A92" w:rsidRPr="00BA4DCB" w:rsidRDefault="00312A92" w:rsidP="00A81581">
      <w:pPr>
        <w:ind w:left="5103"/>
        <w:rPr>
          <w:szCs w:val="22"/>
        </w:rPr>
      </w:pPr>
    </w:p>
    <w:p w:rsidR="00A23C1B" w:rsidRPr="00BA4DCB" w:rsidRDefault="00A23C1B" w:rsidP="00A81581">
      <w:pPr>
        <w:ind w:left="5103"/>
        <w:rPr>
          <w:szCs w:val="22"/>
        </w:rPr>
      </w:pPr>
    </w:p>
    <w:p w:rsidR="00A23C1B" w:rsidRPr="00BA4DCB" w:rsidRDefault="00A23C1B" w:rsidP="00A81581">
      <w:pPr>
        <w:ind w:left="5103"/>
        <w:rPr>
          <w:szCs w:val="22"/>
        </w:rPr>
      </w:pPr>
    </w:p>
    <w:p w:rsidR="00A23C1B" w:rsidRPr="00BA4DCB" w:rsidRDefault="00A23C1B" w:rsidP="00A81581">
      <w:pPr>
        <w:ind w:left="5103"/>
        <w:rPr>
          <w:szCs w:val="22"/>
        </w:rPr>
      </w:pPr>
    </w:p>
    <w:p w:rsidR="001E62CB" w:rsidRPr="00BA4DCB" w:rsidRDefault="001C4BB7" w:rsidP="00116007">
      <w:pPr>
        <w:jc w:val="center"/>
        <w:rPr>
          <w:sz w:val="18"/>
          <w:szCs w:val="18"/>
        </w:rPr>
      </w:pPr>
      <w:r w:rsidRPr="00BA4DCB">
        <w:rPr>
          <w:sz w:val="18"/>
          <w:szCs w:val="18"/>
        </w:rPr>
        <w:t>МЕТОДИЧЕСКИЕ УКАЗАНИЯК ВЫПОЛНЕНИЮ ПРАКТИЧЕСКИХ РАБОТ ПО ДИСЦИПЛИНЕ "БЕЗОПАСНОСТЬ ЖИ</w:t>
      </w:r>
      <w:r w:rsidRPr="00BA4DCB">
        <w:rPr>
          <w:sz w:val="18"/>
          <w:szCs w:val="18"/>
        </w:rPr>
        <w:t>З</w:t>
      </w:r>
      <w:r w:rsidRPr="00BA4DCB">
        <w:rPr>
          <w:sz w:val="18"/>
          <w:szCs w:val="18"/>
        </w:rPr>
        <w:t>НЕДЕЯТЕЛЬНОСТИ" (ДЛЯ СТУДЕНТОВ ВСЕХ СПЕЦИАЛЬНОСТЕЙ)</w:t>
      </w:r>
    </w:p>
    <w:p w:rsidR="00B875D2" w:rsidRPr="00BA4DCB" w:rsidRDefault="001C4BB7" w:rsidP="00A310FD">
      <w:pPr>
        <w:spacing w:before="4680"/>
        <w:jc w:val="center"/>
        <w:rPr>
          <w:sz w:val="24"/>
        </w:rPr>
      </w:pPr>
      <w:r w:rsidRPr="00BA4DCB">
        <w:rPr>
          <w:sz w:val="24"/>
        </w:rPr>
        <w:t>Подписано к выпуску</w:t>
      </w:r>
      <w:proofErr w:type="gramStart"/>
      <w:r w:rsidRPr="00BA4DCB">
        <w:rPr>
          <w:sz w:val="24"/>
        </w:rPr>
        <w:t xml:space="preserve"> </w:t>
      </w:r>
      <w:proofErr w:type="spellStart"/>
      <w:r w:rsidRPr="00BA4DCB">
        <w:rPr>
          <w:sz w:val="24"/>
        </w:rPr>
        <w:t>___.___.</w:t>
      </w:r>
      <w:proofErr w:type="gramEnd"/>
      <w:r w:rsidRPr="00BA4DCB">
        <w:rPr>
          <w:sz w:val="24"/>
        </w:rPr>
        <w:t>в</w:t>
      </w:r>
      <w:proofErr w:type="spellEnd"/>
      <w:r w:rsidRPr="00BA4DCB">
        <w:rPr>
          <w:sz w:val="24"/>
        </w:rPr>
        <w:t xml:space="preserve"> 20__г. Гарнитура </w:t>
      </w:r>
      <w:proofErr w:type="spellStart"/>
      <w:r w:rsidRPr="00BA4DCB">
        <w:rPr>
          <w:sz w:val="24"/>
        </w:rPr>
        <w:t>Times</w:t>
      </w:r>
      <w:proofErr w:type="spellEnd"/>
      <w:r w:rsidRPr="00BA4DCB">
        <w:rPr>
          <w:sz w:val="24"/>
        </w:rPr>
        <w:t xml:space="preserve"> </w:t>
      </w:r>
      <w:proofErr w:type="spellStart"/>
      <w:r w:rsidRPr="00BA4DCB">
        <w:rPr>
          <w:sz w:val="24"/>
        </w:rPr>
        <w:t>New</w:t>
      </w:r>
      <w:proofErr w:type="spellEnd"/>
      <w:r w:rsidRPr="00BA4DCB">
        <w:rPr>
          <w:sz w:val="24"/>
        </w:rPr>
        <w:t>.</w:t>
      </w:r>
    </w:p>
    <w:p w:rsidR="00B875D2" w:rsidRPr="00BA4DCB" w:rsidRDefault="001C4BB7" w:rsidP="00727D02">
      <w:pPr>
        <w:pStyle w:val="afffb"/>
        <w:pBdr>
          <w:bottom w:val="single" w:sz="4" w:space="4" w:color="auto"/>
        </w:pBdr>
        <w:spacing w:after="120"/>
        <w:ind w:left="0"/>
        <w:jc w:val="center"/>
        <w:rPr>
          <w:sz w:val="24"/>
          <w:szCs w:val="24"/>
          <w:lang w:val="ru-RU"/>
        </w:rPr>
      </w:pPr>
      <w:r w:rsidRPr="00BA4DCB">
        <w:rPr>
          <w:sz w:val="24"/>
          <w:szCs w:val="24"/>
          <w:lang w:val="ru-RU"/>
        </w:rPr>
        <w:t>Условий</w:t>
      </w:r>
      <w:proofErr w:type="gramStart"/>
      <w:r w:rsidRPr="00BA4DCB">
        <w:rPr>
          <w:sz w:val="24"/>
          <w:szCs w:val="24"/>
          <w:lang w:val="ru-RU"/>
        </w:rPr>
        <w:t>.</w:t>
      </w:r>
      <w:proofErr w:type="gramEnd"/>
      <w:r w:rsidRPr="00BA4DCB">
        <w:rPr>
          <w:sz w:val="24"/>
          <w:szCs w:val="24"/>
          <w:lang w:val="ru-RU"/>
        </w:rPr>
        <w:t xml:space="preserve"> </w:t>
      </w:r>
      <w:proofErr w:type="gramStart"/>
      <w:r w:rsidRPr="00BA4DCB">
        <w:rPr>
          <w:sz w:val="24"/>
          <w:szCs w:val="24"/>
          <w:lang w:val="ru-RU"/>
        </w:rPr>
        <w:t>п</w:t>
      </w:r>
      <w:proofErr w:type="gramEnd"/>
      <w:r w:rsidRPr="00BA4DCB">
        <w:rPr>
          <w:sz w:val="24"/>
          <w:szCs w:val="24"/>
          <w:lang w:val="ru-RU"/>
        </w:rPr>
        <w:t xml:space="preserve">ечать. </w:t>
      </w:r>
      <w:proofErr w:type="spellStart"/>
      <w:r w:rsidRPr="00BA4DCB">
        <w:rPr>
          <w:sz w:val="24"/>
          <w:szCs w:val="24"/>
          <w:lang w:val="ru-RU"/>
        </w:rPr>
        <w:t>арк</w:t>
      </w:r>
      <w:proofErr w:type="spellEnd"/>
      <w:r w:rsidRPr="00BA4DCB">
        <w:rPr>
          <w:sz w:val="24"/>
          <w:szCs w:val="24"/>
          <w:lang w:val="ru-RU"/>
        </w:rPr>
        <w:t>. ____. Зам. № ____.</w:t>
      </w:r>
    </w:p>
    <w:p w:rsidR="009564B4" w:rsidRPr="00BA4DCB" w:rsidRDefault="001C4BB7" w:rsidP="00116007">
      <w:pPr>
        <w:jc w:val="center"/>
        <w:rPr>
          <w:sz w:val="24"/>
        </w:rPr>
      </w:pPr>
      <w:r w:rsidRPr="00BA4DCB">
        <w:rPr>
          <w:sz w:val="24"/>
        </w:rPr>
        <w:t>Государственное высшее учебное заведение</w:t>
      </w:r>
    </w:p>
    <w:p w:rsidR="009564B4" w:rsidRPr="00BA4DCB" w:rsidRDefault="001C4BB7" w:rsidP="00116007">
      <w:pPr>
        <w:jc w:val="center"/>
        <w:rPr>
          <w:sz w:val="24"/>
        </w:rPr>
      </w:pPr>
      <w:r w:rsidRPr="00BA4DCB">
        <w:rPr>
          <w:sz w:val="24"/>
        </w:rPr>
        <w:t>"Донецкий национальный технический университет"</w:t>
      </w:r>
    </w:p>
    <w:p w:rsidR="00614605" w:rsidRPr="00BA4DCB" w:rsidRDefault="001C4BB7" w:rsidP="00116007">
      <w:pPr>
        <w:jc w:val="center"/>
        <w:rPr>
          <w:sz w:val="24"/>
        </w:rPr>
      </w:pPr>
      <w:r w:rsidRPr="00BA4DCB">
        <w:rPr>
          <w:sz w:val="24"/>
        </w:rPr>
        <w:t>Автомобильно-дорожный институт</w:t>
      </w:r>
    </w:p>
    <w:p w:rsidR="00DF0081" w:rsidRPr="00BA4DCB" w:rsidRDefault="001C4BB7" w:rsidP="00116007">
      <w:pPr>
        <w:jc w:val="center"/>
        <w:rPr>
          <w:sz w:val="24"/>
        </w:rPr>
      </w:pPr>
      <w:r w:rsidRPr="00BA4DCB">
        <w:rPr>
          <w:sz w:val="24"/>
        </w:rPr>
        <w:t>84646, г. Горл</w:t>
      </w:r>
      <w:r w:rsidR="00104CDA">
        <w:rPr>
          <w:sz w:val="24"/>
        </w:rPr>
        <w:t>о</w:t>
      </w:r>
      <w:r w:rsidRPr="00BA4DCB">
        <w:rPr>
          <w:sz w:val="24"/>
        </w:rPr>
        <w:t>вка, ул. Кирова, 51</w:t>
      </w:r>
    </w:p>
    <w:p w:rsidR="00A310FD" w:rsidRPr="00BA4DCB" w:rsidRDefault="00104CDA" w:rsidP="00116007">
      <w:pPr>
        <w:jc w:val="center"/>
        <w:rPr>
          <w:sz w:val="24"/>
        </w:rPr>
      </w:pPr>
      <w:proofErr w:type="spellStart"/>
      <w:r>
        <w:rPr>
          <w:sz w:val="24"/>
        </w:rPr>
        <w:t>E-</w:t>
      </w:r>
      <w:r w:rsidR="001C4BB7" w:rsidRPr="00BA4DCB">
        <w:rPr>
          <w:sz w:val="24"/>
        </w:rPr>
        <w:t>mail</w:t>
      </w:r>
      <w:proofErr w:type="spellEnd"/>
      <w:r w:rsidR="001C4BB7" w:rsidRPr="00BA4DCB">
        <w:rPr>
          <w:sz w:val="24"/>
        </w:rPr>
        <w:t>: druknf@rambler.ru</w:t>
      </w:r>
    </w:p>
    <w:p w:rsidR="00DF0081" w:rsidRPr="00BA4DCB" w:rsidRDefault="001C4BB7" w:rsidP="00727D02">
      <w:pPr>
        <w:spacing w:before="120" w:after="120"/>
        <w:jc w:val="center"/>
        <w:rPr>
          <w:sz w:val="24"/>
        </w:rPr>
      </w:pPr>
      <w:r w:rsidRPr="00BA4DCB">
        <w:rPr>
          <w:sz w:val="24"/>
        </w:rPr>
        <w:t>Редакционно-издательский отдел</w:t>
      </w:r>
    </w:p>
    <w:p w:rsidR="009564B4" w:rsidRPr="00BA4DCB" w:rsidRDefault="001C4BB7" w:rsidP="00116007">
      <w:pPr>
        <w:jc w:val="center"/>
        <w:rPr>
          <w:sz w:val="20"/>
        </w:rPr>
      </w:pPr>
      <w:r w:rsidRPr="00BA4DCB">
        <w:rPr>
          <w:sz w:val="24"/>
        </w:rPr>
        <w:t xml:space="preserve">Свидетельство о внесении к Государственному реестру издателей, </w:t>
      </w:r>
      <w:r w:rsidR="0077482B" w:rsidRPr="00BA4DCB">
        <w:rPr>
          <w:sz w:val="24"/>
        </w:rPr>
        <w:t>изготовителей</w:t>
      </w:r>
      <w:r w:rsidRPr="00BA4DCB">
        <w:rPr>
          <w:sz w:val="24"/>
        </w:rPr>
        <w:t xml:space="preserve"> и распростр</w:t>
      </w:r>
      <w:r w:rsidRPr="00BA4DCB">
        <w:rPr>
          <w:sz w:val="24"/>
        </w:rPr>
        <w:t>а</w:t>
      </w:r>
      <w:r w:rsidRPr="00BA4DCB">
        <w:rPr>
          <w:sz w:val="24"/>
        </w:rPr>
        <w:t>нителей издательской продукции ДК № 2982 от 21.09.2007р.</w:t>
      </w:r>
    </w:p>
    <w:sectPr w:rsidR="009564B4" w:rsidRPr="00BA4DCB" w:rsidSect="00D26FB1">
      <w:pgSz w:w="11907" w:h="16840" w:code="9"/>
      <w:pgMar w:top="1134" w:right="1134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128" w:rsidRDefault="00285128" w:rsidP="001C3472">
      <w:r>
        <w:separator/>
      </w:r>
    </w:p>
  </w:endnote>
  <w:endnote w:type="continuationSeparator" w:id="0">
    <w:p w:rsidR="00285128" w:rsidRDefault="00285128" w:rsidP="001C34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_Alterna">
    <w:charset w:val="CC"/>
    <w:family w:val="swiss"/>
    <w:pitch w:val="variable"/>
    <w:sig w:usb0="00000201" w:usb1="00000000" w:usb2="00000000" w:usb3="00000000" w:csb0="00000004" w:csb1="00000000"/>
  </w:font>
  <w:font w:name="AdverGothic"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MT Extra">
    <w:panose1 w:val="05050102010205020202"/>
    <w:charset w:val="02"/>
    <w:family w:val="roman"/>
    <w:pitch w:val="variable"/>
    <w:sig w:usb0="8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61002BDF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5128" w:rsidRPr="00104CDA" w:rsidRDefault="00285128" w:rsidP="009A453F">
    <w:pPr>
      <w:pStyle w:val="afd"/>
      <w:pBdr>
        <w:top w:val="thinThickSmallGap" w:sz="12" w:space="1" w:color="auto"/>
      </w:pBdr>
      <w:rPr>
        <w:rFonts w:ascii="Arial" w:hAnsi="Arial" w:cs="Arial"/>
        <w:shadow/>
        <w:sz w:val="26"/>
        <w:szCs w:val="26"/>
      </w:rPr>
    </w:pPr>
    <w:r w:rsidRPr="00104CDA">
      <w:rPr>
        <w:rFonts w:ascii="Arial" w:hAnsi="Arial" w:cs="Arial"/>
        <w:shadow/>
        <w:sz w:val="26"/>
        <w:szCs w:val="26"/>
      </w:rPr>
      <w:t>«Безопасность жизнедеятельности»</w:t>
    </w:r>
  </w:p>
  <w:p w:rsidR="00285128" w:rsidRPr="009A453F" w:rsidRDefault="00285128" w:rsidP="009A453F">
    <w:pPr>
      <w:pStyle w:val="afd"/>
      <w:rPr>
        <w:szCs w:val="2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5128" w:rsidRPr="00104CDA" w:rsidRDefault="00285128" w:rsidP="009A453F">
    <w:pPr>
      <w:pStyle w:val="afd"/>
      <w:pBdr>
        <w:top w:val="thinThickSmallGap" w:sz="12" w:space="0" w:color="auto"/>
      </w:pBdr>
      <w:rPr>
        <w:rFonts w:ascii="Arial" w:hAnsi="Arial" w:cs="Arial"/>
        <w:sz w:val="24"/>
      </w:rPr>
    </w:pPr>
    <w:r w:rsidRPr="00104CDA">
      <w:rPr>
        <w:rFonts w:ascii="Arial" w:hAnsi="Arial" w:cs="Arial"/>
        <w:sz w:val="24"/>
      </w:rPr>
      <w:t>ГОУВПО “</w:t>
    </w:r>
    <w:proofErr w:type="spellStart"/>
    <w:r w:rsidRPr="00104CDA">
      <w:rPr>
        <w:rFonts w:ascii="Arial" w:hAnsi="Arial" w:cs="Arial"/>
        <w:sz w:val="24"/>
      </w:rPr>
      <w:t>ДонНТУ</w:t>
    </w:r>
    <w:proofErr w:type="spellEnd"/>
    <w:r w:rsidRPr="00104CDA">
      <w:rPr>
        <w:rFonts w:ascii="Arial" w:hAnsi="Arial" w:cs="Arial"/>
        <w:sz w:val="24"/>
      </w:rPr>
      <w:t>” Автомобильно</w:t>
    </w:r>
    <w:r>
      <w:rPr>
        <w:rFonts w:ascii="Arial" w:hAnsi="Arial" w:cs="Arial"/>
        <w:sz w:val="24"/>
      </w:rPr>
      <w:t>-</w:t>
    </w:r>
    <w:r w:rsidRPr="00104CDA">
      <w:rPr>
        <w:rFonts w:ascii="Arial" w:hAnsi="Arial" w:cs="Arial"/>
        <w:sz w:val="24"/>
      </w:rPr>
      <w:t>дорожный институт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5128" w:rsidRDefault="00285128">
    <w:pPr>
      <w:pStyle w:val="afd"/>
      <w:jc w:val="right"/>
    </w:pPr>
  </w:p>
  <w:p w:rsidR="00285128" w:rsidRDefault="00285128">
    <w:pPr>
      <w:pStyle w:val="af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128" w:rsidRDefault="00285128" w:rsidP="001C3472">
      <w:r>
        <w:separator/>
      </w:r>
    </w:p>
  </w:footnote>
  <w:footnote w:type="continuationSeparator" w:id="0">
    <w:p w:rsidR="00285128" w:rsidRDefault="00285128" w:rsidP="001C347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87436"/>
      <w:docPartObj>
        <w:docPartGallery w:val="Page Numbers (Top of Page)"/>
        <w:docPartUnique/>
      </w:docPartObj>
    </w:sdtPr>
    <w:sdtEndPr>
      <w:rPr>
        <w:sz w:val="24"/>
      </w:rPr>
    </w:sdtEndPr>
    <w:sdtContent>
      <w:p w:rsidR="00285128" w:rsidRDefault="00285128" w:rsidP="00116007">
        <w:pPr>
          <w:pStyle w:val="afb"/>
        </w:pPr>
        <w:r w:rsidRPr="00CE1C19">
          <w:rPr>
            <w:sz w:val="30"/>
            <w:szCs w:val="30"/>
          </w:rPr>
          <w:fldChar w:fldCharType="begin"/>
        </w:r>
        <w:r w:rsidRPr="00CE1C19">
          <w:rPr>
            <w:sz w:val="30"/>
            <w:szCs w:val="30"/>
          </w:rPr>
          <w:instrText xml:space="preserve"> PAGE   \* MERGEFORMAT </w:instrText>
        </w:r>
        <w:r w:rsidRPr="00CE1C19">
          <w:rPr>
            <w:sz w:val="30"/>
            <w:szCs w:val="30"/>
          </w:rPr>
          <w:fldChar w:fldCharType="separate"/>
        </w:r>
        <w:r>
          <w:rPr>
            <w:noProof/>
            <w:sz w:val="30"/>
            <w:szCs w:val="30"/>
          </w:rPr>
          <w:t>40</w:t>
        </w:r>
        <w:r w:rsidRPr="00CE1C19">
          <w:rPr>
            <w:sz w:val="30"/>
            <w:szCs w:val="30"/>
          </w:rPr>
          <w:fldChar w:fldCharType="end"/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87437"/>
      <w:docPartObj>
        <w:docPartGallery w:val="Page Numbers (Top of Page)"/>
        <w:docPartUnique/>
      </w:docPartObj>
    </w:sdtPr>
    <w:sdtEndPr>
      <w:rPr>
        <w:sz w:val="30"/>
        <w:szCs w:val="30"/>
      </w:rPr>
    </w:sdtEndPr>
    <w:sdtContent>
      <w:p w:rsidR="00285128" w:rsidRDefault="00285128" w:rsidP="00FA40A4">
        <w:pPr>
          <w:pStyle w:val="afb"/>
          <w:jc w:val="right"/>
        </w:pPr>
        <w:r w:rsidRPr="00CE1C19">
          <w:rPr>
            <w:sz w:val="30"/>
            <w:szCs w:val="30"/>
          </w:rPr>
          <w:fldChar w:fldCharType="begin"/>
        </w:r>
        <w:r w:rsidRPr="00CE1C19">
          <w:rPr>
            <w:sz w:val="30"/>
            <w:szCs w:val="30"/>
          </w:rPr>
          <w:instrText xml:space="preserve"> PAGE   \* MERGEFORMAT </w:instrText>
        </w:r>
        <w:r w:rsidRPr="00CE1C19">
          <w:rPr>
            <w:sz w:val="30"/>
            <w:szCs w:val="30"/>
          </w:rPr>
          <w:fldChar w:fldCharType="separate"/>
        </w:r>
        <w:r w:rsidR="00EB2714">
          <w:rPr>
            <w:noProof/>
            <w:sz w:val="30"/>
            <w:szCs w:val="30"/>
          </w:rPr>
          <w:t>39</w:t>
        </w:r>
        <w:r w:rsidRPr="00CE1C19">
          <w:rPr>
            <w:sz w:val="30"/>
            <w:szCs w:val="3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2247A"/>
    <w:multiLevelType w:val="hybridMultilevel"/>
    <w:tmpl w:val="30E8A954"/>
    <w:lvl w:ilvl="0" w:tplc="23FA9816">
      <w:start w:val="1"/>
      <w:numFmt w:val="bullet"/>
      <w:lvlText w:val=""/>
      <w:lvlJc w:val="left"/>
      <w:pPr>
        <w:ind w:left="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>
    <w:nsid w:val="115D5013"/>
    <w:multiLevelType w:val="hybridMultilevel"/>
    <w:tmpl w:val="6CE05CE4"/>
    <w:lvl w:ilvl="0" w:tplc="3C505CB8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37FC7"/>
    <w:multiLevelType w:val="hybridMultilevel"/>
    <w:tmpl w:val="841CAA0C"/>
    <w:lvl w:ilvl="0" w:tplc="23FA981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8C608C"/>
    <w:multiLevelType w:val="hybridMultilevel"/>
    <w:tmpl w:val="54549F80"/>
    <w:lvl w:ilvl="0" w:tplc="23FA98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4D3C02"/>
    <w:multiLevelType w:val="hybridMultilevel"/>
    <w:tmpl w:val="566288C4"/>
    <w:lvl w:ilvl="0" w:tplc="BAC6AD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uk-UA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FE24BEC"/>
    <w:multiLevelType w:val="multilevel"/>
    <w:tmpl w:val="C4D6E002"/>
    <w:lvl w:ilvl="0">
      <w:start w:val="1"/>
      <w:numFmt w:val="decimal"/>
      <w:pStyle w:val="a"/>
      <w:suff w:val="nothing"/>
      <w:lvlText w:val="%1"/>
      <w:lvlJc w:val="left"/>
      <w:pPr>
        <w:ind w:left="0" w:firstLine="0"/>
      </w:pPr>
      <w:rPr>
        <w:rFonts w:hint="default"/>
        <w:vanish/>
      </w:rPr>
    </w:lvl>
    <w:lvl w:ilvl="1">
      <w:start w:val="1"/>
      <w:numFmt w:val="decimal"/>
      <w:lvlText w:val="%1.%2."/>
      <w:lvlJc w:val="left"/>
      <w:pPr>
        <w:tabs>
          <w:tab w:val="num" w:pos="435"/>
        </w:tabs>
        <w:ind w:left="43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3"/>
        </w:tabs>
        <w:ind w:left="8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3"/>
        </w:tabs>
        <w:ind w:left="13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3"/>
        </w:tabs>
        <w:ind w:left="18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3"/>
        </w:tabs>
        <w:ind w:left="23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3"/>
        </w:tabs>
        <w:ind w:left="28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3"/>
        </w:tabs>
        <w:ind w:left="33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3963" w:hanging="1440"/>
      </w:pPr>
      <w:rPr>
        <w:rFonts w:hint="default"/>
      </w:rPr>
    </w:lvl>
  </w:abstractNum>
  <w:abstractNum w:abstractNumId="6">
    <w:nsid w:val="203C66E9"/>
    <w:multiLevelType w:val="multilevel"/>
    <w:tmpl w:val="EF9020CC"/>
    <w:lvl w:ilvl="0">
      <w:start w:val="1"/>
      <w:numFmt w:val="decimal"/>
      <w:pStyle w:val="a0"/>
      <w:suff w:val="nothing"/>
      <w:lvlText w:val="%1"/>
      <w:lvlJc w:val="left"/>
      <w:pPr>
        <w:ind w:left="0" w:hanging="357"/>
      </w:pPr>
      <w:rPr>
        <w:rFonts w:hint="default"/>
        <w:vanish/>
      </w:rPr>
    </w:lvl>
    <w:lvl w:ilvl="1">
      <w:start w:val="1"/>
      <w:numFmt w:val="decimal"/>
      <w:lvlText w:val="%1.%2."/>
      <w:lvlJc w:val="left"/>
      <w:pPr>
        <w:tabs>
          <w:tab w:val="num" w:pos="435"/>
        </w:tabs>
        <w:ind w:left="43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3"/>
        </w:tabs>
        <w:ind w:left="8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3"/>
        </w:tabs>
        <w:ind w:left="13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3"/>
        </w:tabs>
        <w:ind w:left="18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3"/>
        </w:tabs>
        <w:ind w:left="23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3"/>
        </w:tabs>
        <w:ind w:left="28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3"/>
        </w:tabs>
        <w:ind w:left="33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3963" w:hanging="1440"/>
      </w:pPr>
      <w:rPr>
        <w:rFonts w:hint="default"/>
      </w:rPr>
    </w:lvl>
  </w:abstractNum>
  <w:abstractNum w:abstractNumId="7">
    <w:nsid w:val="20714A51"/>
    <w:multiLevelType w:val="hybridMultilevel"/>
    <w:tmpl w:val="81866B0C"/>
    <w:lvl w:ilvl="0" w:tplc="23FA98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B4420"/>
    <w:multiLevelType w:val="hybridMultilevel"/>
    <w:tmpl w:val="86944BB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C796952"/>
    <w:multiLevelType w:val="hybridMultilevel"/>
    <w:tmpl w:val="6C94CB64"/>
    <w:lvl w:ilvl="0" w:tplc="3C505CB8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2CB430FC"/>
    <w:multiLevelType w:val="hybridMultilevel"/>
    <w:tmpl w:val="DC1225B0"/>
    <w:lvl w:ilvl="0" w:tplc="23FA98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594788"/>
    <w:multiLevelType w:val="hybridMultilevel"/>
    <w:tmpl w:val="BD04E4E0"/>
    <w:lvl w:ilvl="0" w:tplc="23FA981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AC58C2"/>
    <w:multiLevelType w:val="hybridMultilevel"/>
    <w:tmpl w:val="93468DD2"/>
    <w:lvl w:ilvl="0" w:tplc="23FA981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D95578"/>
    <w:multiLevelType w:val="hybridMultilevel"/>
    <w:tmpl w:val="60064D68"/>
    <w:lvl w:ilvl="0" w:tplc="3C505CB8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D8164E"/>
    <w:multiLevelType w:val="hybridMultilevel"/>
    <w:tmpl w:val="58E84086"/>
    <w:lvl w:ilvl="0" w:tplc="23FA98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E6060A">
      <w:numFmt w:val="bullet"/>
      <w:lvlText w:val="-"/>
      <w:lvlJc w:val="left"/>
      <w:pPr>
        <w:ind w:left="1920" w:hanging="840"/>
      </w:pPr>
      <w:rPr>
        <w:rFonts w:ascii="Times New Roman" w:eastAsia="Times New Roma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FD3B71"/>
    <w:multiLevelType w:val="hybridMultilevel"/>
    <w:tmpl w:val="1BEC9C96"/>
    <w:lvl w:ilvl="0" w:tplc="23FA98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3FA9816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74F12BB"/>
    <w:multiLevelType w:val="hybridMultilevel"/>
    <w:tmpl w:val="6052B5C2"/>
    <w:lvl w:ilvl="0" w:tplc="33BE57CC">
      <w:start w:val="1"/>
      <w:numFmt w:val="bullet"/>
      <w:pStyle w:val="1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778D4137"/>
    <w:multiLevelType w:val="hybridMultilevel"/>
    <w:tmpl w:val="1C94D566"/>
    <w:lvl w:ilvl="0" w:tplc="3C505CB8">
      <w:start w:val="1"/>
      <w:numFmt w:val="bullet"/>
      <w:lvlText w:val="-"/>
      <w:lvlJc w:val="left"/>
      <w:pPr>
        <w:ind w:left="50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8">
    <w:nsid w:val="7D034234"/>
    <w:multiLevelType w:val="hybridMultilevel"/>
    <w:tmpl w:val="22E643E0"/>
    <w:lvl w:ilvl="0" w:tplc="3C505CB8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A72D74"/>
    <w:multiLevelType w:val="hybridMultilevel"/>
    <w:tmpl w:val="F3326960"/>
    <w:lvl w:ilvl="0" w:tplc="10CEF40E">
      <w:start w:val="1"/>
      <w:numFmt w:val="decimal"/>
      <w:pStyle w:val="a1"/>
      <w:lvlText w:val="%1."/>
      <w:lvlJc w:val="left"/>
      <w:pPr>
        <w:tabs>
          <w:tab w:val="num" w:pos="567"/>
        </w:tabs>
        <w:ind w:left="0" w:firstLine="0"/>
      </w:pPr>
      <w:rPr>
        <w:rFonts w:ascii="Times New Roman" w:eastAsia="Times New Roman" w:hAnsi="Times New Roman" w:cs="Times New Roman"/>
        <w:b w:val="0"/>
        <w:i w:val="0"/>
        <w:sz w:val="30"/>
        <w:szCs w:val="30"/>
        <w:lang w:val="uk-UA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19"/>
  </w:num>
  <w:num w:numId="4">
    <w:abstractNumId w:val="16"/>
  </w:num>
  <w:num w:numId="5">
    <w:abstractNumId w:val="14"/>
  </w:num>
  <w:num w:numId="6">
    <w:abstractNumId w:val="7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9"/>
  </w:num>
  <w:num w:numId="12">
    <w:abstractNumId w:val="13"/>
  </w:num>
  <w:num w:numId="13">
    <w:abstractNumId w:val="17"/>
  </w:num>
  <w:num w:numId="14">
    <w:abstractNumId w:val="1"/>
  </w:num>
  <w:num w:numId="15">
    <w:abstractNumId w:val="18"/>
  </w:num>
  <w:num w:numId="16">
    <w:abstractNumId w:val="11"/>
  </w:num>
  <w:num w:numId="17">
    <w:abstractNumId w:val="0"/>
  </w:num>
  <w:num w:numId="18">
    <w:abstractNumId w:val="12"/>
  </w:num>
  <w:num w:numId="19">
    <w:abstractNumId w:val="2"/>
  </w:num>
  <w:num w:numId="20">
    <w:abstractNumId w:val="1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mirrorMargins/>
  <w:activeWritingStyle w:appName="MSWord" w:lang="ru-RU" w:vendorID="1" w:dllVersion="512" w:checkStyle="1"/>
  <w:activeWritingStyle w:appName="MSWord" w:lang="uk-UA" w:vendorID="6" w:dllVersion="518" w:checkStyle="1"/>
  <w:proofState w:spelling="clean" w:grammar="clean"/>
  <w:attachedTemplate r:id="rId1"/>
  <w:linkStyles/>
  <w:stylePaneFormatFilter w:val="3F01"/>
  <w:defaultTabStop w:val="709"/>
  <w:autoHyphenation/>
  <w:hyphenationZone w:val="357"/>
  <w:evenAndOddHeaders/>
  <w:drawingGridHorizontalSpacing w:val="150"/>
  <w:drawingGridVerticalSpacing w:val="381"/>
  <w:displayHorizontalDrawingGridEvery w:val="2"/>
  <w:noPunctuationKerning/>
  <w:characterSpacingControl w:val="doNotCompress"/>
  <w:hdrShapeDefaults>
    <o:shapedefaults v:ext="edit" spidmax="279553"/>
  </w:hdrShapeDefaults>
  <w:footnotePr>
    <w:footnote w:id="-1"/>
    <w:footnote w:id="0"/>
  </w:footnotePr>
  <w:endnotePr>
    <w:endnote w:id="-1"/>
    <w:endnote w:id="0"/>
  </w:endnotePr>
  <w:compat/>
  <w:rsids>
    <w:rsidRoot w:val="0002715C"/>
    <w:rsid w:val="00000D55"/>
    <w:rsid w:val="00001108"/>
    <w:rsid w:val="000020AE"/>
    <w:rsid w:val="00002F68"/>
    <w:rsid w:val="000037FA"/>
    <w:rsid w:val="00003CCD"/>
    <w:rsid w:val="0000505F"/>
    <w:rsid w:val="000050D2"/>
    <w:rsid w:val="0000534C"/>
    <w:rsid w:val="00005D53"/>
    <w:rsid w:val="00006127"/>
    <w:rsid w:val="000078BC"/>
    <w:rsid w:val="00010000"/>
    <w:rsid w:val="00010338"/>
    <w:rsid w:val="000145D0"/>
    <w:rsid w:val="00015FFD"/>
    <w:rsid w:val="000177B5"/>
    <w:rsid w:val="00017DAA"/>
    <w:rsid w:val="000201CB"/>
    <w:rsid w:val="0002285B"/>
    <w:rsid w:val="00023AA7"/>
    <w:rsid w:val="0002715C"/>
    <w:rsid w:val="000306F4"/>
    <w:rsid w:val="00030CD4"/>
    <w:rsid w:val="00033F1E"/>
    <w:rsid w:val="0003411D"/>
    <w:rsid w:val="00034EBC"/>
    <w:rsid w:val="00035079"/>
    <w:rsid w:val="00035E1D"/>
    <w:rsid w:val="00036485"/>
    <w:rsid w:val="0004163F"/>
    <w:rsid w:val="00041C92"/>
    <w:rsid w:val="000447D6"/>
    <w:rsid w:val="00045073"/>
    <w:rsid w:val="00051CD4"/>
    <w:rsid w:val="00053248"/>
    <w:rsid w:val="000536F0"/>
    <w:rsid w:val="000551ED"/>
    <w:rsid w:val="00055432"/>
    <w:rsid w:val="0005754F"/>
    <w:rsid w:val="000608AD"/>
    <w:rsid w:val="0006119D"/>
    <w:rsid w:val="00064738"/>
    <w:rsid w:val="00066804"/>
    <w:rsid w:val="00066F38"/>
    <w:rsid w:val="000704FE"/>
    <w:rsid w:val="00073448"/>
    <w:rsid w:val="00074D43"/>
    <w:rsid w:val="0007645E"/>
    <w:rsid w:val="00076B8E"/>
    <w:rsid w:val="0008060B"/>
    <w:rsid w:val="00083ABD"/>
    <w:rsid w:val="00083C52"/>
    <w:rsid w:val="00085EB4"/>
    <w:rsid w:val="00087DB8"/>
    <w:rsid w:val="00094AD2"/>
    <w:rsid w:val="000960E3"/>
    <w:rsid w:val="00096441"/>
    <w:rsid w:val="000A1314"/>
    <w:rsid w:val="000A195E"/>
    <w:rsid w:val="000A1D1D"/>
    <w:rsid w:val="000A24D8"/>
    <w:rsid w:val="000A25D0"/>
    <w:rsid w:val="000A41D8"/>
    <w:rsid w:val="000B0040"/>
    <w:rsid w:val="000B3697"/>
    <w:rsid w:val="000B5796"/>
    <w:rsid w:val="000B755B"/>
    <w:rsid w:val="000C008F"/>
    <w:rsid w:val="000C2CEE"/>
    <w:rsid w:val="000C3B55"/>
    <w:rsid w:val="000C4D31"/>
    <w:rsid w:val="000C71B5"/>
    <w:rsid w:val="000D2A0C"/>
    <w:rsid w:val="000D2CB9"/>
    <w:rsid w:val="000D705A"/>
    <w:rsid w:val="000D7813"/>
    <w:rsid w:val="000E4FBF"/>
    <w:rsid w:val="000E59B4"/>
    <w:rsid w:val="000F16D8"/>
    <w:rsid w:val="000F2CAA"/>
    <w:rsid w:val="000F357C"/>
    <w:rsid w:val="000F5142"/>
    <w:rsid w:val="0010176D"/>
    <w:rsid w:val="00102CC9"/>
    <w:rsid w:val="0010496C"/>
    <w:rsid w:val="00104CDA"/>
    <w:rsid w:val="00106359"/>
    <w:rsid w:val="00107B68"/>
    <w:rsid w:val="00110036"/>
    <w:rsid w:val="001109C6"/>
    <w:rsid w:val="00110B0A"/>
    <w:rsid w:val="00112059"/>
    <w:rsid w:val="00112B47"/>
    <w:rsid w:val="00116007"/>
    <w:rsid w:val="00122B2E"/>
    <w:rsid w:val="00123762"/>
    <w:rsid w:val="00123CBD"/>
    <w:rsid w:val="00125593"/>
    <w:rsid w:val="00125FC2"/>
    <w:rsid w:val="001307B2"/>
    <w:rsid w:val="00130CD7"/>
    <w:rsid w:val="001315B2"/>
    <w:rsid w:val="00132EBB"/>
    <w:rsid w:val="001352F5"/>
    <w:rsid w:val="00135CAF"/>
    <w:rsid w:val="001365F6"/>
    <w:rsid w:val="00140E87"/>
    <w:rsid w:val="00143545"/>
    <w:rsid w:val="00144F3B"/>
    <w:rsid w:val="00153B30"/>
    <w:rsid w:val="00155558"/>
    <w:rsid w:val="001562AF"/>
    <w:rsid w:val="00156389"/>
    <w:rsid w:val="001613D2"/>
    <w:rsid w:val="00162052"/>
    <w:rsid w:val="00162514"/>
    <w:rsid w:val="00162A6B"/>
    <w:rsid w:val="00164E5D"/>
    <w:rsid w:val="00165ACE"/>
    <w:rsid w:val="0016688C"/>
    <w:rsid w:val="0017240F"/>
    <w:rsid w:val="0017246C"/>
    <w:rsid w:val="00173985"/>
    <w:rsid w:val="001741EA"/>
    <w:rsid w:val="00175ABE"/>
    <w:rsid w:val="00175B40"/>
    <w:rsid w:val="001845AF"/>
    <w:rsid w:val="00184955"/>
    <w:rsid w:val="001857BE"/>
    <w:rsid w:val="00185AEF"/>
    <w:rsid w:val="00186830"/>
    <w:rsid w:val="00190BE1"/>
    <w:rsid w:val="001920D4"/>
    <w:rsid w:val="00192272"/>
    <w:rsid w:val="001937BE"/>
    <w:rsid w:val="001962EC"/>
    <w:rsid w:val="00197E48"/>
    <w:rsid w:val="001A4CED"/>
    <w:rsid w:val="001A7346"/>
    <w:rsid w:val="001B0C0B"/>
    <w:rsid w:val="001B3314"/>
    <w:rsid w:val="001B3BA3"/>
    <w:rsid w:val="001B3C73"/>
    <w:rsid w:val="001B3DDB"/>
    <w:rsid w:val="001B3E97"/>
    <w:rsid w:val="001B5C04"/>
    <w:rsid w:val="001B6B0D"/>
    <w:rsid w:val="001B7335"/>
    <w:rsid w:val="001C0546"/>
    <w:rsid w:val="001C3472"/>
    <w:rsid w:val="001C4BB7"/>
    <w:rsid w:val="001C5F35"/>
    <w:rsid w:val="001C6432"/>
    <w:rsid w:val="001C702F"/>
    <w:rsid w:val="001D0810"/>
    <w:rsid w:val="001D5403"/>
    <w:rsid w:val="001E1B78"/>
    <w:rsid w:val="001E34CF"/>
    <w:rsid w:val="001E4870"/>
    <w:rsid w:val="001E57DD"/>
    <w:rsid w:val="001E5AA0"/>
    <w:rsid w:val="001E5D56"/>
    <w:rsid w:val="001E62CB"/>
    <w:rsid w:val="001E7638"/>
    <w:rsid w:val="001E7B51"/>
    <w:rsid w:val="001E7E3D"/>
    <w:rsid w:val="001F04E3"/>
    <w:rsid w:val="001F099B"/>
    <w:rsid w:val="001F1F7D"/>
    <w:rsid w:val="001F6C06"/>
    <w:rsid w:val="001F7D05"/>
    <w:rsid w:val="002009D0"/>
    <w:rsid w:val="00200EE0"/>
    <w:rsid w:val="00201354"/>
    <w:rsid w:val="002017D2"/>
    <w:rsid w:val="00201954"/>
    <w:rsid w:val="00204D55"/>
    <w:rsid w:val="00210C34"/>
    <w:rsid w:val="002117B7"/>
    <w:rsid w:val="00213F12"/>
    <w:rsid w:val="00214C1D"/>
    <w:rsid w:val="00215152"/>
    <w:rsid w:val="00215FF9"/>
    <w:rsid w:val="0022038A"/>
    <w:rsid w:val="00222BBE"/>
    <w:rsid w:val="002231D8"/>
    <w:rsid w:val="0022422F"/>
    <w:rsid w:val="00224453"/>
    <w:rsid w:val="00225301"/>
    <w:rsid w:val="00225E8D"/>
    <w:rsid w:val="0022762B"/>
    <w:rsid w:val="00227924"/>
    <w:rsid w:val="00231C94"/>
    <w:rsid w:val="0023248F"/>
    <w:rsid w:val="00233FE9"/>
    <w:rsid w:val="002403AF"/>
    <w:rsid w:val="002419FF"/>
    <w:rsid w:val="002421D8"/>
    <w:rsid w:val="00243774"/>
    <w:rsid w:val="00243D09"/>
    <w:rsid w:val="002479AC"/>
    <w:rsid w:val="00254271"/>
    <w:rsid w:val="0026017F"/>
    <w:rsid w:val="0026205D"/>
    <w:rsid w:val="002624D4"/>
    <w:rsid w:val="00264FC1"/>
    <w:rsid w:val="002733FE"/>
    <w:rsid w:val="002735ED"/>
    <w:rsid w:val="00273EB5"/>
    <w:rsid w:val="0027524E"/>
    <w:rsid w:val="0027583A"/>
    <w:rsid w:val="00275DBD"/>
    <w:rsid w:val="00277989"/>
    <w:rsid w:val="00281DA4"/>
    <w:rsid w:val="0028276B"/>
    <w:rsid w:val="00282EFD"/>
    <w:rsid w:val="00285128"/>
    <w:rsid w:val="00285576"/>
    <w:rsid w:val="0028690A"/>
    <w:rsid w:val="00286C05"/>
    <w:rsid w:val="00286F76"/>
    <w:rsid w:val="0028793D"/>
    <w:rsid w:val="00292C0F"/>
    <w:rsid w:val="00294C65"/>
    <w:rsid w:val="00295DCF"/>
    <w:rsid w:val="002A138F"/>
    <w:rsid w:val="002A44C4"/>
    <w:rsid w:val="002B00FD"/>
    <w:rsid w:val="002B4116"/>
    <w:rsid w:val="002B5E01"/>
    <w:rsid w:val="002B679A"/>
    <w:rsid w:val="002B790D"/>
    <w:rsid w:val="002C216E"/>
    <w:rsid w:val="002C3CF4"/>
    <w:rsid w:val="002C42B9"/>
    <w:rsid w:val="002C58B8"/>
    <w:rsid w:val="002C65AF"/>
    <w:rsid w:val="002C6930"/>
    <w:rsid w:val="002D1522"/>
    <w:rsid w:val="002D2E2A"/>
    <w:rsid w:val="002D4D99"/>
    <w:rsid w:val="002E057E"/>
    <w:rsid w:val="002E080A"/>
    <w:rsid w:val="002E0B00"/>
    <w:rsid w:val="002E18A7"/>
    <w:rsid w:val="002E202A"/>
    <w:rsid w:val="002E364A"/>
    <w:rsid w:val="002E5EE0"/>
    <w:rsid w:val="002E776F"/>
    <w:rsid w:val="002E7969"/>
    <w:rsid w:val="002F09F7"/>
    <w:rsid w:val="002F4A19"/>
    <w:rsid w:val="002F4E94"/>
    <w:rsid w:val="002F5158"/>
    <w:rsid w:val="002F7008"/>
    <w:rsid w:val="002F711D"/>
    <w:rsid w:val="00300D74"/>
    <w:rsid w:val="00301893"/>
    <w:rsid w:val="00303DB3"/>
    <w:rsid w:val="00304209"/>
    <w:rsid w:val="00305A6C"/>
    <w:rsid w:val="0030701C"/>
    <w:rsid w:val="00307765"/>
    <w:rsid w:val="00310C16"/>
    <w:rsid w:val="003128C5"/>
    <w:rsid w:val="00312A92"/>
    <w:rsid w:val="00313F24"/>
    <w:rsid w:val="00315A84"/>
    <w:rsid w:val="00323700"/>
    <w:rsid w:val="0032460A"/>
    <w:rsid w:val="0032752A"/>
    <w:rsid w:val="003323CE"/>
    <w:rsid w:val="00332E8C"/>
    <w:rsid w:val="003335AA"/>
    <w:rsid w:val="00334171"/>
    <w:rsid w:val="00335C42"/>
    <w:rsid w:val="003362BF"/>
    <w:rsid w:val="0033747A"/>
    <w:rsid w:val="00337E1F"/>
    <w:rsid w:val="00337FEC"/>
    <w:rsid w:val="00340917"/>
    <w:rsid w:val="0034225C"/>
    <w:rsid w:val="00343508"/>
    <w:rsid w:val="003437CF"/>
    <w:rsid w:val="00344329"/>
    <w:rsid w:val="003450F7"/>
    <w:rsid w:val="003451BD"/>
    <w:rsid w:val="00346798"/>
    <w:rsid w:val="003479EB"/>
    <w:rsid w:val="00351966"/>
    <w:rsid w:val="00352D7A"/>
    <w:rsid w:val="00353A1F"/>
    <w:rsid w:val="00354B93"/>
    <w:rsid w:val="00354BFB"/>
    <w:rsid w:val="003600EC"/>
    <w:rsid w:val="0036193E"/>
    <w:rsid w:val="00362363"/>
    <w:rsid w:val="00362364"/>
    <w:rsid w:val="00363FCC"/>
    <w:rsid w:val="00364D47"/>
    <w:rsid w:val="0036656E"/>
    <w:rsid w:val="0037029F"/>
    <w:rsid w:val="0037080C"/>
    <w:rsid w:val="00374931"/>
    <w:rsid w:val="0037574C"/>
    <w:rsid w:val="00375F71"/>
    <w:rsid w:val="003804A1"/>
    <w:rsid w:val="003858CC"/>
    <w:rsid w:val="003860AB"/>
    <w:rsid w:val="00387527"/>
    <w:rsid w:val="00391B17"/>
    <w:rsid w:val="00392447"/>
    <w:rsid w:val="003928B5"/>
    <w:rsid w:val="00394349"/>
    <w:rsid w:val="0039649F"/>
    <w:rsid w:val="00396A30"/>
    <w:rsid w:val="00397FF3"/>
    <w:rsid w:val="003A1C86"/>
    <w:rsid w:val="003A3C28"/>
    <w:rsid w:val="003A4DC1"/>
    <w:rsid w:val="003B0E4E"/>
    <w:rsid w:val="003B4001"/>
    <w:rsid w:val="003C0138"/>
    <w:rsid w:val="003C174C"/>
    <w:rsid w:val="003C5D5D"/>
    <w:rsid w:val="003C66E5"/>
    <w:rsid w:val="003D2592"/>
    <w:rsid w:val="003D62CF"/>
    <w:rsid w:val="003D6AF5"/>
    <w:rsid w:val="003E053E"/>
    <w:rsid w:val="003E0569"/>
    <w:rsid w:val="003E08E1"/>
    <w:rsid w:val="003E1886"/>
    <w:rsid w:val="003E1DDF"/>
    <w:rsid w:val="003E2095"/>
    <w:rsid w:val="003E20F0"/>
    <w:rsid w:val="003E4C0D"/>
    <w:rsid w:val="003E4CAF"/>
    <w:rsid w:val="003E4E44"/>
    <w:rsid w:val="003F375B"/>
    <w:rsid w:val="003F39ED"/>
    <w:rsid w:val="003F4245"/>
    <w:rsid w:val="003F47E4"/>
    <w:rsid w:val="003F4A0A"/>
    <w:rsid w:val="003F741C"/>
    <w:rsid w:val="003F7909"/>
    <w:rsid w:val="00400077"/>
    <w:rsid w:val="00400DD5"/>
    <w:rsid w:val="00403D5E"/>
    <w:rsid w:val="00410D13"/>
    <w:rsid w:val="00411370"/>
    <w:rsid w:val="004129E1"/>
    <w:rsid w:val="00412E8F"/>
    <w:rsid w:val="00421F2C"/>
    <w:rsid w:val="00422AA5"/>
    <w:rsid w:val="00423BF0"/>
    <w:rsid w:val="00423D57"/>
    <w:rsid w:val="00425118"/>
    <w:rsid w:val="00430F6F"/>
    <w:rsid w:val="00434E09"/>
    <w:rsid w:val="004427E1"/>
    <w:rsid w:val="0044456E"/>
    <w:rsid w:val="00444695"/>
    <w:rsid w:val="00445336"/>
    <w:rsid w:val="00445D93"/>
    <w:rsid w:val="0045239A"/>
    <w:rsid w:val="0045368E"/>
    <w:rsid w:val="004549A6"/>
    <w:rsid w:val="00455375"/>
    <w:rsid w:val="00456415"/>
    <w:rsid w:val="00456AC7"/>
    <w:rsid w:val="00456DCF"/>
    <w:rsid w:val="004577F2"/>
    <w:rsid w:val="00461331"/>
    <w:rsid w:val="00467A61"/>
    <w:rsid w:val="00467F21"/>
    <w:rsid w:val="00470299"/>
    <w:rsid w:val="00470AE8"/>
    <w:rsid w:val="00471879"/>
    <w:rsid w:val="0047201D"/>
    <w:rsid w:val="0047266F"/>
    <w:rsid w:val="004730BE"/>
    <w:rsid w:val="00473E30"/>
    <w:rsid w:val="004778BB"/>
    <w:rsid w:val="00477E22"/>
    <w:rsid w:val="00482C37"/>
    <w:rsid w:val="00483C9F"/>
    <w:rsid w:val="00484B2D"/>
    <w:rsid w:val="004859EB"/>
    <w:rsid w:val="00485DFD"/>
    <w:rsid w:val="00486086"/>
    <w:rsid w:val="00487C60"/>
    <w:rsid w:val="00487CB1"/>
    <w:rsid w:val="00490060"/>
    <w:rsid w:val="004904B4"/>
    <w:rsid w:val="00490E86"/>
    <w:rsid w:val="004938BC"/>
    <w:rsid w:val="0049566D"/>
    <w:rsid w:val="00495817"/>
    <w:rsid w:val="00496789"/>
    <w:rsid w:val="004979C3"/>
    <w:rsid w:val="00497C14"/>
    <w:rsid w:val="00497D8B"/>
    <w:rsid w:val="004A2A90"/>
    <w:rsid w:val="004A3EEA"/>
    <w:rsid w:val="004A55B4"/>
    <w:rsid w:val="004A5CB7"/>
    <w:rsid w:val="004A6762"/>
    <w:rsid w:val="004A7DCF"/>
    <w:rsid w:val="004B0E84"/>
    <w:rsid w:val="004B2542"/>
    <w:rsid w:val="004B3B4C"/>
    <w:rsid w:val="004B50FF"/>
    <w:rsid w:val="004B7B0A"/>
    <w:rsid w:val="004C06A5"/>
    <w:rsid w:val="004C0F5E"/>
    <w:rsid w:val="004C158E"/>
    <w:rsid w:val="004C1B1E"/>
    <w:rsid w:val="004C1FEB"/>
    <w:rsid w:val="004C402B"/>
    <w:rsid w:val="004C60E6"/>
    <w:rsid w:val="004C660A"/>
    <w:rsid w:val="004D3C02"/>
    <w:rsid w:val="004D4166"/>
    <w:rsid w:val="004D5C17"/>
    <w:rsid w:val="004D616A"/>
    <w:rsid w:val="004E0A6D"/>
    <w:rsid w:val="004E19B6"/>
    <w:rsid w:val="004E1E4E"/>
    <w:rsid w:val="004E319F"/>
    <w:rsid w:val="004E3335"/>
    <w:rsid w:val="004E60A9"/>
    <w:rsid w:val="004E6DC4"/>
    <w:rsid w:val="004F09D8"/>
    <w:rsid w:val="004F0F52"/>
    <w:rsid w:val="004F16DA"/>
    <w:rsid w:val="004F360C"/>
    <w:rsid w:val="004F4F91"/>
    <w:rsid w:val="00500BD1"/>
    <w:rsid w:val="00502774"/>
    <w:rsid w:val="005028BA"/>
    <w:rsid w:val="00502A53"/>
    <w:rsid w:val="005076BD"/>
    <w:rsid w:val="00510DE3"/>
    <w:rsid w:val="00512111"/>
    <w:rsid w:val="00513397"/>
    <w:rsid w:val="00513D26"/>
    <w:rsid w:val="00515F52"/>
    <w:rsid w:val="0051647E"/>
    <w:rsid w:val="00516DBA"/>
    <w:rsid w:val="00520ED5"/>
    <w:rsid w:val="00521359"/>
    <w:rsid w:val="00522398"/>
    <w:rsid w:val="00524177"/>
    <w:rsid w:val="005258EB"/>
    <w:rsid w:val="0052640C"/>
    <w:rsid w:val="00531AA3"/>
    <w:rsid w:val="00533A2A"/>
    <w:rsid w:val="005354EE"/>
    <w:rsid w:val="00540108"/>
    <w:rsid w:val="0054272B"/>
    <w:rsid w:val="0054291D"/>
    <w:rsid w:val="005433B3"/>
    <w:rsid w:val="00543F23"/>
    <w:rsid w:val="00546BC5"/>
    <w:rsid w:val="0055389E"/>
    <w:rsid w:val="0055560C"/>
    <w:rsid w:val="00557A16"/>
    <w:rsid w:val="005609C4"/>
    <w:rsid w:val="00562035"/>
    <w:rsid w:val="005624AF"/>
    <w:rsid w:val="005627F6"/>
    <w:rsid w:val="00562C74"/>
    <w:rsid w:val="00563209"/>
    <w:rsid w:val="00563316"/>
    <w:rsid w:val="00563489"/>
    <w:rsid w:val="00570EDA"/>
    <w:rsid w:val="00571648"/>
    <w:rsid w:val="00573FF8"/>
    <w:rsid w:val="0058238E"/>
    <w:rsid w:val="00582617"/>
    <w:rsid w:val="0058267B"/>
    <w:rsid w:val="00584761"/>
    <w:rsid w:val="005919B4"/>
    <w:rsid w:val="0059200A"/>
    <w:rsid w:val="0059219E"/>
    <w:rsid w:val="005924EC"/>
    <w:rsid w:val="00592C51"/>
    <w:rsid w:val="005945EB"/>
    <w:rsid w:val="00594CB0"/>
    <w:rsid w:val="005958AF"/>
    <w:rsid w:val="00596E54"/>
    <w:rsid w:val="0059711C"/>
    <w:rsid w:val="005978EE"/>
    <w:rsid w:val="005A09B2"/>
    <w:rsid w:val="005A0BA9"/>
    <w:rsid w:val="005A2232"/>
    <w:rsid w:val="005B2416"/>
    <w:rsid w:val="005B2980"/>
    <w:rsid w:val="005B5460"/>
    <w:rsid w:val="005B65D2"/>
    <w:rsid w:val="005B6E69"/>
    <w:rsid w:val="005B7820"/>
    <w:rsid w:val="005C3329"/>
    <w:rsid w:val="005C5A49"/>
    <w:rsid w:val="005C6CAD"/>
    <w:rsid w:val="005C7E7F"/>
    <w:rsid w:val="005D1928"/>
    <w:rsid w:val="005D34BE"/>
    <w:rsid w:val="005D40F0"/>
    <w:rsid w:val="005D4EBC"/>
    <w:rsid w:val="005D68B6"/>
    <w:rsid w:val="005D7BA6"/>
    <w:rsid w:val="005D7EE9"/>
    <w:rsid w:val="005D7FED"/>
    <w:rsid w:val="005E0412"/>
    <w:rsid w:val="005E0428"/>
    <w:rsid w:val="005E3840"/>
    <w:rsid w:val="005E46DC"/>
    <w:rsid w:val="005E5493"/>
    <w:rsid w:val="005E5F9D"/>
    <w:rsid w:val="005F11B9"/>
    <w:rsid w:val="005F1EE9"/>
    <w:rsid w:val="005F2ED5"/>
    <w:rsid w:val="005F5BEE"/>
    <w:rsid w:val="005F6FF6"/>
    <w:rsid w:val="005F7309"/>
    <w:rsid w:val="005F77C0"/>
    <w:rsid w:val="00600195"/>
    <w:rsid w:val="00600B89"/>
    <w:rsid w:val="00603A05"/>
    <w:rsid w:val="00603D97"/>
    <w:rsid w:val="00604C88"/>
    <w:rsid w:val="00604CE5"/>
    <w:rsid w:val="006114D1"/>
    <w:rsid w:val="006121C5"/>
    <w:rsid w:val="0061245F"/>
    <w:rsid w:val="006134E5"/>
    <w:rsid w:val="00614605"/>
    <w:rsid w:val="0061537B"/>
    <w:rsid w:val="00620416"/>
    <w:rsid w:val="0062149E"/>
    <w:rsid w:val="0062164A"/>
    <w:rsid w:val="006228DE"/>
    <w:rsid w:val="0062294B"/>
    <w:rsid w:val="006248EF"/>
    <w:rsid w:val="00631E94"/>
    <w:rsid w:val="006332DD"/>
    <w:rsid w:val="00637FC4"/>
    <w:rsid w:val="00641AC2"/>
    <w:rsid w:val="00642A67"/>
    <w:rsid w:val="00645358"/>
    <w:rsid w:val="006478F9"/>
    <w:rsid w:val="00655E43"/>
    <w:rsid w:val="006569D1"/>
    <w:rsid w:val="00660B94"/>
    <w:rsid w:val="006619FE"/>
    <w:rsid w:val="00665446"/>
    <w:rsid w:val="00666869"/>
    <w:rsid w:val="00667EF9"/>
    <w:rsid w:val="00670AA4"/>
    <w:rsid w:val="006714D7"/>
    <w:rsid w:val="00671C7C"/>
    <w:rsid w:val="00672F4C"/>
    <w:rsid w:val="006835A2"/>
    <w:rsid w:val="00685803"/>
    <w:rsid w:val="00685E5B"/>
    <w:rsid w:val="00686EA1"/>
    <w:rsid w:val="00687535"/>
    <w:rsid w:val="006876D7"/>
    <w:rsid w:val="006915BD"/>
    <w:rsid w:val="006943F9"/>
    <w:rsid w:val="006A117F"/>
    <w:rsid w:val="006A3872"/>
    <w:rsid w:val="006A63C9"/>
    <w:rsid w:val="006A73DA"/>
    <w:rsid w:val="006B0914"/>
    <w:rsid w:val="006B19EE"/>
    <w:rsid w:val="006B1D6A"/>
    <w:rsid w:val="006B4486"/>
    <w:rsid w:val="006B46BD"/>
    <w:rsid w:val="006B61E3"/>
    <w:rsid w:val="006C0041"/>
    <w:rsid w:val="006C5776"/>
    <w:rsid w:val="006D0CC7"/>
    <w:rsid w:val="006D480A"/>
    <w:rsid w:val="006D5304"/>
    <w:rsid w:val="006E0ADB"/>
    <w:rsid w:val="006E2BE7"/>
    <w:rsid w:val="006E330A"/>
    <w:rsid w:val="006E35F0"/>
    <w:rsid w:val="006F572A"/>
    <w:rsid w:val="00701F0C"/>
    <w:rsid w:val="007023A6"/>
    <w:rsid w:val="0070506F"/>
    <w:rsid w:val="00707267"/>
    <w:rsid w:val="00707F4B"/>
    <w:rsid w:val="00710799"/>
    <w:rsid w:val="00711EAC"/>
    <w:rsid w:val="00713359"/>
    <w:rsid w:val="00714482"/>
    <w:rsid w:val="0071527F"/>
    <w:rsid w:val="007166E7"/>
    <w:rsid w:val="00721781"/>
    <w:rsid w:val="00721795"/>
    <w:rsid w:val="00721B66"/>
    <w:rsid w:val="00725537"/>
    <w:rsid w:val="00725804"/>
    <w:rsid w:val="007270B6"/>
    <w:rsid w:val="0072750F"/>
    <w:rsid w:val="00727B89"/>
    <w:rsid w:val="00727D02"/>
    <w:rsid w:val="0073280A"/>
    <w:rsid w:val="00732F4E"/>
    <w:rsid w:val="00737279"/>
    <w:rsid w:val="00737A68"/>
    <w:rsid w:val="00737CDB"/>
    <w:rsid w:val="00741DFB"/>
    <w:rsid w:val="0074324F"/>
    <w:rsid w:val="00743BAE"/>
    <w:rsid w:val="00743D04"/>
    <w:rsid w:val="0074659C"/>
    <w:rsid w:val="0074711B"/>
    <w:rsid w:val="00750162"/>
    <w:rsid w:val="00750955"/>
    <w:rsid w:val="007522FF"/>
    <w:rsid w:val="007536FA"/>
    <w:rsid w:val="00753C43"/>
    <w:rsid w:val="00754176"/>
    <w:rsid w:val="00757168"/>
    <w:rsid w:val="00757B11"/>
    <w:rsid w:val="00757E13"/>
    <w:rsid w:val="00762CC8"/>
    <w:rsid w:val="00764CC4"/>
    <w:rsid w:val="007678DC"/>
    <w:rsid w:val="00771A6D"/>
    <w:rsid w:val="00772978"/>
    <w:rsid w:val="0077482B"/>
    <w:rsid w:val="0077542A"/>
    <w:rsid w:val="00782D06"/>
    <w:rsid w:val="00784AF5"/>
    <w:rsid w:val="00785321"/>
    <w:rsid w:val="00785537"/>
    <w:rsid w:val="00785D33"/>
    <w:rsid w:val="007865BD"/>
    <w:rsid w:val="007914DE"/>
    <w:rsid w:val="007953EF"/>
    <w:rsid w:val="007A0F4F"/>
    <w:rsid w:val="007A3502"/>
    <w:rsid w:val="007A6BAC"/>
    <w:rsid w:val="007A6C2D"/>
    <w:rsid w:val="007A7446"/>
    <w:rsid w:val="007B180B"/>
    <w:rsid w:val="007B2522"/>
    <w:rsid w:val="007B339F"/>
    <w:rsid w:val="007B4E76"/>
    <w:rsid w:val="007C2788"/>
    <w:rsid w:val="007C2D3A"/>
    <w:rsid w:val="007C3881"/>
    <w:rsid w:val="007C5A37"/>
    <w:rsid w:val="007C71AA"/>
    <w:rsid w:val="007C75AE"/>
    <w:rsid w:val="007C7601"/>
    <w:rsid w:val="007D03E3"/>
    <w:rsid w:val="007D19AA"/>
    <w:rsid w:val="007D351B"/>
    <w:rsid w:val="007D3D69"/>
    <w:rsid w:val="007D40D0"/>
    <w:rsid w:val="007D5325"/>
    <w:rsid w:val="007D6220"/>
    <w:rsid w:val="007D799E"/>
    <w:rsid w:val="007E306E"/>
    <w:rsid w:val="007E56D7"/>
    <w:rsid w:val="007E72B6"/>
    <w:rsid w:val="007F01BC"/>
    <w:rsid w:val="007F7C0A"/>
    <w:rsid w:val="008001C3"/>
    <w:rsid w:val="00800959"/>
    <w:rsid w:val="00802BD2"/>
    <w:rsid w:val="0080501C"/>
    <w:rsid w:val="008056ED"/>
    <w:rsid w:val="00806F2F"/>
    <w:rsid w:val="008104AF"/>
    <w:rsid w:val="008107BA"/>
    <w:rsid w:val="00811EDA"/>
    <w:rsid w:val="00812107"/>
    <w:rsid w:val="00812ABA"/>
    <w:rsid w:val="00815CDC"/>
    <w:rsid w:val="00815EA1"/>
    <w:rsid w:val="00816D71"/>
    <w:rsid w:val="0082025C"/>
    <w:rsid w:val="00820447"/>
    <w:rsid w:val="00821735"/>
    <w:rsid w:val="00824929"/>
    <w:rsid w:val="008253E7"/>
    <w:rsid w:val="0082589B"/>
    <w:rsid w:val="00826582"/>
    <w:rsid w:val="00827039"/>
    <w:rsid w:val="00830BFB"/>
    <w:rsid w:val="008317D2"/>
    <w:rsid w:val="0083282D"/>
    <w:rsid w:val="008368EB"/>
    <w:rsid w:val="00837222"/>
    <w:rsid w:val="00837DC5"/>
    <w:rsid w:val="00843D93"/>
    <w:rsid w:val="0084427A"/>
    <w:rsid w:val="00847440"/>
    <w:rsid w:val="00847914"/>
    <w:rsid w:val="00850F5C"/>
    <w:rsid w:val="008518C3"/>
    <w:rsid w:val="00853A4E"/>
    <w:rsid w:val="00854307"/>
    <w:rsid w:val="00855B13"/>
    <w:rsid w:val="00856A8F"/>
    <w:rsid w:val="00857C26"/>
    <w:rsid w:val="00861919"/>
    <w:rsid w:val="00861FF2"/>
    <w:rsid w:val="00865590"/>
    <w:rsid w:val="00866792"/>
    <w:rsid w:val="0087121F"/>
    <w:rsid w:val="00871F9B"/>
    <w:rsid w:val="0087540B"/>
    <w:rsid w:val="00875D7C"/>
    <w:rsid w:val="0087789E"/>
    <w:rsid w:val="00880018"/>
    <w:rsid w:val="00881DC5"/>
    <w:rsid w:val="008833DF"/>
    <w:rsid w:val="00886161"/>
    <w:rsid w:val="00891000"/>
    <w:rsid w:val="0089118B"/>
    <w:rsid w:val="00892828"/>
    <w:rsid w:val="00896BF7"/>
    <w:rsid w:val="00897652"/>
    <w:rsid w:val="008A1EA4"/>
    <w:rsid w:val="008A3B94"/>
    <w:rsid w:val="008A48F5"/>
    <w:rsid w:val="008A5228"/>
    <w:rsid w:val="008A6388"/>
    <w:rsid w:val="008A7194"/>
    <w:rsid w:val="008B28E8"/>
    <w:rsid w:val="008B2BE6"/>
    <w:rsid w:val="008B30F7"/>
    <w:rsid w:val="008B3D02"/>
    <w:rsid w:val="008B404E"/>
    <w:rsid w:val="008B4C77"/>
    <w:rsid w:val="008B52C4"/>
    <w:rsid w:val="008B550F"/>
    <w:rsid w:val="008C0641"/>
    <w:rsid w:val="008C24E0"/>
    <w:rsid w:val="008C2555"/>
    <w:rsid w:val="008C3EB9"/>
    <w:rsid w:val="008C7DAE"/>
    <w:rsid w:val="008D0199"/>
    <w:rsid w:val="008D0F4E"/>
    <w:rsid w:val="008D39DE"/>
    <w:rsid w:val="008D3D5A"/>
    <w:rsid w:val="008D4763"/>
    <w:rsid w:val="008D59C3"/>
    <w:rsid w:val="008E070B"/>
    <w:rsid w:val="008E3937"/>
    <w:rsid w:val="008E3AC3"/>
    <w:rsid w:val="008E5BCA"/>
    <w:rsid w:val="008E5EFE"/>
    <w:rsid w:val="008E64A7"/>
    <w:rsid w:val="008E6F3B"/>
    <w:rsid w:val="008E70AD"/>
    <w:rsid w:val="008E79F9"/>
    <w:rsid w:val="008F3D31"/>
    <w:rsid w:val="008F55D5"/>
    <w:rsid w:val="008F5BD9"/>
    <w:rsid w:val="008F69CF"/>
    <w:rsid w:val="009016FA"/>
    <w:rsid w:val="009045FD"/>
    <w:rsid w:val="009071C2"/>
    <w:rsid w:val="00915C16"/>
    <w:rsid w:val="009170CA"/>
    <w:rsid w:val="00917B54"/>
    <w:rsid w:val="00922061"/>
    <w:rsid w:val="00923D81"/>
    <w:rsid w:val="009244E7"/>
    <w:rsid w:val="00924C42"/>
    <w:rsid w:val="009302A4"/>
    <w:rsid w:val="00931070"/>
    <w:rsid w:val="0093197B"/>
    <w:rsid w:val="009358D7"/>
    <w:rsid w:val="0093611C"/>
    <w:rsid w:val="00937F72"/>
    <w:rsid w:val="009429B9"/>
    <w:rsid w:val="00944827"/>
    <w:rsid w:val="009466B4"/>
    <w:rsid w:val="00954C14"/>
    <w:rsid w:val="009558AB"/>
    <w:rsid w:val="009564B4"/>
    <w:rsid w:val="0096062A"/>
    <w:rsid w:val="009615A2"/>
    <w:rsid w:val="009634ED"/>
    <w:rsid w:val="00970EE0"/>
    <w:rsid w:val="00973CC6"/>
    <w:rsid w:val="00974ACA"/>
    <w:rsid w:val="00974C33"/>
    <w:rsid w:val="00974E0D"/>
    <w:rsid w:val="00975C37"/>
    <w:rsid w:val="009813AC"/>
    <w:rsid w:val="00981FB7"/>
    <w:rsid w:val="00982D42"/>
    <w:rsid w:val="0099267D"/>
    <w:rsid w:val="00994E54"/>
    <w:rsid w:val="00994E77"/>
    <w:rsid w:val="009961EE"/>
    <w:rsid w:val="009A453F"/>
    <w:rsid w:val="009A5020"/>
    <w:rsid w:val="009A646C"/>
    <w:rsid w:val="009B28F0"/>
    <w:rsid w:val="009B446A"/>
    <w:rsid w:val="009C368B"/>
    <w:rsid w:val="009C3F5B"/>
    <w:rsid w:val="009C4AD4"/>
    <w:rsid w:val="009C5F27"/>
    <w:rsid w:val="009D07BD"/>
    <w:rsid w:val="009D285B"/>
    <w:rsid w:val="009D37DD"/>
    <w:rsid w:val="009D3A91"/>
    <w:rsid w:val="009D601D"/>
    <w:rsid w:val="009D7BAB"/>
    <w:rsid w:val="009F14F9"/>
    <w:rsid w:val="009F192D"/>
    <w:rsid w:val="009F1B47"/>
    <w:rsid w:val="009F2E16"/>
    <w:rsid w:val="009F6799"/>
    <w:rsid w:val="009F6E49"/>
    <w:rsid w:val="00A00CBB"/>
    <w:rsid w:val="00A02015"/>
    <w:rsid w:val="00A043E8"/>
    <w:rsid w:val="00A12AE9"/>
    <w:rsid w:val="00A14BE1"/>
    <w:rsid w:val="00A163E0"/>
    <w:rsid w:val="00A16431"/>
    <w:rsid w:val="00A21790"/>
    <w:rsid w:val="00A224B9"/>
    <w:rsid w:val="00A23C1B"/>
    <w:rsid w:val="00A2529B"/>
    <w:rsid w:val="00A255E2"/>
    <w:rsid w:val="00A31088"/>
    <w:rsid w:val="00A310FD"/>
    <w:rsid w:val="00A32A2F"/>
    <w:rsid w:val="00A35BF9"/>
    <w:rsid w:val="00A3686F"/>
    <w:rsid w:val="00A417E9"/>
    <w:rsid w:val="00A4692D"/>
    <w:rsid w:val="00A478CA"/>
    <w:rsid w:val="00A51394"/>
    <w:rsid w:val="00A51517"/>
    <w:rsid w:val="00A53319"/>
    <w:rsid w:val="00A54A98"/>
    <w:rsid w:val="00A557CB"/>
    <w:rsid w:val="00A607D4"/>
    <w:rsid w:val="00A62650"/>
    <w:rsid w:val="00A62B8C"/>
    <w:rsid w:val="00A67764"/>
    <w:rsid w:val="00A74D70"/>
    <w:rsid w:val="00A76124"/>
    <w:rsid w:val="00A76483"/>
    <w:rsid w:val="00A769B3"/>
    <w:rsid w:val="00A76D88"/>
    <w:rsid w:val="00A80173"/>
    <w:rsid w:val="00A81581"/>
    <w:rsid w:val="00A83FB7"/>
    <w:rsid w:val="00A85DF0"/>
    <w:rsid w:val="00A87975"/>
    <w:rsid w:val="00A91950"/>
    <w:rsid w:val="00A94B1E"/>
    <w:rsid w:val="00A95A88"/>
    <w:rsid w:val="00A95AA5"/>
    <w:rsid w:val="00A9682C"/>
    <w:rsid w:val="00AA0722"/>
    <w:rsid w:val="00AA4914"/>
    <w:rsid w:val="00AB1091"/>
    <w:rsid w:val="00AB2D89"/>
    <w:rsid w:val="00AB3214"/>
    <w:rsid w:val="00AB3253"/>
    <w:rsid w:val="00AB3D93"/>
    <w:rsid w:val="00AB40B9"/>
    <w:rsid w:val="00AB460B"/>
    <w:rsid w:val="00AB78B2"/>
    <w:rsid w:val="00AC0327"/>
    <w:rsid w:val="00AC2A22"/>
    <w:rsid w:val="00AC4273"/>
    <w:rsid w:val="00AC4997"/>
    <w:rsid w:val="00AC4AAC"/>
    <w:rsid w:val="00AC4B90"/>
    <w:rsid w:val="00AC7617"/>
    <w:rsid w:val="00AD04DD"/>
    <w:rsid w:val="00AD0784"/>
    <w:rsid w:val="00AD0C2C"/>
    <w:rsid w:val="00AD0CCE"/>
    <w:rsid w:val="00AD28D1"/>
    <w:rsid w:val="00AD454C"/>
    <w:rsid w:val="00AD4EB6"/>
    <w:rsid w:val="00AD5B26"/>
    <w:rsid w:val="00AD6A8E"/>
    <w:rsid w:val="00AE049C"/>
    <w:rsid w:val="00AE08BA"/>
    <w:rsid w:val="00AE5BD7"/>
    <w:rsid w:val="00AE5D77"/>
    <w:rsid w:val="00AF2C47"/>
    <w:rsid w:val="00AF68F0"/>
    <w:rsid w:val="00AF6B92"/>
    <w:rsid w:val="00AF6BD9"/>
    <w:rsid w:val="00AF7B75"/>
    <w:rsid w:val="00B003FF"/>
    <w:rsid w:val="00B00ADE"/>
    <w:rsid w:val="00B03E6A"/>
    <w:rsid w:val="00B04305"/>
    <w:rsid w:val="00B06A45"/>
    <w:rsid w:val="00B10F63"/>
    <w:rsid w:val="00B11AD3"/>
    <w:rsid w:val="00B12D57"/>
    <w:rsid w:val="00B12F80"/>
    <w:rsid w:val="00B132D7"/>
    <w:rsid w:val="00B133FA"/>
    <w:rsid w:val="00B13D3B"/>
    <w:rsid w:val="00B20363"/>
    <w:rsid w:val="00B21E08"/>
    <w:rsid w:val="00B234A8"/>
    <w:rsid w:val="00B2378C"/>
    <w:rsid w:val="00B34E13"/>
    <w:rsid w:val="00B356A9"/>
    <w:rsid w:val="00B435F0"/>
    <w:rsid w:val="00B4553C"/>
    <w:rsid w:val="00B45F73"/>
    <w:rsid w:val="00B46458"/>
    <w:rsid w:val="00B47166"/>
    <w:rsid w:val="00B475D9"/>
    <w:rsid w:val="00B51652"/>
    <w:rsid w:val="00B52DBB"/>
    <w:rsid w:val="00B5384E"/>
    <w:rsid w:val="00B5513B"/>
    <w:rsid w:val="00B5667C"/>
    <w:rsid w:val="00B577D4"/>
    <w:rsid w:val="00B6012C"/>
    <w:rsid w:val="00B604DE"/>
    <w:rsid w:val="00B636AE"/>
    <w:rsid w:val="00B63CEA"/>
    <w:rsid w:val="00B64094"/>
    <w:rsid w:val="00B65228"/>
    <w:rsid w:val="00B6578C"/>
    <w:rsid w:val="00B663CD"/>
    <w:rsid w:val="00B67070"/>
    <w:rsid w:val="00B768BF"/>
    <w:rsid w:val="00B77848"/>
    <w:rsid w:val="00B77CE8"/>
    <w:rsid w:val="00B80AA9"/>
    <w:rsid w:val="00B84EA1"/>
    <w:rsid w:val="00B85361"/>
    <w:rsid w:val="00B85E68"/>
    <w:rsid w:val="00B867EE"/>
    <w:rsid w:val="00B870E7"/>
    <w:rsid w:val="00B875D2"/>
    <w:rsid w:val="00B87EE3"/>
    <w:rsid w:val="00B87F32"/>
    <w:rsid w:val="00B90B33"/>
    <w:rsid w:val="00B9138A"/>
    <w:rsid w:val="00B9506E"/>
    <w:rsid w:val="00B96237"/>
    <w:rsid w:val="00BA0E63"/>
    <w:rsid w:val="00BA2AB3"/>
    <w:rsid w:val="00BA2DC3"/>
    <w:rsid w:val="00BA2EAC"/>
    <w:rsid w:val="00BA321C"/>
    <w:rsid w:val="00BA32C3"/>
    <w:rsid w:val="00BA4151"/>
    <w:rsid w:val="00BA459D"/>
    <w:rsid w:val="00BA4DCB"/>
    <w:rsid w:val="00BB0ADC"/>
    <w:rsid w:val="00BB2832"/>
    <w:rsid w:val="00BB502A"/>
    <w:rsid w:val="00BB57D9"/>
    <w:rsid w:val="00BC04C5"/>
    <w:rsid w:val="00BC1052"/>
    <w:rsid w:val="00BC7063"/>
    <w:rsid w:val="00BC7288"/>
    <w:rsid w:val="00BC7AAF"/>
    <w:rsid w:val="00BC7F71"/>
    <w:rsid w:val="00BD11A8"/>
    <w:rsid w:val="00BD34E1"/>
    <w:rsid w:val="00BE1774"/>
    <w:rsid w:val="00BE460A"/>
    <w:rsid w:val="00BE4DB3"/>
    <w:rsid w:val="00BE5F92"/>
    <w:rsid w:val="00BE68A1"/>
    <w:rsid w:val="00BE74BA"/>
    <w:rsid w:val="00BE7D4A"/>
    <w:rsid w:val="00BF1A96"/>
    <w:rsid w:val="00BF6731"/>
    <w:rsid w:val="00BF7028"/>
    <w:rsid w:val="00BF755B"/>
    <w:rsid w:val="00BF770B"/>
    <w:rsid w:val="00C056A5"/>
    <w:rsid w:val="00C05D6C"/>
    <w:rsid w:val="00C10CC8"/>
    <w:rsid w:val="00C10DAF"/>
    <w:rsid w:val="00C208CB"/>
    <w:rsid w:val="00C25880"/>
    <w:rsid w:val="00C26B61"/>
    <w:rsid w:val="00C318E2"/>
    <w:rsid w:val="00C32C0D"/>
    <w:rsid w:val="00C338C6"/>
    <w:rsid w:val="00C343D7"/>
    <w:rsid w:val="00C40A42"/>
    <w:rsid w:val="00C41948"/>
    <w:rsid w:val="00C42014"/>
    <w:rsid w:val="00C42569"/>
    <w:rsid w:val="00C435D4"/>
    <w:rsid w:val="00C43882"/>
    <w:rsid w:val="00C44CFA"/>
    <w:rsid w:val="00C458FE"/>
    <w:rsid w:val="00C504F2"/>
    <w:rsid w:val="00C5179F"/>
    <w:rsid w:val="00C53A2B"/>
    <w:rsid w:val="00C54D0C"/>
    <w:rsid w:val="00C570D3"/>
    <w:rsid w:val="00C60B62"/>
    <w:rsid w:val="00C6171E"/>
    <w:rsid w:val="00C61FAD"/>
    <w:rsid w:val="00C62056"/>
    <w:rsid w:val="00C623BC"/>
    <w:rsid w:val="00C64291"/>
    <w:rsid w:val="00C64A95"/>
    <w:rsid w:val="00C6586C"/>
    <w:rsid w:val="00C67BDD"/>
    <w:rsid w:val="00C67D1C"/>
    <w:rsid w:val="00C72237"/>
    <w:rsid w:val="00C72257"/>
    <w:rsid w:val="00C73864"/>
    <w:rsid w:val="00C74E3E"/>
    <w:rsid w:val="00C7687A"/>
    <w:rsid w:val="00C7746F"/>
    <w:rsid w:val="00C816A2"/>
    <w:rsid w:val="00C81ADA"/>
    <w:rsid w:val="00C8590D"/>
    <w:rsid w:val="00C85A46"/>
    <w:rsid w:val="00C902CC"/>
    <w:rsid w:val="00C92B38"/>
    <w:rsid w:val="00C92E87"/>
    <w:rsid w:val="00C95ED0"/>
    <w:rsid w:val="00CB0164"/>
    <w:rsid w:val="00CB1BFD"/>
    <w:rsid w:val="00CB3D1D"/>
    <w:rsid w:val="00CB4AC7"/>
    <w:rsid w:val="00CB58EC"/>
    <w:rsid w:val="00CB68BA"/>
    <w:rsid w:val="00CB7AAC"/>
    <w:rsid w:val="00CC15BD"/>
    <w:rsid w:val="00CC4D66"/>
    <w:rsid w:val="00CC7E92"/>
    <w:rsid w:val="00CC7F3D"/>
    <w:rsid w:val="00CD1A01"/>
    <w:rsid w:val="00CD334D"/>
    <w:rsid w:val="00CD3692"/>
    <w:rsid w:val="00CD38BE"/>
    <w:rsid w:val="00CD7D2F"/>
    <w:rsid w:val="00CE10FD"/>
    <w:rsid w:val="00CE189E"/>
    <w:rsid w:val="00CE1C19"/>
    <w:rsid w:val="00CE1E28"/>
    <w:rsid w:val="00CE2035"/>
    <w:rsid w:val="00CE20A2"/>
    <w:rsid w:val="00CE43A7"/>
    <w:rsid w:val="00CE4E3C"/>
    <w:rsid w:val="00CE4F5D"/>
    <w:rsid w:val="00CE5092"/>
    <w:rsid w:val="00CE510D"/>
    <w:rsid w:val="00CE5F2D"/>
    <w:rsid w:val="00CE7B78"/>
    <w:rsid w:val="00CF00D2"/>
    <w:rsid w:val="00CF0768"/>
    <w:rsid w:val="00CF2EE3"/>
    <w:rsid w:val="00CF3A67"/>
    <w:rsid w:val="00CF6114"/>
    <w:rsid w:val="00D0117E"/>
    <w:rsid w:val="00D018C4"/>
    <w:rsid w:val="00D0265D"/>
    <w:rsid w:val="00D04734"/>
    <w:rsid w:val="00D05160"/>
    <w:rsid w:val="00D074AB"/>
    <w:rsid w:val="00D101E6"/>
    <w:rsid w:val="00D1046C"/>
    <w:rsid w:val="00D1143D"/>
    <w:rsid w:val="00D11D58"/>
    <w:rsid w:val="00D123A3"/>
    <w:rsid w:val="00D1402C"/>
    <w:rsid w:val="00D168E6"/>
    <w:rsid w:val="00D176B9"/>
    <w:rsid w:val="00D20C15"/>
    <w:rsid w:val="00D2137A"/>
    <w:rsid w:val="00D21B0F"/>
    <w:rsid w:val="00D23AD8"/>
    <w:rsid w:val="00D24CA1"/>
    <w:rsid w:val="00D25CC1"/>
    <w:rsid w:val="00D25F9B"/>
    <w:rsid w:val="00D26FB1"/>
    <w:rsid w:val="00D27042"/>
    <w:rsid w:val="00D274D9"/>
    <w:rsid w:val="00D27862"/>
    <w:rsid w:val="00D27FC1"/>
    <w:rsid w:val="00D30262"/>
    <w:rsid w:val="00D307C5"/>
    <w:rsid w:val="00D31C2A"/>
    <w:rsid w:val="00D31E5F"/>
    <w:rsid w:val="00D344E3"/>
    <w:rsid w:val="00D34A1F"/>
    <w:rsid w:val="00D36ADA"/>
    <w:rsid w:val="00D37430"/>
    <w:rsid w:val="00D4191B"/>
    <w:rsid w:val="00D43327"/>
    <w:rsid w:val="00D44046"/>
    <w:rsid w:val="00D446A8"/>
    <w:rsid w:val="00D44D22"/>
    <w:rsid w:val="00D462B8"/>
    <w:rsid w:val="00D466D5"/>
    <w:rsid w:val="00D47D58"/>
    <w:rsid w:val="00D50D9D"/>
    <w:rsid w:val="00D51335"/>
    <w:rsid w:val="00D5159B"/>
    <w:rsid w:val="00D539B8"/>
    <w:rsid w:val="00D549F9"/>
    <w:rsid w:val="00D54B14"/>
    <w:rsid w:val="00D63870"/>
    <w:rsid w:val="00D64556"/>
    <w:rsid w:val="00D64B3A"/>
    <w:rsid w:val="00D67742"/>
    <w:rsid w:val="00D7102C"/>
    <w:rsid w:val="00D7139C"/>
    <w:rsid w:val="00D72A21"/>
    <w:rsid w:val="00D7550E"/>
    <w:rsid w:val="00D76491"/>
    <w:rsid w:val="00D77783"/>
    <w:rsid w:val="00D8448B"/>
    <w:rsid w:val="00D84B3B"/>
    <w:rsid w:val="00D87FE1"/>
    <w:rsid w:val="00D908CF"/>
    <w:rsid w:val="00D9278F"/>
    <w:rsid w:val="00D934C1"/>
    <w:rsid w:val="00D94170"/>
    <w:rsid w:val="00D955DA"/>
    <w:rsid w:val="00D95747"/>
    <w:rsid w:val="00D958BD"/>
    <w:rsid w:val="00DA6714"/>
    <w:rsid w:val="00DB0FA4"/>
    <w:rsid w:val="00DB103B"/>
    <w:rsid w:val="00DB388D"/>
    <w:rsid w:val="00DB5BB8"/>
    <w:rsid w:val="00DC02BF"/>
    <w:rsid w:val="00DC44DF"/>
    <w:rsid w:val="00DC4E90"/>
    <w:rsid w:val="00DC5977"/>
    <w:rsid w:val="00DD0F36"/>
    <w:rsid w:val="00DD3A1A"/>
    <w:rsid w:val="00DD3E34"/>
    <w:rsid w:val="00DD3E6D"/>
    <w:rsid w:val="00DD5525"/>
    <w:rsid w:val="00DD7306"/>
    <w:rsid w:val="00DD752B"/>
    <w:rsid w:val="00DE3186"/>
    <w:rsid w:val="00DE35EA"/>
    <w:rsid w:val="00DE4346"/>
    <w:rsid w:val="00DE5D9B"/>
    <w:rsid w:val="00DE6FEC"/>
    <w:rsid w:val="00DF0081"/>
    <w:rsid w:val="00DF22D8"/>
    <w:rsid w:val="00DF3302"/>
    <w:rsid w:val="00DF356C"/>
    <w:rsid w:val="00DF3AF0"/>
    <w:rsid w:val="00DF4E54"/>
    <w:rsid w:val="00DF6B7B"/>
    <w:rsid w:val="00E0023B"/>
    <w:rsid w:val="00E00B01"/>
    <w:rsid w:val="00E00B64"/>
    <w:rsid w:val="00E025D5"/>
    <w:rsid w:val="00E03E09"/>
    <w:rsid w:val="00E065D5"/>
    <w:rsid w:val="00E07CB8"/>
    <w:rsid w:val="00E10CA1"/>
    <w:rsid w:val="00E154C1"/>
    <w:rsid w:val="00E172E6"/>
    <w:rsid w:val="00E227FC"/>
    <w:rsid w:val="00E22BD5"/>
    <w:rsid w:val="00E24048"/>
    <w:rsid w:val="00E30927"/>
    <w:rsid w:val="00E32888"/>
    <w:rsid w:val="00E34853"/>
    <w:rsid w:val="00E36166"/>
    <w:rsid w:val="00E36985"/>
    <w:rsid w:val="00E36E19"/>
    <w:rsid w:val="00E37FA8"/>
    <w:rsid w:val="00E40591"/>
    <w:rsid w:val="00E41524"/>
    <w:rsid w:val="00E443DB"/>
    <w:rsid w:val="00E444A1"/>
    <w:rsid w:val="00E44F7D"/>
    <w:rsid w:val="00E4521D"/>
    <w:rsid w:val="00E45AB4"/>
    <w:rsid w:val="00E508B1"/>
    <w:rsid w:val="00E50D8A"/>
    <w:rsid w:val="00E51FFA"/>
    <w:rsid w:val="00E53D89"/>
    <w:rsid w:val="00E56255"/>
    <w:rsid w:val="00E56D68"/>
    <w:rsid w:val="00E57862"/>
    <w:rsid w:val="00E611B9"/>
    <w:rsid w:val="00E61451"/>
    <w:rsid w:val="00E65605"/>
    <w:rsid w:val="00E66F7D"/>
    <w:rsid w:val="00E67593"/>
    <w:rsid w:val="00E706E9"/>
    <w:rsid w:val="00E71E84"/>
    <w:rsid w:val="00E778E7"/>
    <w:rsid w:val="00E81372"/>
    <w:rsid w:val="00E8169D"/>
    <w:rsid w:val="00E838FB"/>
    <w:rsid w:val="00E8426B"/>
    <w:rsid w:val="00E85E72"/>
    <w:rsid w:val="00E86144"/>
    <w:rsid w:val="00E9069B"/>
    <w:rsid w:val="00E90C0D"/>
    <w:rsid w:val="00E92B9B"/>
    <w:rsid w:val="00E93F74"/>
    <w:rsid w:val="00E93FF3"/>
    <w:rsid w:val="00E94A3E"/>
    <w:rsid w:val="00E94E64"/>
    <w:rsid w:val="00E96EBD"/>
    <w:rsid w:val="00EA01AD"/>
    <w:rsid w:val="00EA392C"/>
    <w:rsid w:val="00EA442E"/>
    <w:rsid w:val="00EB2714"/>
    <w:rsid w:val="00EB2DB2"/>
    <w:rsid w:val="00EB3648"/>
    <w:rsid w:val="00EB406C"/>
    <w:rsid w:val="00EB533A"/>
    <w:rsid w:val="00EB5459"/>
    <w:rsid w:val="00EC0659"/>
    <w:rsid w:val="00EC44B1"/>
    <w:rsid w:val="00EC4E9E"/>
    <w:rsid w:val="00EC595C"/>
    <w:rsid w:val="00EC5979"/>
    <w:rsid w:val="00EC721E"/>
    <w:rsid w:val="00EC7FC1"/>
    <w:rsid w:val="00ED0F77"/>
    <w:rsid w:val="00ED170A"/>
    <w:rsid w:val="00ED2EC7"/>
    <w:rsid w:val="00ED3F2F"/>
    <w:rsid w:val="00ED5B2A"/>
    <w:rsid w:val="00ED6D4F"/>
    <w:rsid w:val="00EE09D8"/>
    <w:rsid w:val="00EE3865"/>
    <w:rsid w:val="00EE4C58"/>
    <w:rsid w:val="00EF2D83"/>
    <w:rsid w:val="00EF3110"/>
    <w:rsid w:val="00EF40AF"/>
    <w:rsid w:val="00EF6DD8"/>
    <w:rsid w:val="00EF765F"/>
    <w:rsid w:val="00F00990"/>
    <w:rsid w:val="00F0183F"/>
    <w:rsid w:val="00F02B95"/>
    <w:rsid w:val="00F02E60"/>
    <w:rsid w:val="00F0302E"/>
    <w:rsid w:val="00F034CA"/>
    <w:rsid w:val="00F03AA1"/>
    <w:rsid w:val="00F069B7"/>
    <w:rsid w:val="00F10A72"/>
    <w:rsid w:val="00F12230"/>
    <w:rsid w:val="00F17ACB"/>
    <w:rsid w:val="00F17FCE"/>
    <w:rsid w:val="00F22AF8"/>
    <w:rsid w:val="00F27B39"/>
    <w:rsid w:val="00F30DB5"/>
    <w:rsid w:val="00F31EB4"/>
    <w:rsid w:val="00F322DA"/>
    <w:rsid w:val="00F3387F"/>
    <w:rsid w:val="00F33B4E"/>
    <w:rsid w:val="00F34225"/>
    <w:rsid w:val="00F34DBC"/>
    <w:rsid w:val="00F355C6"/>
    <w:rsid w:val="00F368B8"/>
    <w:rsid w:val="00F40850"/>
    <w:rsid w:val="00F415B5"/>
    <w:rsid w:val="00F41AEE"/>
    <w:rsid w:val="00F42C0C"/>
    <w:rsid w:val="00F437A0"/>
    <w:rsid w:val="00F44856"/>
    <w:rsid w:val="00F44D27"/>
    <w:rsid w:val="00F47C82"/>
    <w:rsid w:val="00F50BDF"/>
    <w:rsid w:val="00F51486"/>
    <w:rsid w:val="00F51D85"/>
    <w:rsid w:val="00F51DDF"/>
    <w:rsid w:val="00F52019"/>
    <w:rsid w:val="00F53463"/>
    <w:rsid w:val="00F53783"/>
    <w:rsid w:val="00F541BA"/>
    <w:rsid w:val="00F54256"/>
    <w:rsid w:val="00F5449B"/>
    <w:rsid w:val="00F65754"/>
    <w:rsid w:val="00F708AB"/>
    <w:rsid w:val="00F7232F"/>
    <w:rsid w:val="00F72DFE"/>
    <w:rsid w:val="00F73176"/>
    <w:rsid w:val="00F73D6B"/>
    <w:rsid w:val="00F7459A"/>
    <w:rsid w:val="00F76047"/>
    <w:rsid w:val="00F81B30"/>
    <w:rsid w:val="00F824A7"/>
    <w:rsid w:val="00F847AE"/>
    <w:rsid w:val="00F85542"/>
    <w:rsid w:val="00F866AE"/>
    <w:rsid w:val="00F9016A"/>
    <w:rsid w:val="00F9250B"/>
    <w:rsid w:val="00F95236"/>
    <w:rsid w:val="00F977DE"/>
    <w:rsid w:val="00FA13B7"/>
    <w:rsid w:val="00FA17CF"/>
    <w:rsid w:val="00FA316C"/>
    <w:rsid w:val="00FA3CCA"/>
    <w:rsid w:val="00FA40A4"/>
    <w:rsid w:val="00FA432C"/>
    <w:rsid w:val="00FA5398"/>
    <w:rsid w:val="00FA6071"/>
    <w:rsid w:val="00FB3950"/>
    <w:rsid w:val="00FB4ABE"/>
    <w:rsid w:val="00FB4BC4"/>
    <w:rsid w:val="00FB54CC"/>
    <w:rsid w:val="00FB6547"/>
    <w:rsid w:val="00FC0774"/>
    <w:rsid w:val="00FC496A"/>
    <w:rsid w:val="00FD0EFF"/>
    <w:rsid w:val="00FD12DC"/>
    <w:rsid w:val="00FD35D2"/>
    <w:rsid w:val="00FD4DE7"/>
    <w:rsid w:val="00FD562A"/>
    <w:rsid w:val="00FD578E"/>
    <w:rsid w:val="00FD60E3"/>
    <w:rsid w:val="00FD6F54"/>
    <w:rsid w:val="00FD6FB0"/>
    <w:rsid w:val="00FE1587"/>
    <w:rsid w:val="00FE1838"/>
    <w:rsid w:val="00FE3DB6"/>
    <w:rsid w:val="00FE3F9B"/>
    <w:rsid w:val="00FE41D8"/>
    <w:rsid w:val="00FE5196"/>
    <w:rsid w:val="00FE56D7"/>
    <w:rsid w:val="00FE5B4F"/>
    <w:rsid w:val="00FE60B2"/>
    <w:rsid w:val="00FE78A4"/>
    <w:rsid w:val="00FE7D21"/>
    <w:rsid w:val="00FE7DEE"/>
    <w:rsid w:val="00FF1E28"/>
    <w:rsid w:val="00FF2461"/>
    <w:rsid w:val="00FF4ED7"/>
    <w:rsid w:val="00FF50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95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ind w:left="238" w:firstLine="329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uiPriority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3E2095"/>
    <w:pPr>
      <w:widowControl w:val="0"/>
      <w:ind w:left="0" w:firstLine="0"/>
    </w:pPr>
    <w:rPr>
      <w:sz w:val="30"/>
      <w:szCs w:val="24"/>
    </w:rPr>
  </w:style>
  <w:style w:type="paragraph" w:styleId="10">
    <w:name w:val="heading 1"/>
    <w:basedOn w:val="a2"/>
    <w:next w:val="a2"/>
    <w:link w:val="11"/>
    <w:qFormat/>
    <w:rsid w:val="003E2095"/>
    <w:pPr>
      <w:keepNext/>
      <w:keepLines/>
      <w:pageBreakBefore/>
      <w:spacing w:after="48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2"/>
    <w:next w:val="a2"/>
    <w:link w:val="20"/>
    <w:unhideWhenUsed/>
    <w:qFormat/>
    <w:rsid w:val="003E2095"/>
    <w:pPr>
      <w:keepNext/>
      <w:keepLines/>
      <w:spacing w:before="480" w:after="480"/>
      <w:ind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Заголовок_2"/>
    <w:basedOn w:val="a2"/>
    <w:next w:val="a2"/>
    <w:link w:val="30"/>
    <w:rsid w:val="003E2095"/>
    <w:pPr>
      <w:keepNext/>
      <w:keepLines/>
      <w:suppressAutoHyphens/>
      <w:spacing w:before="480" w:after="480"/>
      <w:ind w:firstLine="567"/>
      <w:contextualSpacing/>
      <w:outlineLvl w:val="2"/>
    </w:pPr>
    <w:rPr>
      <w:rFonts w:cs="Arial"/>
      <w:b/>
      <w:bCs/>
      <w:szCs w:val="26"/>
    </w:rPr>
  </w:style>
  <w:style w:type="paragraph" w:styleId="4">
    <w:name w:val="heading 4"/>
    <w:basedOn w:val="a2"/>
    <w:next w:val="a2"/>
    <w:link w:val="40"/>
    <w:rsid w:val="003E2095"/>
    <w:pPr>
      <w:keepNext/>
      <w:spacing w:before="240" w:after="120"/>
      <w:ind w:firstLine="709"/>
      <w:contextualSpacing/>
      <w:outlineLvl w:val="3"/>
    </w:pPr>
    <w:rPr>
      <w:b/>
      <w:bCs/>
      <w:w w:val="95"/>
    </w:rPr>
  </w:style>
  <w:style w:type="paragraph" w:styleId="5">
    <w:name w:val="heading 5"/>
    <w:basedOn w:val="a2"/>
    <w:next w:val="a2"/>
    <w:link w:val="50"/>
    <w:unhideWhenUsed/>
    <w:qFormat/>
    <w:rsid w:val="003E209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0"/>
      <w:lang w:val="uk-UA"/>
    </w:rPr>
  </w:style>
  <w:style w:type="paragraph" w:styleId="6">
    <w:name w:val="heading 6"/>
    <w:basedOn w:val="a2"/>
    <w:next w:val="a2"/>
    <w:link w:val="60"/>
    <w:rsid w:val="003E2095"/>
    <w:pPr>
      <w:spacing w:before="240"/>
      <w:outlineLvl w:val="5"/>
    </w:pPr>
    <w:rPr>
      <w:b/>
      <w:bCs/>
      <w:szCs w:val="22"/>
      <w:lang w:eastAsia="uk-UA"/>
    </w:rPr>
  </w:style>
  <w:style w:type="paragraph" w:styleId="7">
    <w:name w:val="heading 7"/>
    <w:basedOn w:val="a2"/>
    <w:next w:val="a2"/>
    <w:link w:val="70"/>
    <w:unhideWhenUsed/>
    <w:qFormat/>
    <w:rsid w:val="003E209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val="uk-UA"/>
    </w:rPr>
  </w:style>
  <w:style w:type="paragraph" w:styleId="8">
    <w:name w:val="heading 8"/>
    <w:basedOn w:val="a2"/>
    <w:next w:val="a2"/>
    <w:link w:val="80"/>
    <w:unhideWhenUsed/>
    <w:qFormat/>
    <w:rsid w:val="003E209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uk-UA"/>
    </w:rPr>
  </w:style>
  <w:style w:type="paragraph" w:styleId="9">
    <w:name w:val="heading 9"/>
    <w:basedOn w:val="a2"/>
    <w:next w:val="a2"/>
    <w:link w:val="90"/>
    <w:unhideWhenUsed/>
    <w:qFormat/>
    <w:rsid w:val="003E209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uk-U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link w:val="a7"/>
    <w:rsid w:val="003E2095"/>
    <w:pPr>
      <w:spacing w:line="480" w:lineRule="auto"/>
    </w:pPr>
    <w:rPr>
      <w:sz w:val="32"/>
    </w:rPr>
  </w:style>
  <w:style w:type="paragraph" w:styleId="a8">
    <w:name w:val="Body Text Indent"/>
    <w:basedOn w:val="a2"/>
    <w:link w:val="a9"/>
    <w:rsid w:val="003E2095"/>
    <w:pPr>
      <w:ind w:firstLine="425"/>
    </w:pPr>
  </w:style>
  <w:style w:type="paragraph" w:customStyle="1" w:styleId="aa">
    <w:name w:val="Правая шапка"/>
    <w:basedOn w:val="a2"/>
    <w:next w:val="a6"/>
    <w:rsid w:val="003E2095"/>
    <w:pPr>
      <w:ind w:left="5580"/>
    </w:pPr>
  </w:style>
  <w:style w:type="paragraph" w:customStyle="1" w:styleId="ab">
    <w:name w:val="Подпись под запиской"/>
    <w:basedOn w:val="a2"/>
    <w:rsid w:val="003E2095"/>
    <w:pPr>
      <w:tabs>
        <w:tab w:val="left" w:pos="7380"/>
      </w:tabs>
      <w:spacing w:before="960"/>
    </w:pPr>
  </w:style>
  <w:style w:type="paragraph" w:customStyle="1" w:styleId="ac">
    <w:name w:val="Формула"/>
    <w:basedOn w:val="a2"/>
    <w:next w:val="ad"/>
    <w:link w:val="ae"/>
    <w:qFormat/>
    <w:rsid w:val="003E2095"/>
    <w:pPr>
      <w:widowControl/>
      <w:tabs>
        <w:tab w:val="center" w:pos="5103"/>
        <w:tab w:val="right" w:pos="10064"/>
      </w:tabs>
      <w:spacing w:before="120" w:after="120"/>
    </w:pPr>
    <w:rPr>
      <w:lang w:val="uk-UA"/>
    </w:rPr>
  </w:style>
  <w:style w:type="paragraph" w:styleId="af">
    <w:name w:val="Bibliography"/>
    <w:basedOn w:val="a2"/>
    <w:next w:val="a2"/>
    <w:uiPriority w:val="37"/>
    <w:unhideWhenUsed/>
    <w:rsid w:val="003E2095"/>
  </w:style>
  <w:style w:type="paragraph" w:customStyle="1" w:styleId="a">
    <w:name w:val="Рисунок нумерованый"/>
    <w:basedOn w:val="a2"/>
    <w:next w:val="a8"/>
    <w:rsid w:val="003E2095"/>
    <w:pPr>
      <w:numPr>
        <w:numId w:val="2"/>
      </w:numPr>
      <w:autoSpaceDE w:val="0"/>
      <w:autoSpaceDN w:val="0"/>
      <w:adjustRightInd w:val="0"/>
      <w:spacing w:before="120" w:after="120"/>
      <w:contextualSpacing/>
    </w:pPr>
    <w:rPr>
      <w:szCs w:val="28"/>
    </w:rPr>
  </w:style>
  <w:style w:type="paragraph" w:customStyle="1" w:styleId="af0">
    <w:name w:val="Стиль Табличный"/>
    <w:basedOn w:val="a2"/>
    <w:rsid w:val="003E2095"/>
  </w:style>
  <w:style w:type="paragraph" w:styleId="af1">
    <w:name w:val="caption"/>
    <w:basedOn w:val="a2"/>
    <w:next w:val="a2"/>
    <w:unhideWhenUsed/>
    <w:rsid w:val="003E2095"/>
    <w:rPr>
      <w:b/>
      <w:bCs/>
      <w:sz w:val="20"/>
      <w:szCs w:val="20"/>
    </w:rPr>
  </w:style>
  <w:style w:type="paragraph" w:customStyle="1" w:styleId="af2">
    <w:name w:val="Название документа"/>
    <w:basedOn w:val="a2"/>
    <w:next w:val="a8"/>
    <w:rsid w:val="003E2095"/>
    <w:pPr>
      <w:keepNext/>
      <w:keepLines/>
    </w:pPr>
    <w:rPr>
      <w:b/>
      <w:caps/>
      <w:szCs w:val="28"/>
    </w:rPr>
  </w:style>
  <w:style w:type="paragraph" w:customStyle="1" w:styleId="a0">
    <w:name w:val="Формула нумерованая"/>
    <w:basedOn w:val="a2"/>
    <w:next w:val="af3"/>
    <w:rsid w:val="003E2095"/>
    <w:pPr>
      <w:numPr>
        <w:numId w:val="1"/>
      </w:numPr>
      <w:tabs>
        <w:tab w:val="left" w:pos="1701"/>
        <w:tab w:val="right" w:pos="9639"/>
      </w:tabs>
      <w:spacing w:before="120" w:after="120"/>
    </w:pPr>
  </w:style>
  <w:style w:type="paragraph" w:customStyle="1" w:styleId="af3">
    <w:name w:val="Пояснение к формуле"/>
    <w:basedOn w:val="a2"/>
    <w:next w:val="a8"/>
    <w:rsid w:val="003E2095"/>
    <w:pPr>
      <w:spacing w:after="120"/>
      <w:ind w:left="794" w:hanging="794"/>
    </w:pPr>
  </w:style>
  <w:style w:type="paragraph" w:customStyle="1" w:styleId="af4">
    <w:name w:val="Формула по центру"/>
    <w:basedOn w:val="a2"/>
    <w:next w:val="a8"/>
    <w:rsid w:val="003E2095"/>
    <w:pPr>
      <w:spacing w:before="120" w:after="120"/>
    </w:pPr>
    <w:rPr>
      <w:lang w:val="en-US"/>
    </w:rPr>
  </w:style>
  <w:style w:type="paragraph" w:customStyle="1" w:styleId="af5">
    <w:name w:val="Основной текст без отступа"/>
    <w:basedOn w:val="a8"/>
    <w:next w:val="a8"/>
    <w:rsid w:val="003E2095"/>
  </w:style>
  <w:style w:type="paragraph" w:styleId="ad">
    <w:name w:val="Body Text"/>
    <w:basedOn w:val="a2"/>
    <w:link w:val="af6"/>
    <w:unhideWhenUsed/>
    <w:rsid w:val="003E2095"/>
    <w:pPr>
      <w:spacing w:after="120"/>
    </w:pPr>
  </w:style>
  <w:style w:type="paragraph" w:customStyle="1" w:styleId="12">
    <w:name w:val="Обычный1"/>
    <w:rsid w:val="003E2095"/>
    <w:pPr>
      <w:widowControl w:val="0"/>
      <w:snapToGrid w:val="0"/>
      <w:spacing w:before="60" w:after="240" w:line="300" w:lineRule="auto"/>
      <w:ind w:left="357" w:firstLine="560"/>
      <w:jc w:val="center"/>
    </w:pPr>
    <w:rPr>
      <w:sz w:val="24"/>
    </w:rPr>
  </w:style>
  <w:style w:type="table" w:styleId="af7">
    <w:name w:val="Table Grid"/>
    <w:basedOn w:val="a4"/>
    <w:rsid w:val="003E2095"/>
    <w:pPr>
      <w:spacing w:before="60" w:after="240"/>
      <w:ind w:left="357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Название Знак"/>
    <w:basedOn w:val="a3"/>
    <w:link w:val="a6"/>
    <w:rsid w:val="003E2095"/>
    <w:rPr>
      <w:sz w:val="32"/>
      <w:szCs w:val="24"/>
    </w:rPr>
  </w:style>
  <w:style w:type="paragraph" w:customStyle="1" w:styleId="-">
    <w:name w:val="Реферат-Название"/>
    <w:basedOn w:val="af8"/>
    <w:rsid w:val="003E2095"/>
    <w:pPr>
      <w:keepNext/>
      <w:keepLines/>
      <w:suppressAutoHyphens/>
      <w:spacing w:after="120"/>
      <w:ind w:firstLine="0"/>
    </w:pPr>
    <w:rPr>
      <w:b/>
    </w:rPr>
  </w:style>
  <w:style w:type="paragraph" w:customStyle="1" w:styleId="af8">
    <w:name w:val="Реферат"/>
    <w:basedOn w:val="a2"/>
    <w:link w:val="af9"/>
    <w:rsid w:val="003E2095"/>
    <w:pPr>
      <w:tabs>
        <w:tab w:val="right" w:leader="dot" w:pos="4253"/>
      </w:tabs>
      <w:overflowPunct w:val="0"/>
      <w:autoSpaceDE w:val="0"/>
      <w:autoSpaceDN w:val="0"/>
      <w:adjustRightInd w:val="0"/>
      <w:spacing w:before="40" w:after="40"/>
      <w:ind w:firstLine="284"/>
      <w:contextualSpacing/>
      <w:textAlignment w:val="baseline"/>
    </w:pPr>
    <w:rPr>
      <w:kern w:val="20"/>
      <w:sz w:val="20"/>
    </w:rPr>
  </w:style>
  <w:style w:type="character" w:customStyle="1" w:styleId="af9">
    <w:name w:val="Реферат Знак"/>
    <w:basedOn w:val="a3"/>
    <w:link w:val="af8"/>
    <w:locked/>
    <w:rsid w:val="003E2095"/>
    <w:rPr>
      <w:kern w:val="20"/>
      <w:szCs w:val="24"/>
    </w:rPr>
  </w:style>
  <w:style w:type="paragraph" w:customStyle="1" w:styleId="-0">
    <w:name w:val="Реферат-УДК"/>
    <w:basedOn w:val="af8"/>
    <w:rsid w:val="003E2095"/>
    <w:pPr>
      <w:keepNext/>
      <w:spacing w:before="240" w:after="120"/>
      <w:ind w:firstLine="0"/>
    </w:pPr>
    <w:rPr>
      <w:caps/>
    </w:rPr>
  </w:style>
  <w:style w:type="paragraph" w:customStyle="1" w:styleId="-1">
    <w:name w:val="Реферат-Авторы"/>
    <w:basedOn w:val="af8"/>
    <w:rsid w:val="003E2095"/>
    <w:pPr>
      <w:keepNext/>
      <w:keepLines/>
      <w:spacing w:before="120" w:after="0"/>
      <w:ind w:firstLine="0"/>
    </w:pPr>
    <w:rPr>
      <w:b/>
      <w:i/>
    </w:rPr>
  </w:style>
  <w:style w:type="paragraph" w:customStyle="1" w:styleId="-2">
    <w:name w:val="Реферат-Кл.слова"/>
    <w:basedOn w:val="af8"/>
    <w:link w:val="-3"/>
    <w:rsid w:val="003E2095"/>
    <w:pPr>
      <w:keepLines/>
      <w:spacing w:before="120"/>
    </w:pPr>
    <w:rPr>
      <w:smallCaps/>
    </w:rPr>
  </w:style>
  <w:style w:type="character" w:customStyle="1" w:styleId="-3">
    <w:name w:val="Реферат-Кл.слова Знак"/>
    <w:basedOn w:val="af9"/>
    <w:link w:val="-2"/>
    <w:rsid w:val="003E2095"/>
    <w:rPr>
      <w:smallCaps/>
      <w:kern w:val="20"/>
      <w:szCs w:val="24"/>
    </w:rPr>
  </w:style>
  <w:style w:type="paragraph" w:styleId="13">
    <w:name w:val="toc 1"/>
    <w:basedOn w:val="a2"/>
    <w:next w:val="a2"/>
    <w:autoRedefine/>
    <w:uiPriority w:val="39"/>
    <w:rsid w:val="003E209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fa">
    <w:name w:val="Hyperlink"/>
    <w:basedOn w:val="a3"/>
    <w:uiPriority w:val="99"/>
    <w:unhideWhenUsed/>
    <w:rsid w:val="003E2095"/>
    <w:rPr>
      <w:color w:val="0000FF"/>
      <w:u w:val="single"/>
    </w:rPr>
  </w:style>
  <w:style w:type="paragraph" w:styleId="afb">
    <w:name w:val="header"/>
    <w:basedOn w:val="a2"/>
    <w:link w:val="afc"/>
    <w:rsid w:val="003E2095"/>
    <w:pPr>
      <w:tabs>
        <w:tab w:val="center" w:pos="4153"/>
        <w:tab w:val="right" w:pos="8306"/>
      </w:tabs>
    </w:pPr>
    <w:rPr>
      <w:sz w:val="20"/>
    </w:rPr>
  </w:style>
  <w:style w:type="character" w:customStyle="1" w:styleId="afc">
    <w:name w:val="Верхний колонтитул Знак"/>
    <w:basedOn w:val="a3"/>
    <w:link w:val="afb"/>
    <w:rsid w:val="003E2095"/>
    <w:rPr>
      <w:szCs w:val="24"/>
    </w:rPr>
  </w:style>
  <w:style w:type="paragraph" w:styleId="afd">
    <w:name w:val="footer"/>
    <w:basedOn w:val="a2"/>
    <w:link w:val="afe"/>
    <w:rsid w:val="003E2095"/>
    <w:pPr>
      <w:tabs>
        <w:tab w:val="center" w:pos="4153"/>
        <w:tab w:val="right" w:pos="8306"/>
      </w:tabs>
    </w:pPr>
    <w:rPr>
      <w:sz w:val="20"/>
    </w:rPr>
  </w:style>
  <w:style w:type="character" w:customStyle="1" w:styleId="afe">
    <w:name w:val="Нижний колонтитул Знак"/>
    <w:basedOn w:val="a3"/>
    <w:link w:val="afd"/>
    <w:rsid w:val="003E2095"/>
    <w:rPr>
      <w:szCs w:val="24"/>
    </w:rPr>
  </w:style>
  <w:style w:type="paragraph" w:customStyle="1" w:styleId="aff">
    <w:name w:val="таблица_мет"/>
    <w:basedOn w:val="a2"/>
    <w:link w:val="aff0"/>
    <w:rsid w:val="003E2095"/>
    <w:pPr>
      <w:keepNext/>
      <w:spacing w:before="280" w:after="200"/>
      <w:ind w:left="1418" w:hanging="1418"/>
    </w:pPr>
    <w:rPr>
      <w:szCs w:val="22"/>
    </w:rPr>
  </w:style>
  <w:style w:type="paragraph" w:customStyle="1" w:styleId="aff1">
    <w:name w:val="рисунок_мет"/>
    <w:basedOn w:val="a2"/>
    <w:next w:val="ad"/>
    <w:link w:val="aff2"/>
    <w:rsid w:val="003E2095"/>
    <w:pPr>
      <w:spacing w:before="240"/>
      <w:jc w:val="center"/>
    </w:pPr>
    <w:rPr>
      <w:szCs w:val="22"/>
    </w:rPr>
  </w:style>
  <w:style w:type="character" w:customStyle="1" w:styleId="aff0">
    <w:name w:val="таблица_мет Знак"/>
    <w:basedOn w:val="a3"/>
    <w:link w:val="aff"/>
    <w:rsid w:val="003E2095"/>
    <w:rPr>
      <w:sz w:val="30"/>
      <w:szCs w:val="22"/>
    </w:rPr>
  </w:style>
  <w:style w:type="character" w:customStyle="1" w:styleId="40">
    <w:name w:val="Заголовок 4 Знак"/>
    <w:basedOn w:val="a3"/>
    <w:link w:val="4"/>
    <w:rsid w:val="003E2095"/>
    <w:rPr>
      <w:b/>
      <w:bCs/>
      <w:w w:val="95"/>
      <w:sz w:val="30"/>
      <w:szCs w:val="24"/>
    </w:rPr>
  </w:style>
  <w:style w:type="character" w:customStyle="1" w:styleId="aff2">
    <w:name w:val="рисунок_мет Знак"/>
    <w:basedOn w:val="a3"/>
    <w:link w:val="aff1"/>
    <w:rsid w:val="003E2095"/>
    <w:rPr>
      <w:sz w:val="30"/>
      <w:szCs w:val="22"/>
    </w:rPr>
  </w:style>
  <w:style w:type="character" w:customStyle="1" w:styleId="60">
    <w:name w:val="Заголовок 6 Знак"/>
    <w:basedOn w:val="a3"/>
    <w:link w:val="6"/>
    <w:rsid w:val="003E2095"/>
    <w:rPr>
      <w:b/>
      <w:bCs/>
      <w:sz w:val="30"/>
      <w:szCs w:val="22"/>
      <w:lang w:eastAsia="uk-UA"/>
    </w:rPr>
  </w:style>
  <w:style w:type="character" w:customStyle="1" w:styleId="11">
    <w:name w:val="Заголовок 1 Знак"/>
    <w:basedOn w:val="a3"/>
    <w:link w:val="10"/>
    <w:rsid w:val="003E2095"/>
    <w:rPr>
      <w:rFonts w:eastAsiaTheme="majorEastAsia" w:cstheme="majorBidi"/>
      <w:b/>
      <w:bCs/>
      <w:caps/>
      <w:sz w:val="30"/>
      <w:szCs w:val="28"/>
    </w:rPr>
  </w:style>
  <w:style w:type="character" w:customStyle="1" w:styleId="20">
    <w:name w:val="Заголовок 2 Знак"/>
    <w:basedOn w:val="a3"/>
    <w:link w:val="2"/>
    <w:rsid w:val="003E2095"/>
    <w:rPr>
      <w:rFonts w:eastAsiaTheme="majorEastAsia" w:cstheme="majorBidi"/>
      <w:b/>
      <w:bCs/>
      <w:sz w:val="30"/>
      <w:szCs w:val="26"/>
    </w:rPr>
  </w:style>
  <w:style w:type="character" w:customStyle="1" w:styleId="30">
    <w:name w:val="Заголовок 3 Знак"/>
    <w:aliases w:val="Заголовок_2 Знак"/>
    <w:basedOn w:val="a3"/>
    <w:link w:val="3"/>
    <w:rsid w:val="003E2095"/>
    <w:rPr>
      <w:rFonts w:cs="Arial"/>
      <w:b/>
      <w:bCs/>
      <w:sz w:val="30"/>
      <w:szCs w:val="26"/>
    </w:rPr>
  </w:style>
  <w:style w:type="paragraph" w:customStyle="1" w:styleId="aff3">
    <w:name w:val="Авторы статьи"/>
    <w:basedOn w:val="a2"/>
    <w:next w:val="aff4"/>
    <w:rsid w:val="003E2095"/>
    <w:pPr>
      <w:keepNext/>
      <w:keepLines/>
      <w:suppressAutoHyphens/>
      <w:spacing w:before="240"/>
      <w:ind w:left="567" w:right="567"/>
    </w:pPr>
    <w:rPr>
      <w:b/>
    </w:rPr>
  </w:style>
  <w:style w:type="paragraph" w:customStyle="1" w:styleId="aff5">
    <w:name w:val="Аннотация статьи"/>
    <w:basedOn w:val="a2"/>
    <w:next w:val="aff6"/>
    <w:rsid w:val="003E2095"/>
    <w:pPr>
      <w:keepNext/>
      <w:spacing w:after="100" w:afterAutospacing="1"/>
      <w:ind w:left="720" w:right="720" w:firstLine="567"/>
    </w:pPr>
    <w:rPr>
      <w:i/>
      <w:sz w:val="20"/>
    </w:rPr>
  </w:style>
  <w:style w:type="paragraph" w:customStyle="1" w:styleId="1">
    <w:name w:val="Список марк. 1"/>
    <w:basedOn w:val="ad"/>
    <w:rsid w:val="003E2095"/>
    <w:pPr>
      <w:numPr>
        <w:numId w:val="4"/>
      </w:numPr>
    </w:pPr>
    <w:rPr>
      <w:color w:val="000000"/>
    </w:rPr>
  </w:style>
  <w:style w:type="paragraph" w:customStyle="1" w:styleId="aff6">
    <w:name w:val="Текст статьи"/>
    <w:basedOn w:val="a2"/>
    <w:link w:val="aff7"/>
    <w:rsid w:val="003E2095"/>
    <w:pPr>
      <w:ind w:firstLine="709"/>
    </w:pPr>
  </w:style>
  <w:style w:type="paragraph" w:customStyle="1" w:styleId="aff8">
    <w:name w:val="Рисунок статьи"/>
    <w:basedOn w:val="aff6"/>
    <w:next w:val="aff6"/>
    <w:autoRedefine/>
    <w:rsid w:val="003E2095"/>
    <w:pPr>
      <w:spacing w:before="120" w:after="120"/>
      <w:ind w:firstLine="0"/>
    </w:pPr>
  </w:style>
  <w:style w:type="paragraph" w:customStyle="1" w:styleId="aff9">
    <w:name w:val="Таблица"/>
    <w:basedOn w:val="aff6"/>
    <w:next w:val="affa"/>
    <w:rsid w:val="003E2095"/>
    <w:pPr>
      <w:keepNext/>
      <w:keepLines/>
      <w:spacing w:before="240"/>
      <w:jc w:val="right"/>
    </w:pPr>
  </w:style>
  <w:style w:type="paragraph" w:customStyle="1" w:styleId="affb">
    <w:name w:val="Текст статьи без отступа"/>
    <w:basedOn w:val="aff6"/>
    <w:next w:val="aff6"/>
    <w:rsid w:val="003E2095"/>
    <w:pPr>
      <w:ind w:firstLine="0"/>
    </w:pPr>
  </w:style>
  <w:style w:type="paragraph" w:customStyle="1" w:styleId="affc">
    <w:name w:val="УДК"/>
    <w:basedOn w:val="10"/>
    <w:next w:val="a2"/>
    <w:rsid w:val="003E2095"/>
    <w:rPr>
      <w:b w:val="0"/>
    </w:rPr>
  </w:style>
  <w:style w:type="paragraph" w:customStyle="1" w:styleId="affd">
    <w:name w:val="Формула статьи"/>
    <w:basedOn w:val="aff6"/>
    <w:next w:val="aff6"/>
    <w:link w:val="affe"/>
    <w:rsid w:val="003E2095"/>
    <w:pPr>
      <w:tabs>
        <w:tab w:val="center" w:pos="4820"/>
        <w:tab w:val="right" w:pos="9639"/>
      </w:tabs>
      <w:spacing w:before="120" w:after="120"/>
      <w:ind w:firstLine="0"/>
      <w:contextualSpacing/>
    </w:pPr>
  </w:style>
  <w:style w:type="paragraph" w:customStyle="1" w:styleId="120">
    <w:name w:val="Стиль Список литературы + 12 пт полужирный"/>
    <w:basedOn w:val="af"/>
    <w:rsid w:val="003E2095"/>
    <w:pPr>
      <w:tabs>
        <w:tab w:val="left" w:pos="284"/>
      </w:tabs>
    </w:pPr>
    <w:rPr>
      <w:bCs/>
    </w:rPr>
  </w:style>
  <w:style w:type="character" w:customStyle="1" w:styleId="af6">
    <w:name w:val="Основной текст Знак"/>
    <w:basedOn w:val="a3"/>
    <w:link w:val="ad"/>
    <w:uiPriority w:val="99"/>
    <w:rsid w:val="003E2095"/>
    <w:rPr>
      <w:sz w:val="30"/>
      <w:szCs w:val="24"/>
    </w:rPr>
  </w:style>
  <w:style w:type="paragraph" w:customStyle="1" w:styleId="affa">
    <w:name w:val="Название таблицы"/>
    <w:basedOn w:val="a2"/>
    <w:rsid w:val="003E2095"/>
    <w:pPr>
      <w:keepNext/>
      <w:keepLines/>
      <w:suppressAutoHyphens/>
      <w:spacing w:after="120"/>
    </w:pPr>
  </w:style>
  <w:style w:type="paragraph" w:customStyle="1" w:styleId="afff">
    <w:name w:val="Организация"/>
    <w:basedOn w:val="ad"/>
    <w:autoRedefine/>
    <w:rsid w:val="003E2095"/>
    <w:pPr>
      <w:keepNext/>
      <w:pageBreakBefore/>
      <w:suppressAutoHyphens/>
      <w:spacing w:after="1134"/>
    </w:pPr>
    <w:rPr>
      <w:rFonts w:ascii="a_Alterna" w:hAnsi="a_Alterna"/>
      <w:b/>
      <w:sz w:val="36"/>
    </w:rPr>
  </w:style>
  <w:style w:type="paragraph" w:customStyle="1" w:styleId="afff0">
    <w:name w:val="Название сборника"/>
    <w:basedOn w:val="afff"/>
    <w:rsid w:val="003E2095"/>
    <w:pPr>
      <w:pageBreakBefore w:val="0"/>
      <w:spacing w:before="1701"/>
    </w:pPr>
    <w:rPr>
      <w:rFonts w:ascii="AdverGothic" w:hAnsi="AdverGothic"/>
      <w:sz w:val="94"/>
    </w:rPr>
  </w:style>
  <w:style w:type="paragraph" w:customStyle="1" w:styleId="14">
    <w:name w:val="Стиль1"/>
    <w:basedOn w:val="afff"/>
    <w:autoRedefine/>
    <w:rsid w:val="003E2095"/>
    <w:pPr>
      <w:keepNext w:val="0"/>
      <w:pageBreakBefore w:val="0"/>
    </w:pPr>
    <w:rPr>
      <w:sz w:val="28"/>
    </w:rPr>
  </w:style>
  <w:style w:type="paragraph" w:customStyle="1" w:styleId="afff1">
    <w:name w:val="Редактор"/>
    <w:basedOn w:val="afff0"/>
    <w:rsid w:val="003E2095"/>
    <w:pPr>
      <w:spacing w:before="0"/>
    </w:pPr>
    <w:rPr>
      <w:rFonts w:ascii="a_Alterna" w:hAnsi="a_Alterna"/>
      <w:sz w:val="56"/>
    </w:rPr>
  </w:style>
  <w:style w:type="character" w:customStyle="1" w:styleId="a9">
    <w:name w:val="Основной текст с отступом Знак"/>
    <w:basedOn w:val="a3"/>
    <w:link w:val="a8"/>
    <w:rsid w:val="003E2095"/>
    <w:rPr>
      <w:sz w:val="30"/>
      <w:szCs w:val="24"/>
    </w:rPr>
  </w:style>
  <w:style w:type="paragraph" w:customStyle="1" w:styleId="afff2">
    <w:name w:val="город"/>
    <w:basedOn w:val="afff"/>
    <w:rsid w:val="003E2095"/>
    <w:pPr>
      <w:keepNext w:val="0"/>
      <w:pageBreakBefore w:val="0"/>
      <w:spacing w:before="1701"/>
    </w:pPr>
    <w:rPr>
      <w:sz w:val="28"/>
    </w:rPr>
  </w:style>
  <w:style w:type="character" w:styleId="afff3">
    <w:name w:val="page number"/>
    <w:basedOn w:val="a3"/>
    <w:rsid w:val="003E2095"/>
  </w:style>
  <w:style w:type="paragraph" w:styleId="21">
    <w:name w:val="toc 2"/>
    <w:basedOn w:val="a2"/>
    <w:next w:val="a2"/>
    <w:autoRedefine/>
    <w:uiPriority w:val="39"/>
    <w:rsid w:val="00E34853"/>
    <w:pPr>
      <w:tabs>
        <w:tab w:val="right" w:leader="dot" w:pos="9923"/>
      </w:tabs>
      <w:ind w:left="240" w:right="-1"/>
    </w:pPr>
    <w:rPr>
      <w:smallCaps/>
    </w:rPr>
  </w:style>
  <w:style w:type="paragraph" w:styleId="31">
    <w:name w:val="toc 3"/>
    <w:basedOn w:val="a2"/>
    <w:next w:val="a2"/>
    <w:autoRedefine/>
    <w:uiPriority w:val="39"/>
    <w:rsid w:val="003E2095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22">
    <w:name w:val="Body Text 2"/>
    <w:basedOn w:val="a2"/>
    <w:link w:val="23"/>
    <w:rsid w:val="003E2095"/>
    <w:pPr>
      <w:spacing w:line="360" w:lineRule="auto"/>
    </w:pPr>
  </w:style>
  <w:style w:type="character" w:customStyle="1" w:styleId="23">
    <w:name w:val="Основной текст 2 Знак"/>
    <w:basedOn w:val="a3"/>
    <w:link w:val="22"/>
    <w:rsid w:val="003E2095"/>
    <w:rPr>
      <w:sz w:val="30"/>
      <w:szCs w:val="24"/>
    </w:rPr>
  </w:style>
  <w:style w:type="paragraph" w:styleId="24">
    <w:name w:val="Body Text Indent 2"/>
    <w:basedOn w:val="a2"/>
    <w:link w:val="25"/>
    <w:rsid w:val="003E2095"/>
    <w:pPr>
      <w:spacing w:after="120" w:line="480" w:lineRule="auto"/>
      <w:ind w:left="283"/>
    </w:pPr>
    <w:rPr>
      <w:lang w:eastAsia="uk-UA"/>
    </w:rPr>
  </w:style>
  <w:style w:type="character" w:customStyle="1" w:styleId="25">
    <w:name w:val="Основной текст с отступом 2 Знак"/>
    <w:basedOn w:val="a3"/>
    <w:link w:val="24"/>
    <w:rsid w:val="003E2095"/>
    <w:rPr>
      <w:sz w:val="30"/>
      <w:szCs w:val="24"/>
      <w:lang w:eastAsia="uk-UA"/>
    </w:rPr>
  </w:style>
  <w:style w:type="paragraph" w:customStyle="1" w:styleId="12pt025">
    <w:name w:val="Стиль 12 pt по центру Первая строка:  025 см"/>
    <w:basedOn w:val="a2"/>
    <w:rsid w:val="003E2095"/>
    <w:pPr>
      <w:spacing w:before="120"/>
    </w:pPr>
  </w:style>
  <w:style w:type="table" w:customStyle="1" w:styleId="afff4">
    <w:name w:val="Таблица статьи"/>
    <w:basedOn w:val="afff5"/>
    <w:rsid w:val="003E2095"/>
    <w:rPr>
      <w:sz w:val="24"/>
    </w:rPr>
    <w:tblPr>
      <w:jc w:val="center"/>
      <w:tblInd w:w="0" w:type="dxa"/>
      <w:tblBorders>
        <w:top w:val="single" w:sz="6" w:space="0" w:color="auto"/>
        <w:bottom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wordWrap/>
        <w:spacing w:beforeLines="0" w:beforeAutospacing="0" w:afterLines="0" w:afterAutospacing="0"/>
        <w:jc w:val="center"/>
      </w:pPr>
      <w:tblPr/>
      <w:tcPr>
        <w:tcBorders>
          <w:bottom w:val="double" w:sz="4" w:space="0" w:color="auto"/>
        </w:tcBorders>
        <w:vAlign w:val="center"/>
      </w:tcPr>
    </w:tblStylePr>
    <w:tblStylePr w:type="firstCol">
      <w:pPr>
        <w:jc w:val="left"/>
      </w:pPr>
    </w:tblStylePr>
  </w:style>
  <w:style w:type="table" w:styleId="afff5">
    <w:name w:val="Table Theme"/>
    <w:basedOn w:val="a4"/>
    <w:rsid w:val="003E2095"/>
    <w:pPr>
      <w:spacing w:before="60" w:after="240"/>
      <w:ind w:left="357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6">
    <w:name w:val="Текст таблицы"/>
    <w:basedOn w:val="ad"/>
    <w:qFormat/>
    <w:rsid w:val="003E2095"/>
    <w:pPr>
      <w:tabs>
        <w:tab w:val="right" w:leader="dot" w:pos="4253"/>
      </w:tabs>
      <w:overflowPunct w:val="0"/>
      <w:autoSpaceDE w:val="0"/>
      <w:autoSpaceDN w:val="0"/>
      <w:adjustRightInd w:val="0"/>
      <w:spacing w:before="80" w:after="80"/>
      <w:textAlignment w:val="baseline"/>
    </w:pPr>
    <w:rPr>
      <w:spacing w:val="-4"/>
      <w:kern w:val="20"/>
      <w:szCs w:val="20"/>
    </w:rPr>
  </w:style>
  <w:style w:type="paragraph" w:customStyle="1" w:styleId="-4">
    <w:name w:val="Таблица-название"/>
    <w:basedOn w:val="a2"/>
    <w:rsid w:val="003E2095"/>
    <w:pPr>
      <w:keepNext/>
      <w:keepLines/>
      <w:suppressAutoHyphens/>
      <w:spacing w:after="120"/>
    </w:pPr>
  </w:style>
  <w:style w:type="paragraph" w:customStyle="1" w:styleId="aff4">
    <w:name w:val="авторы о себе"/>
    <w:basedOn w:val="aff3"/>
    <w:next w:val="aff5"/>
    <w:rsid w:val="003E2095"/>
    <w:pPr>
      <w:spacing w:before="120"/>
    </w:pPr>
  </w:style>
  <w:style w:type="paragraph" w:customStyle="1" w:styleId="afff7">
    <w:name w:val="авторское право"/>
    <w:basedOn w:val="a2"/>
    <w:next w:val="affc"/>
    <w:rsid w:val="003E2095"/>
    <w:pPr>
      <w:spacing w:before="240"/>
      <w:ind w:left="1310" w:hanging="913"/>
      <w:jc w:val="right"/>
    </w:pPr>
    <w:rPr>
      <w:szCs w:val="22"/>
    </w:rPr>
  </w:style>
  <w:style w:type="paragraph" w:customStyle="1" w:styleId="a1">
    <w:name w:val="Список литературы_методич"/>
    <w:basedOn w:val="af"/>
    <w:next w:val="ad"/>
    <w:qFormat/>
    <w:rsid w:val="003E2095"/>
    <w:pPr>
      <w:widowControl/>
      <w:numPr>
        <w:numId w:val="3"/>
      </w:numPr>
      <w:tabs>
        <w:tab w:val="left" w:pos="425"/>
      </w:tabs>
    </w:pPr>
    <w:rPr>
      <w:bCs/>
      <w:lang w:val="uk-UA"/>
    </w:rPr>
  </w:style>
  <w:style w:type="paragraph" w:customStyle="1" w:styleId="MTDisplayEquation">
    <w:name w:val="MTDisplayEquation"/>
    <w:basedOn w:val="a2"/>
    <w:next w:val="a2"/>
    <w:link w:val="MTDisplayEquation0"/>
    <w:rsid w:val="003E2095"/>
    <w:pPr>
      <w:tabs>
        <w:tab w:val="center" w:pos="4840"/>
        <w:tab w:val="right" w:pos="9639"/>
      </w:tabs>
      <w:spacing w:before="120" w:after="120"/>
      <w:contextualSpacing/>
    </w:pPr>
  </w:style>
  <w:style w:type="character" w:customStyle="1" w:styleId="MTDisplayEquation0">
    <w:name w:val="MTDisplayEquation Знак"/>
    <w:basedOn w:val="a3"/>
    <w:link w:val="MTDisplayEquation"/>
    <w:rsid w:val="003E2095"/>
    <w:rPr>
      <w:sz w:val="30"/>
      <w:szCs w:val="24"/>
    </w:rPr>
  </w:style>
  <w:style w:type="paragraph" w:customStyle="1" w:styleId="afff8">
    <w:name w:val="формула_методички"/>
    <w:basedOn w:val="affd"/>
    <w:next w:val="ad"/>
    <w:link w:val="afff9"/>
    <w:rsid w:val="003E2095"/>
    <w:pPr>
      <w:tabs>
        <w:tab w:val="clear" w:pos="4820"/>
        <w:tab w:val="clear" w:pos="9639"/>
        <w:tab w:val="center" w:pos="5103"/>
        <w:tab w:val="right" w:pos="10064"/>
      </w:tabs>
      <w:spacing w:before="240" w:after="240"/>
      <w:contextualSpacing w:val="0"/>
    </w:pPr>
  </w:style>
  <w:style w:type="paragraph" w:styleId="41">
    <w:name w:val="toc 4"/>
    <w:basedOn w:val="a2"/>
    <w:next w:val="a2"/>
    <w:autoRedefine/>
    <w:uiPriority w:val="39"/>
    <w:rsid w:val="003E2095"/>
    <w:pPr>
      <w:ind w:left="720"/>
    </w:pPr>
    <w:rPr>
      <w:rFonts w:asciiTheme="minorHAnsi" w:hAnsiTheme="minorHAnsi"/>
      <w:sz w:val="18"/>
      <w:szCs w:val="18"/>
    </w:rPr>
  </w:style>
  <w:style w:type="character" w:customStyle="1" w:styleId="aff7">
    <w:name w:val="Текст статьи Знак"/>
    <w:basedOn w:val="a3"/>
    <w:link w:val="aff6"/>
    <w:rsid w:val="003E2095"/>
    <w:rPr>
      <w:sz w:val="30"/>
      <w:szCs w:val="24"/>
    </w:rPr>
  </w:style>
  <w:style w:type="character" w:customStyle="1" w:styleId="affe">
    <w:name w:val="Формула статьи Знак"/>
    <w:basedOn w:val="aff7"/>
    <w:link w:val="affd"/>
    <w:rsid w:val="003E2095"/>
    <w:rPr>
      <w:sz w:val="30"/>
      <w:szCs w:val="24"/>
    </w:rPr>
  </w:style>
  <w:style w:type="character" w:customStyle="1" w:styleId="afff9">
    <w:name w:val="формула_методички Знак"/>
    <w:basedOn w:val="affe"/>
    <w:link w:val="afff8"/>
    <w:rsid w:val="003E2095"/>
    <w:rPr>
      <w:sz w:val="30"/>
      <w:szCs w:val="24"/>
    </w:rPr>
  </w:style>
  <w:style w:type="paragraph" w:styleId="51">
    <w:name w:val="toc 5"/>
    <w:basedOn w:val="a2"/>
    <w:next w:val="a2"/>
    <w:autoRedefine/>
    <w:rsid w:val="003E2095"/>
    <w:pPr>
      <w:ind w:left="960"/>
    </w:pPr>
    <w:rPr>
      <w:rFonts w:asciiTheme="minorHAnsi" w:hAnsiTheme="minorHAnsi"/>
      <w:sz w:val="18"/>
      <w:szCs w:val="18"/>
    </w:rPr>
  </w:style>
  <w:style w:type="paragraph" w:styleId="61">
    <w:name w:val="toc 6"/>
    <w:basedOn w:val="a2"/>
    <w:next w:val="a2"/>
    <w:autoRedefine/>
    <w:rsid w:val="003E2095"/>
    <w:pPr>
      <w:ind w:left="1200"/>
    </w:pPr>
    <w:rPr>
      <w:rFonts w:asciiTheme="minorHAnsi" w:hAnsiTheme="minorHAnsi"/>
      <w:sz w:val="18"/>
      <w:szCs w:val="18"/>
    </w:rPr>
  </w:style>
  <w:style w:type="paragraph" w:styleId="71">
    <w:name w:val="toc 7"/>
    <w:basedOn w:val="a2"/>
    <w:next w:val="a2"/>
    <w:autoRedefine/>
    <w:rsid w:val="003E2095"/>
    <w:pPr>
      <w:ind w:left="1440"/>
    </w:pPr>
    <w:rPr>
      <w:rFonts w:asciiTheme="minorHAnsi" w:hAnsiTheme="minorHAnsi"/>
      <w:sz w:val="18"/>
      <w:szCs w:val="18"/>
    </w:rPr>
  </w:style>
  <w:style w:type="paragraph" w:styleId="81">
    <w:name w:val="toc 8"/>
    <w:basedOn w:val="a2"/>
    <w:next w:val="a2"/>
    <w:autoRedefine/>
    <w:rsid w:val="003E2095"/>
    <w:pPr>
      <w:ind w:left="1680"/>
    </w:pPr>
    <w:rPr>
      <w:rFonts w:asciiTheme="minorHAnsi" w:hAnsiTheme="minorHAnsi"/>
      <w:sz w:val="18"/>
      <w:szCs w:val="18"/>
    </w:rPr>
  </w:style>
  <w:style w:type="paragraph" w:styleId="91">
    <w:name w:val="toc 9"/>
    <w:basedOn w:val="a2"/>
    <w:next w:val="a2"/>
    <w:autoRedefine/>
    <w:rsid w:val="003E2095"/>
    <w:pPr>
      <w:ind w:left="1920"/>
    </w:pPr>
    <w:rPr>
      <w:rFonts w:asciiTheme="minorHAnsi" w:hAnsiTheme="minorHAnsi"/>
      <w:sz w:val="18"/>
      <w:szCs w:val="18"/>
    </w:rPr>
  </w:style>
  <w:style w:type="paragraph" w:customStyle="1" w:styleId="32">
    <w:name w:val="Заголовок_3"/>
    <w:basedOn w:val="a2"/>
    <w:next w:val="a2"/>
    <w:link w:val="33"/>
    <w:qFormat/>
    <w:rsid w:val="003E2095"/>
    <w:pPr>
      <w:keepNext/>
      <w:keepLines/>
      <w:spacing w:before="240" w:after="240"/>
      <w:ind w:firstLine="567"/>
      <w:contextualSpacing/>
      <w:outlineLvl w:val="3"/>
    </w:pPr>
    <w:rPr>
      <w:b/>
      <w:szCs w:val="22"/>
    </w:rPr>
  </w:style>
  <w:style w:type="paragraph" w:customStyle="1" w:styleId="42">
    <w:name w:val="Заголовок_4"/>
    <w:basedOn w:val="ad"/>
    <w:link w:val="43"/>
    <w:qFormat/>
    <w:rsid w:val="003E2095"/>
    <w:pPr>
      <w:keepNext/>
      <w:keepLines/>
      <w:widowControl/>
      <w:spacing w:before="240" w:after="240"/>
      <w:ind w:firstLine="567"/>
      <w:outlineLvl w:val="4"/>
    </w:pPr>
    <w:rPr>
      <w:b/>
      <w:spacing w:val="-4"/>
      <w:lang w:val="uk-UA"/>
    </w:rPr>
  </w:style>
  <w:style w:type="character" w:customStyle="1" w:styleId="33">
    <w:name w:val="Заголовок_3 Знак"/>
    <w:basedOn w:val="a3"/>
    <w:link w:val="32"/>
    <w:rsid w:val="003E2095"/>
    <w:rPr>
      <w:b/>
      <w:sz w:val="30"/>
      <w:szCs w:val="22"/>
    </w:rPr>
  </w:style>
  <w:style w:type="character" w:customStyle="1" w:styleId="43">
    <w:name w:val="Заголовок_4 Знак"/>
    <w:basedOn w:val="af6"/>
    <w:link w:val="42"/>
    <w:rsid w:val="003E2095"/>
    <w:rPr>
      <w:b/>
      <w:spacing w:val="-4"/>
      <w:sz w:val="30"/>
      <w:szCs w:val="24"/>
      <w:lang w:val="uk-UA"/>
    </w:rPr>
  </w:style>
  <w:style w:type="paragraph" w:customStyle="1" w:styleId="afffa">
    <w:name w:val="Список литературы +"/>
    <w:basedOn w:val="af"/>
    <w:rsid w:val="003E2095"/>
    <w:pPr>
      <w:tabs>
        <w:tab w:val="left" w:pos="284"/>
        <w:tab w:val="num" w:pos="567"/>
      </w:tabs>
    </w:pPr>
    <w:rPr>
      <w:bCs/>
      <w:sz w:val="22"/>
    </w:rPr>
  </w:style>
  <w:style w:type="paragraph" w:customStyle="1" w:styleId="afffb">
    <w:name w:val="друк_тираж"/>
    <w:basedOn w:val="a2"/>
    <w:link w:val="afffc"/>
    <w:semiHidden/>
    <w:qFormat/>
    <w:rsid w:val="003E2095"/>
    <w:pPr>
      <w:pBdr>
        <w:bottom w:val="single" w:sz="4" w:space="15" w:color="auto"/>
      </w:pBdr>
      <w:ind w:left="680" w:right="680"/>
    </w:pPr>
    <w:rPr>
      <w:sz w:val="18"/>
      <w:szCs w:val="18"/>
      <w:lang w:val="uk-UA"/>
    </w:rPr>
  </w:style>
  <w:style w:type="character" w:customStyle="1" w:styleId="afffc">
    <w:name w:val="друк_тираж Знак"/>
    <w:basedOn w:val="a3"/>
    <w:link w:val="afffb"/>
    <w:semiHidden/>
    <w:rsid w:val="003E2095"/>
    <w:rPr>
      <w:sz w:val="18"/>
      <w:szCs w:val="18"/>
      <w:lang w:val="uk-UA"/>
    </w:rPr>
  </w:style>
  <w:style w:type="paragraph" w:styleId="afffd">
    <w:name w:val="footnote text"/>
    <w:basedOn w:val="a2"/>
    <w:link w:val="afffe"/>
    <w:rsid w:val="003E2095"/>
    <w:rPr>
      <w:sz w:val="20"/>
    </w:rPr>
  </w:style>
  <w:style w:type="character" w:customStyle="1" w:styleId="afffe">
    <w:name w:val="Текст сноски Знак"/>
    <w:basedOn w:val="a3"/>
    <w:link w:val="afffd"/>
    <w:rsid w:val="003E2095"/>
    <w:rPr>
      <w:szCs w:val="24"/>
    </w:rPr>
  </w:style>
  <w:style w:type="character" w:styleId="affff">
    <w:name w:val="footnote reference"/>
    <w:basedOn w:val="a3"/>
    <w:rsid w:val="003E2095"/>
    <w:rPr>
      <w:vertAlign w:val="superscript"/>
    </w:rPr>
  </w:style>
  <w:style w:type="paragraph" w:styleId="affff0">
    <w:name w:val="endnote text"/>
    <w:basedOn w:val="a2"/>
    <w:link w:val="affff1"/>
    <w:rsid w:val="003E2095"/>
    <w:rPr>
      <w:sz w:val="20"/>
    </w:rPr>
  </w:style>
  <w:style w:type="character" w:customStyle="1" w:styleId="affff1">
    <w:name w:val="Текст концевой сноски Знак"/>
    <w:basedOn w:val="a3"/>
    <w:link w:val="affff0"/>
    <w:rsid w:val="003E2095"/>
    <w:rPr>
      <w:szCs w:val="24"/>
    </w:rPr>
  </w:style>
  <w:style w:type="character" w:styleId="affff2">
    <w:name w:val="endnote reference"/>
    <w:basedOn w:val="a3"/>
    <w:rsid w:val="003E2095"/>
    <w:rPr>
      <w:vertAlign w:val="superscript"/>
    </w:rPr>
  </w:style>
  <w:style w:type="character" w:styleId="affff3">
    <w:name w:val="Placeholder Text"/>
    <w:basedOn w:val="a3"/>
    <w:uiPriority w:val="99"/>
    <w:semiHidden/>
    <w:rsid w:val="003E2095"/>
    <w:rPr>
      <w:color w:val="808080"/>
    </w:rPr>
  </w:style>
  <w:style w:type="paragraph" w:customStyle="1" w:styleId="6A66B58F3ED0427ABFD0819F1043D064">
    <w:name w:val="6A66B58F3ED0427ABFD0819F1043D064"/>
    <w:rsid w:val="003E2095"/>
    <w:pPr>
      <w:spacing w:before="60" w:after="200" w:line="276" w:lineRule="auto"/>
      <w:ind w:left="357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84B77E31C73941BD868188D8154C59EE">
    <w:name w:val="84B77E31C73941BD868188D8154C59EE"/>
    <w:rsid w:val="003E2095"/>
    <w:pPr>
      <w:spacing w:before="60" w:after="200" w:line="276" w:lineRule="auto"/>
      <w:ind w:left="357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50">
    <w:name w:val="Заголовок 5 Знак"/>
    <w:basedOn w:val="a3"/>
    <w:link w:val="5"/>
    <w:rsid w:val="003E2095"/>
    <w:rPr>
      <w:rFonts w:asciiTheme="majorHAnsi" w:eastAsiaTheme="majorEastAsia" w:hAnsiTheme="majorHAnsi" w:cstheme="majorBidi"/>
      <w:color w:val="243F60" w:themeColor="accent1" w:themeShade="7F"/>
      <w:sz w:val="22"/>
      <w:lang w:val="uk-UA"/>
    </w:rPr>
  </w:style>
  <w:style w:type="character" w:customStyle="1" w:styleId="70">
    <w:name w:val="Заголовок 7 Знак"/>
    <w:basedOn w:val="a3"/>
    <w:link w:val="7"/>
    <w:rsid w:val="003E2095"/>
    <w:rPr>
      <w:rFonts w:asciiTheme="majorHAnsi" w:eastAsiaTheme="majorEastAsia" w:hAnsiTheme="majorHAnsi" w:cstheme="majorBidi"/>
      <w:i/>
      <w:iCs/>
      <w:color w:val="404040" w:themeColor="text1" w:themeTint="BF"/>
      <w:sz w:val="22"/>
      <w:lang w:val="uk-UA"/>
    </w:rPr>
  </w:style>
  <w:style w:type="character" w:customStyle="1" w:styleId="80">
    <w:name w:val="Заголовок 8 Знак"/>
    <w:basedOn w:val="a3"/>
    <w:link w:val="8"/>
    <w:rsid w:val="003E2095"/>
    <w:rPr>
      <w:rFonts w:asciiTheme="majorHAnsi" w:eastAsiaTheme="majorEastAsia" w:hAnsiTheme="majorHAnsi" w:cstheme="majorBidi"/>
      <w:color w:val="404040" w:themeColor="text1" w:themeTint="BF"/>
      <w:lang w:val="uk-UA"/>
    </w:rPr>
  </w:style>
  <w:style w:type="character" w:customStyle="1" w:styleId="90">
    <w:name w:val="Заголовок 9 Знак"/>
    <w:basedOn w:val="a3"/>
    <w:link w:val="9"/>
    <w:rsid w:val="003E2095"/>
    <w:rPr>
      <w:rFonts w:asciiTheme="majorHAnsi" w:eastAsiaTheme="majorEastAsia" w:hAnsiTheme="majorHAnsi" w:cstheme="majorBidi"/>
      <w:i/>
      <w:iCs/>
      <w:color w:val="404040" w:themeColor="text1" w:themeTint="BF"/>
      <w:lang w:val="uk-UA"/>
    </w:rPr>
  </w:style>
  <w:style w:type="paragraph" w:styleId="affff4">
    <w:name w:val="Subtitle"/>
    <w:basedOn w:val="a2"/>
    <w:next w:val="a2"/>
    <w:link w:val="affff5"/>
    <w:qFormat/>
    <w:rsid w:val="003E2095"/>
    <w:pPr>
      <w:numPr>
        <w:ilvl w:val="1"/>
      </w:numPr>
      <w:spacing w:before="240"/>
      <w:ind w:left="238" w:firstLine="567"/>
      <w:contextualSpacing/>
    </w:pPr>
    <w:rPr>
      <w:rFonts w:eastAsiaTheme="majorEastAsia" w:cstheme="majorBidi"/>
      <w:iCs/>
      <w:sz w:val="32"/>
    </w:rPr>
  </w:style>
  <w:style w:type="character" w:customStyle="1" w:styleId="affff5">
    <w:name w:val="Подзаголовок Знак"/>
    <w:basedOn w:val="a3"/>
    <w:link w:val="affff4"/>
    <w:rsid w:val="003E2095"/>
    <w:rPr>
      <w:rFonts w:eastAsiaTheme="majorEastAsia" w:cstheme="majorBidi"/>
      <w:iCs/>
      <w:sz w:val="32"/>
      <w:szCs w:val="24"/>
    </w:rPr>
  </w:style>
  <w:style w:type="character" w:styleId="affff6">
    <w:name w:val="Strong"/>
    <w:unhideWhenUsed/>
    <w:rsid w:val="003E2095"/>
    <w:rPr>
      <w:b/>
      <w:bCs/>
    </w:rPr>
  </w:style>
  <w:style w:type="character" w:styleId="affff7">
    <w:name w:val="Emphasis"/>
    <w:unhideWhenUsed/>
    <w:rsid w:val="003E2095"/>
    <w:rPr>
      <w:i/>
      <w:iCs/>
    </w:rPr>
  </w:style>
  <w:style w:type="paragraph" w:styleId="affff8">
    <w:name w:val="No Spacing"/>
    <w:basedOn w:val="a2"/>
    <w:link w:val="affff9"/>
    <w:uiPriority w:val="1"/>
    <w:unhideWhenUsed/>
    <w:rsid w:val="003E2095"/>
  </w:style>
  <w:style w:type="paragraph" w:styleId="affffa">
    <w:name w:val="List Paragraph"/>
    <w:basedOn w:val="a2"/>
    <w:uiPriority w:val="34"/>
    <w:unhideWhenUsed/>
    <w:rsid w:val="003E2095"/>
    <w:pPr>
      <w:ind w:left="720"/>
      <w:contextualSpacing/>
    </w:pPr>
  </w:style>
  <w:style w:type="paragraph" w:styleId="26">
    <w:name w:val="Quote"/>
    <w:basedOn w:val="a2"/>
    <w:next w:val="a2"/>
    <w:link w:val="27"/>
    <w:uiPriority w:val="29"/>
    <w:unhideWhenUsed/>
    <w:rsid w:val="003E2095"/>
    <w:rPr>
      <w:i/>
      <w:iCs/>
      <w:color w:val="000000" w:themeColor="text1"/>
    </w:rPr>
  </w:style>
  <w:style w:type="character" w:customStyle="1" w:styleId="27">
    <w:name w:val="Цитата 2 Знак"/>
    <w:basedOn w:val="a3"/>
    <w:link w:val="26"/>
    <w:uiPriority w:val="29"/>
    <w:rsid w:val="003E2095"/>
    <w:rPr>
      <w:i/>
      <w:iCs/>
      <w:color w:val="000000" w:themeColor="text1"/>
      <w:sz w:val="30"/>
      <w:szCs w:val="24"/>
    </w:rPr>
  </w:style>
  <w:style w:type="paragraph" w:styleId="affffb">
    <w:name w:val="Intense Quote"/>
    <w:basedOn w:val="a2"/>
    <w:next w:val="a2"/>
    <w:link w:val="affffc"/>
    <w:uiPriority w:val="30"/>
    <w:unhideWhenUsed/>
    <w:rsid w:val="003E209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ffc">
    <w:name w:val="Выделенная цитата Знак"/>
    <w:basedOn w:val="a3"/>
    <w:link w:val="affffb"/>
    <w:uiPriority w:val="30"/>
    <w:rsid w:val="003E2095"/>
    <w:rPr>
      <w:b/>
      <w:bCs/>
      <w:i/>
      <w:iCs/>
      <w:color w:val="4F81BD" w:themeColor="accent1"/>
      <w:sz w:val="30"/>
      <w:szCs w:val="24"/>
    </w:rPr>
  </w:style>
  <w:style w:type="character" w:styleId="affffd">
    <w:name w:val="Subtle Emphasis"/>
    <w:uiPriority w:val="19"/>
    <w:unhideWhenUsed/>
    <w:rsid w:val="003E2095"/>
    <w:rPr>
      <w:i/>
      <w:iCs/>
      <w:color w:val="808080" w:themeColor="text1" w:themeTint="7F"/>
    </w:rPr>
  </w:style>
  <w:style w:type="character" w:styleId="affffe">
    <w:name w:val="Intense Emphasis"/>
    <w:uiPriority w:val="21"/>
    <w:unhideWhenUsed/>
    <w:rsid w:val="003E2095"/>
    <w:rPr>
      <w:b/>
      <w:bCs/>
      <w:i/>
      <w:iCs/>
      <w:color w:val="4F81BD" w:themeColor="accent1"/>
    </w:rPr>
  </w:style>
  <w:style w:type="character" w:styleId="afffff">
    <w:name w:val="Subtle Reference"/>
    <w:basedOn w:val="a3"/>
    <w:uiPriority w:val="31"/>
    <w:unhideWhenUsed/>
    <w:rsid w:val="003E2095"/>
    <w:rPr>
      <w:smallCaps/>
      <w:color w:val="C0504D" w:themeColor="accent2"/>
      <w:u w:val="single"/>
    </w:rPr>
  </w:style>
  <w:style w:type="character" w:styleId="afffff0">
    <w:name w:val="Intense Reference"/>
    <w:uiPriority w:val="32"/>
    <w:unhideWhenUsed/>
    <w:rsid w:val="003E2095"/>
    <w:rPr>
      <w:b/>
      <w:bCs/>
      <w:smallCaps/>
      <w:color w:val="C0504D" w:themeColor="accent2"/>
      <w:spacing w:val="5"/>
      <w:u w:val="single"/>
    </w:rPr>
  </w:style>
  <w:style w:type="character" w:styleId="afffff1">
    <w:name w:val="Book Title"/>
    <w:basedOn w:val="a3"/>
    <w:uiPriority w:val="33"/>
    <w:unhideWhenUsed/>
    <w:rsid w:val="003E2095"/>
    <w:rPr>
      <w:b/>
      <w:bCs/>
      <w:smallCaps/>
      <w:spacing w:val="5"/>
    </w:rPr>
  </w:style>
  <w:style w:type="paragraph" w:styleId="afffff2">
    <w:name w:val="TOC Heading"/>
    <w:basedOn w:val="10"/>
    <w:next w:val="a2"/>
    <w:uiPriority w:val="39"/>
    <w:unhideWhenUsed/>
    <w:qFormat/>
    <w:rsid w:val="003E2095"/>
    <w:pPr>
      <w:pageBreakBefore w:val="0"/>
      <w:spacing w:before="480"/>
      <w:outlineLvl w:val="9"/>
    </w:pPr>
    <w:rPr>
      <w:rFonts w:asciiTheme="majorHAnsi" w:hAnsiTheme="majorHAnsi"/>
      <w:bCs w:val="0"/>
      <w:caps w:val="0"/>
      <w:color w:val="365F91" w:themeColor="accent1" w:themeShade="BF"/>
    </w:rPr>
  </w:style>
  <w:style w:type="character" w:customStyle="1" w:styleId="affff9">
    <w:name w:val="Без интервала Знак"/>
    <w:basedOn w:val="a3"/>
    <w:link w:val="affff8"/>
    <w:uiPriority w:val="1"/>
    <w:rsid w:val="003E2095"/>
    <w:rPr>
      <w:sz w:val="30"/>
      <w:szCs w:val="24"/>
    </w:rPr>
  </w:style>
  <w:style w:type="character" w:styleId="afffff3">
    <w:name w:val="FollowedHyperlink"/>
    <w:basedOn w:val="a3"/>
    <w:rsid w:val="003E2095"/>
    <w:rPr>
      <w:color w:val="800080" w:themeColor="followedHyperlink"/>
      <w:u w:val="single"/>
    </w:rPr>
  </w:style>
  <w:style w:type="paragraph" w:styleId="afffff4">
    <w:name w:val="Balloon Text"/>
    <w:basedOn w:val="a2"/>
    <w:link w:val="afffff5"/>
    <w:rsid w:val="003E2095"/>
    <w:rPr>
      <w:rFonts w:ascii="Tahoma" w:hAnsi="Tahoma" w:cs="Tahoma"/>
      <w:sz w:val="16"/>
      <w:szCs w:val="16"/>
    </w:rPr>
  </w:style>
  <w:style w:type="character" w:customStyle="1" w:styleId="afffff5">
    <w:name w:val="Текст выноски Знак"/>
    <w:basedOn w:val="a3"/>
    <w:link w:val="afffff4"/>
    <w:rsid w:val="003E2095"/>
    <w:rPr>
      <w:rFonts w:ascii="Tahoma" w:hAnsi="Tahoma" w:cs="Tahoma"/>
      <w:sz w:val="16"/>
      <w:szCs w:val="16"/>
    </w:rPr>
  </w:style>
  <w:style w:type="paragraph" w:styleId="afffff6">
    <w:name w:val="Revision"/>
    <w:hidden/>
    <w:uiPriority w:val="99"/>
    <w:semiHidden/>
    <w:rsid w:val="003E2095"/>
    <w:pPr>
      <w:spacing w:before="60" w:after="240"/>
      <w:ind w:left="357"/>
    </w:pPr>
    <w:rPr>
      <w:sz w:val="22"/>
      <w:lang w:val="uk-UA"/>
    </w:rPr>
  </w:style>
  <w:style w:type="character" w:styleId="afffff7">
    <w:name w:val="annotation reference"/>
    <w:basedOn w:val="a3"/>
    <w:rsid w:val="003E2095"/>
    <w:rPr>
      <w:sz w:val="16"/>
      <w:szCs w:val="16"/>
    </w:rPr>
  </w:style>
  <w:style w:type="paragraph" w:styleId="afffff8">
    <w:name w:val="annotation text"/>
    <w:basedOn w:val="a2"/>
    <w:link w:val="afffff9"/>
    <w:rsid w:val="003E2095"/>
    <w:rPr>
      <w:sz w:val="20"/>
    </w:rPr>
  </w:style>
  <w:style w:type="character" w:customStyle="1" w:styleId="afffff9">
    <w:name w:val="Текст примечания Знак"/>
    <w:basedOn w:val="a3"/>
    <w:link w:val="afffff8"/>
    <w:rsid w:val="003E2095"/>
    <w:rPr>
      <w:szCs w:val="24"/>
    </w:rPr>
  </w:style>
  <w:style w:type="paragraph" w:styleId="afffffa">
    <w:name w:val="annotation subject"/>
    <w:basedOn w:val="afffff8"/>
    <w:next w:val="afffff8"/>
    <w:link w:val="afffffb"/>
    <w:rsid w:val="003E2095"/>
    <w:rPr>
      <w:b/>
      <w:bCs/>
    </w:rPr>
  </w:style>
  <w:style w:type="character" w:customStyle="1" w:styleId="afffffb">
    <w:name w:val="Тема примечания Знак"/>
    <w:basedOn w:val="afffff9"/>
    <w:link w:val="afffffa"/>
    <w:rsid w:val="003E2095"/>
    <w:rPr>
      <w:b/>
      <w:bCs/>
      <w:szCs w:val="24"/>
    </w:rPr>
  </w:style>
  <w:style w:type="paragraph" w:customStyle="1" w:styleId="afffffc">
    <w:name w:val="Основной"/>
    <w:basedOn w:val="a2"/>
    <w:next w:val="a2"/>
    <w:link w:val="afffffd"/>
    <w:qFormat/>
    <w:rsid w:val="003E2095"/>
    <w:pPr>
      <w:ind w:firstLine="567"/>
    </w:pPr>
    <w:rPr>
      <w:lang w:val="en-US"/>
    </w:rPr>
  </w:style>
  <w:style w:type="paragraph" w:customStyle="1" w:styleId="afffffe">
    <w:name w:val="Рисунок"/>
    <w:basedOn w:val="a2"/>
    <w:next w:val="ad"/>
    <w:link w:val="affffff"/>
    <w:qFormat/>
    <w:rsid w:val="003E2095"/>
    <w:pPr>
      <w:widowControl/>
      <w:spacing w:before="240" w:after="240"/>
      <w:jc w:val="center"/>
    </w:pPr>
    <w:rPr>
      <w:szCs w:val="22"/>
      <w:lang w:val="uk-UA"/>
    </w:rPr>
  </w:style>
  <w:style w:type="character" w:customStyle="1" w:styleId="afffffd">
    <w:name w:val="Основной Знак"/>
    <w:basedOn w:val="a3"/>
    <w:link w:val="afffffc"/>
    <w:rsid w:val="003E2095"/>
    <w:rPr>
      <w:sz w:val="30"/>
      <w:szCs w:val="24"/>
      <w:lang w:val="en-US"/>
    </w:rPr>
  </w:style>
  <w:style w:type="character" w:customStyle="1" w:styleId="affffff">
    <w:name w:val="Рисунок Знак"/>
    <w:basedOn w:val="a3"/>
    <w:link w:val="afffffe"/>
    <w:rsid w:val="003E2095"/>
    <w:rPr>
      <w:sz w:val="30"/>
      <w:szCs w:val="22"/>
      <w:lang w:val="uk-UA"/>
    </w:rPr>
  </w:style>
  <w:style w:type="character" w:customStyle="1" w:styleId="ae">
    <w:name w:val="Формула Знак"/>
    <w:basedOn w:val="a3"/>
    <w:link w:val="ac"/>
    <w:rsid w:val="003E2095"/>
    <w:rPr>
      <w:sz w:val="30"/>
      <w:szCs w:val="24"/>
      <w:lang w:val="uk-UA"/>
    </w:rPr>
  </w:style>
  <w:style w:type="paragraph" w:customStyle="1" w:styleId="affffff0">
    <w:name w:val="Таблица_назвт"/>
    <w:basedOn w:val="a2"/>
    <w:next w:val="a2"/>
    <w:link w:val="affffff1"/>
    <w:qFormat/>
    <w:rsid w:val="003E2095"/>
    <w:pPr>
      <w:keepNext/>
      <w:widowControl/>
      <w:spacing w:before="240" w:after="120"/>
      <w:ind w:left="1985" w:hanging="1418"/>
    </w:pPr>
    <w:rPr>
      <w:szCs w:val="22"/>
      <w:lang w:val="uk-UA"/>
    </w:rPr>
  </w:style>
  <w:style w:type="character" w:customStyle="1" w:styleId="affffff1">
    <w:name w:val="Таблица_назвт Знак"/>
    <w:basedOn w:val="a3"/>
    <w:link w:val="affffff0"/>
    <w:rsid w:val="003E2095"/>
    <w:rPr>
      <w:sz w:val="30"/>
      <w:szCs w:val="22"/>
      <w:lang w:val="uk-UA"/>
    </w:rPr>
  </w:style>
  <w:style w:type="paragraph" w:customStyle="1" w:styleId="52">
    <w:name w:val="Заголовок_5"/>
    <w:basedOn w:val="ad"/>
    <w:link w:val="53"/>
    <w:rsid w:val="003E2095"/>
    <w:pPr>
      <w:keepNext/>
      <w:keepLines/>
      <w:spacing w:before="240" w:after="240"/>
      <w:outlineLvl w:val="4"/>
    </w:pPr>
    <w:rPr>
      <w:b/>
    </w:rPr>
  </w:style>
  <w:style w:type="character" w:customStyle="1" w:styleId="53">
    <w:name w:val="Заголовок_5 Знак"/>
    <w:basedOn w:val="af6"/>
    <w:link w:val="52"/>
    <w:rsid w:val="003E2095"/>
    <w:rPr>
      <w:b/>
      <w:sz w:val="30"/>
      <w:szCs w:val="24"/>
    </w:rPr>
  </w:style>
  <w:style w:type="character" w:customStyle="1" w:styleId="FontStyle16">
    <w:name w:val="Font Style16"/>
    <w:basedOn w:val="a3"/>
    <w:rsid w:val="003E2095"/>
    <w:rPr>
      <w:rFonts w:ascii="Bookman Old Style" w:hAnsi="Bookman Old Style" w:cs="Bookman Old Style"/>
      <w:sz w:val="22"/>
      <w:szCs w:val="22"/>
    </w:rPr>
  </w:style>
  <w:style w:type="paragraph" w:customStyle="1" w:styleId="affffff2">
    <w:name w:val="новной"/>
    <w:basedOn w:val="a2"/>
    <w:rsid w:val="00582617"/>
    <w:pPr>
      <w:widowControl/>
      <w:tabs>
        <w:tab w:val="left" w:pos="4350"/>
      </w:tabs>
      <w:spacing w:line="238" w:lineRule="exact"/>
      <w:ind w:left="880" w:right="760"/>
      <w:jc w:val="left"/>
    </w:pPr>
    <w:rPr>
      <w:rFonts w:ascii="Bookman Old Style" w:hAnsi="Bookman Old Style" w:cs="Bookman Old Style"/>
      <w:sz w:val="18"/>
      <w:szCs w:val="18"/>
      <w:lang w:val="uk-UA" w:eastAsia="uk-UA"/>
    </w:rPr>
  </w:style>
  <w:style w:type="paragraph" w:customStyle="1" w:styleId="affffff3">
    <w:name w:val="Обі"/>
    <w:basedOn w:val="a2"/>
    <w:rsid w:val="00582617"/>
    <w:pPr>
      <w:spacing w:before="120" w:after="120"/>
      <w:ind w:left="20" w:firstLine="300"/>
    </w:pPr>
    <w:rPr>
      <w:lang w:val="uk-UA"/>
    </w:rPr>
  </w:style>
  <w:style w:type="table" w:styleId="-10">
    <w:name w:val="Table Web 1"/>
    <w:basedOn w:val="a4"/>
    <w:rsid w:val="0047201D"/>
    <w:pPr>
      <w:widowControl w:val="0"/>
      <w:ind w:left="0" w:firstLine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34">
    <w:name w:val="Body Text 3"/>
    <w:basedOn w:val="a2"/>
    <w:link w:val="35"/>
    <w:rsid w:val="006D480A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3"/>
    <w:link w:val="34"/>
    <w:rsid w:val="006D480A"/>
    <w:rPr>
      <w:sz w:val="16"/>
      <w:szCs w:val="16"/>
    </w:rPr>
  </w:style>
  <w:style w:type="paragraph" w:styleId="affffff4">
    <w:name w:val="Block Text"/>
    <w:basedOn w:val="a2"/>
    <w:rsid w:val="00880018"/>
    <w:pPr>
      <w:widowControl/>
      <w:autoSpaceDE w:val="0"/>
      <w:autoSpaceDN w:val="0"/>
      <w:adjustRightInd w:val="0"/>
      <w:ind w:left="113" w:right="113"/>
      <w:jc w:val="left"/>
    </w:pPr>
    <w:rPr>
      <w:sz w:val="18"/>
      <w:szCs w:val="20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5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5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82.bin"/><Relationship Id="rId324" Type="http://schemas.openxmlformats.org/officeDocument/2006/relationships/image" Target="media/image146.wmf"/><Relationship Id="rId366" Type="http://schemas.openxmlformats.org/officeDocument/2006/relationships/oleObject" Target="embeddings/oleObject187.bin"/><Relationship Id="rId170" Type="http://schemas.openxmlformats.org/officeDocument/2006/relationships/image" Target="media/image71.wmf"/><Relationship Id="rId226" Type="http://schemas.openxmlformats.org/officeDocument/2006/relationships/oleObject" Target="embeddings/oleObject118.bin"/><Relationship Id="rId268" Type="http://schemas.openxmlformats.org/officeDocument/2006/relationships/image" Target="media/image118.wmf"/><Relationship Id="rId32" Type="http://schemas.openxmlformats.org/officeDocument/2006/relationships/oleObject" Target="embeddings/oleObject11.bin"/><Relationship Id="rId74" Type="http://schemas.openxmlformats.org/officeDocument/2006/relationships/image" Target="media/image27.wmf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72.bin"/><Relationship Id="rId377" Type="http://schemas.openxmlformats.org/officeDocument/2006/relationships/image" Target="media/image173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5.bin"/><Relationship Id="rId237" Type="http://schemas.openxmlformats.org/officeDocument/2006/relationships/image" Target="media/image102.wmf"/><Relationship Id="rId402" Type="http://schemas.openxmlformats.org/officeDocument/2006/relationships/oleObject" Target="embeddings/oleObject206.bin"/><Relationship Id="rId258" Type="http://schemas.openxmlformats.org/officeDocument/2006/relationships/oleObject" Target="embeddings/oleObject134.bin"/><Relationship Id="rId279" Type="http://schemas.openxmlformats.org/officeDocument/2006/relationships/oleObject" Target="embeddings/oleObject144.bin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7.bin"/><Relationship Id="rId64" Type="http://schemas.openxmlformats.org/officeDocument/2006/relationships/image" Target="media/image22.wmf"/><Relationship Id="rId118" Type="http://schemas.openxmlformats.org/officeDocument/2006/relationships/oleObject" Target="embeddings/oleObject61.bin"/><Relationship Id="rId139" Type="http://schemas.openxmlformats.org/officeDocument/2006/relationships/image" Target="media/image55.wmf"/><Relationship Id="rId290" Type="http://schemas.openxmlformats.org/officeDocument/2006/relationships/image" Target="media/image129.wmf"/><Relationship Id="rId304" Type="http://schemas.openxmlformats.org/officeDocument/2006/relationships/image" Target="media/image136.wmf"/><Relationship Id="rId325" Type="http://schemas.openxmlformats.org/officeDocument/2006/relationships/oleObject" Target="embeddings/oleObject167.bin"/><Relationship Id="rId346" Type="http://schemas.openxmlformats.org/officeDocument/2006/relationships/image" Target="media/image157.wmf"/><Relationship Id="rId367" Type="http://schemas.openxmlformats.org/officeDocument/2006/relationships/image" Target="media/image168.wmf"/><Relationship Id="rId388" Type="http://schemas.openxmlformats.org/officeDocument/2006/relationships/oleObject" Target="embeddings/oleObject199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61.wmf"/><Relationship Id="rId171" Type="http://schemas.openxmlformats.org/officeDocument/2006/relationships/oleObject" Target="embeddings/oleObject88.bin"/><Relationship Id="rId192" Type="http://schemas.openxmlformats.org/officeDocument/2006/relationships/oleObject" Target="embeddings/oleObject101.bin"/><Relationship Id="rId206" Type="http://schemas.openxmlformats.org/officeDocument/2006/relationships/image" Target="media/image87.wmf"/><Relationship Id="rId227" Type="http://schemas.openxmlformats.org/officeDocument/2006/relationships/image" Target="media/image97.wmf"/><Relationship Id="rId413" Type="http://schemas.openxmlformats.org/officeDocument/2006/relationships/oleObject" Target="embeddings/oleObject211.bin"/><Relationship Id="rId248" Type="http://schemas.openxmlformats.org/officeDocument/2006/relationships/oleObject" Target="embeddings/oleObject129.bin"/><Relationship Id="rId269" Type="http://schemas.openxmlformats.org/officeDocument/2006/relationships/oleObject" Target="embeddings/oleObject139.bin"/><Relationship Id="rId12" Type="http://schemas.openxmlformats.org/officeDocument/2006/relationships/footer" Target="footer3.xml"/><Relationship Id="rId33" Type="http://schemas.openxmlformats.org/officeDocument/2006/relationships/image" Target="media/image10.wmf"/><Relationship Id="rId108" Type="http://schemas.openxmlformats.org/officeDocument/2006/relationships/oleObject" Target="embeddings/oleObject54.bin"/><Relationship Id="rId129" Type="http://schemas.openxmlformats.org/officeDocument/2006/relationships/image" Target="media/image50.wmf"/><Relationship Id="rId280" Type="http://schemas.openxmlformats.org/officeDocument/2006/relationships/image" Target="media/image124.wmf"/><Relationship Id="rId315" Type="http://schemas.openxmlformats.org/officeDocument/2006/relationships/oleObject" Target="embeddings/oleObject162.bin"/><Relationship Id="rId336" Type="http://schemas.openxmlformats.org/officeDocument/2006/relationships/image" Target="media/image152.wmf"/><Relationship Id="rId357" Type="http://schemas.openxmlformats.org/officeDocument/2006/relationships/image" Target="media/image163.wmf"/><Relationship Id="rId54" Type="http://schemas.openxmlformats.org/officeDocument/2006/relationships/image" Target="media/image18.wmf"/><Relationship Id="rId75" Type="http://schemas.openxmlformats.org/officeDocument/2006/relationships/oleObject" Target="embeddings/oleObject36.bin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3.bin"/><Relationship Id="rId161" Type="http://schemas.openxmlformats.org/officeDocument/2006/relationships/oleObject" Target="embeddings/oleObject83.bin"/><Relationship Id="rId182" Type="http://schemas.openxmlformats.org/officeDocument/2006/relationships/image" Target="media/image75.wmf"/><Relationship Id="rId217" Type="http://schemas.openxmlformats.org/officeDocument/2006/relationships/image" Target="media/image92.wmf"/><Relationship Id="rId378" Type="http://schemas.openxmlformats.org/officeDocument/2006/relationships/oleObject" Target="embeddings/oleObject193.bin"/><Relationship Id="rId399" Type="http://schemas.openxmlformats.org/officeDocument/2006/relationships/image" Target="media/image183.wmf"/><Relationship Id="rId403" Type="http://schemas.openxmlformats.org/officeDocument/2006/relationships/image" Target="media/image18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4.bin"/><Relationship Id="rId259" Type="http://schemas.openxmlformats.org/officeDocument/2006/relationships/image" Target="media/image113.wmf"/><Relationship Id="rId23" Type="http://schemas.openxmlformats.org/officeDocument/2006/relationships/image" Target="media/image6.wmf"/><Relationship Id="rId119" Type="http://schemas.openxmlformats.org/officeDocument/2006/relationships/image" Target="media/image46.wmf"/><Relationship Id="rId270" Type="http://schemas.openxmlformats.org/officeDocument/2006/relationships/image" Target="media/image119.wmf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7.bin"/><Relationship Id="rId326" Type="http://schemas.openxmlformats.org/officeDocument/2006/relationships/image" Target="media/image147.wmf"/><Relationship Id="rId347" Type="http://schemas.openxmlformats.org/officeDocument/2006/relationships/oleObject" Target="embeddings/oleObject178.bin"/><Relationship Id="rId44" Type="http://schemas.openxmlformats.org/officeDocument/2006/relationships/image" Target="media/image15.wmf"/><Relationship Id="rId65" Type="http://schemas.openxmlformats.org/officeDocument/2006/relationships/oleObject" Target="embeddings/oleObject31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8.bin"/><Relationship Id="rId151" Type="http://schemas.openxmlformats.org/officeDocument/2006/relationships/oleObject" Target="embeddings/oleObject78.bin"/><Relationship Id="rId368" Type="http://schemas.openxmlformats.org/officeDocument/2006/relationships/oleObject" Target="embeddings/oleObject188.bin"/><Relationship Id="rId389" Type="http://schemas.openxmlformats.org/officeDocument/2006/relationships/image" Target="media/image178.wmf"/><Relationship Id="rId172" Type="http://schemas.openxmlformats.org/officeDocument/2006/relationships/image" Target="media/image72.wmf"/><Relationship Id="rId193" Type="http://schemas.openxmlformats.org/officeDocument/2006/relationships/image" Target="media/image80.wmf"/><Relationship Id="rId207" Type="http://schemas.openxmlformats.org/officeDocument/2006/relationships/oleObject" Target="embeddings/oleObject108.bin"/><Relationship Id="rId228" Type="http://schemas.openxmlformats.org/officeDocument/2006/relationships/oleObject" Target="embeddings/oleObject119.bin"/><Relationship Id="rId249" Type="http://schemas.openxmlformats.org/officeDocument/2006/relationships/image" Target="media/image108.wmf"/><Relationship Id="rId414" Type="http://schemas.openxmlformats.org/officeDocument/2006/relationships/image" Target="media/image191.wmf"/><Relationship Id="rId13" Type="http://schemas.openxmlformats.org/officeDocument/2006/relationships/image" Target="media/image1.wmf"/><Relationship Id="rId109" Type="http://schemas.openxmlformats.org/officeDocument/2006/relationships/image" Target="media/image43.wmf"/><Relationship Id="rId260" Type="http://schemas.openxmlformats.org/officeDocument/2006/relationships/oleObject" Target="embeddings/oleObject135.bin"/><Relationship Id="rId281" Type="http://schemas.openxmlformats.org/officeDocument/2006/relationships/oleObject" Target="embeddings/oleObject145.bin"/><Relationship Id="rId316" Type="http://schemas.openxmlformats.org/officeDocument/2006/relationships/image" Target="media/image142.wmf"/><Relationship Id="rId337" Type="http://schemas.openxmlformats.org/officeDocument/2006/relationships/oleObject" Target="embeddings/oleObject173.bin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5.bin"/><Relationship Id="rId76" Type="http://schemas.openxmlformats.org/officeDocument/2006/relationships/image" Target="media/image28.wmf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2.bin"/><Relationship Id="rId141" Type="http://schemas.openxmlformats.org/officeDocument/2006/relationships/image" Target="media/image56.wmf"/><Relationship Id="rId358" Type="http://schemas.openxmlformats.org/officeDocument/2006/relationships/oleObject" Target="embeddings/oleObject183.bin"/><Relationship Id="rId379" Type="http://schemas.openxmlformats.org/officeDocument/2006/relationships/image" Target="media/image174.wmf"/><Relationship Id="rId7" Type="http://schemas.openxmlformats.org/officeDocument/2006/relationships/endnotes" Target="endnotes.xml"/><Relationship Id="rId162" Type="http://schemas.openxmlformats.org/officeDocument/2006/relationships/image" Target="media/image67.wmf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4.bin"/><Relationship Id="rId239" Type="http://schemas.openxmlformats.org/officeDocument/2006/relationships/image" Target="media/image103.wmf"/><Relationship Id="rId390" Type="http://schemas.openxmlformats.org/officeDocument/2006/relationships/oleObject" Target="embeddings/oleObject200.bin"/><Relationship Id="rId404" Type="http://schemas.openxmlformats.org/officeDocument/2006/relationships/oleObject" Target="embeddings/oleObject207.bin"/><Relationship Id="rId250" Type="http://schemas.openxmlformats.org/officeDocument/2006/relationships/oleObject" Target="embeddings/oleObject130.bin"/><Relationship Id="rId271" Type="http://schemas.openxmlformats.org/officeDocument/2006/relationships/oleObject" Target="embeddings/oleObject140.bin"/><Relationship Id="rId292" Type="http://schemas.openxmlformats.org/officeDocument/2006/relationships/image" Target="media/image130.wmf"/><Relationship Id="rId306" Type="http://schemas.openxmlformats.org/officeDocument/2006/relationships/image" Target="media/image137.wmf"/><Relationship Id="rId24" Type="http://schemas.openxmlformats.org/officeDocument/2006/relationships/oleObject" Target="embeddings/oleObject6.bin"/><Relationship Id="rId45" Type="http://schemas.openxmlformats.org/officeDocument/2006/relationships/oleObject" Target="embeddings/oleObject18.bin"/><Relationship Id="rId66" Type="http://schemas.openxmlformats.org/officeDocument/2006/relationships/image" Target="media/image23.wmf"/><Relationship Id="rId87" Type="http://schemas.openxmlformats.org/officeDocument/2006/relationships/image" Target="media/image33.wmf"/><Relationship Id="rId110" Type="http://schemas.openxmlformats.org/officeDocument/2006/relationships/oleObject" Target="embeddings/oleObject55.bin"/><Relationship Id="rId131" Type="http://schemas.openxmlformats.org/officeDocument/2006/relationships/image" Target="media/image51.wmf"/><Relationship Id="rId327" Type="http://schemas.openxmlformats.org/officeDocument/2006/relationships/oleObject" Target="embeddings/oleObject168.bin"/><Relationship Id="rId348" Type="http://schemas.openxmlformats.org/officeDocument/2006/relationships/image" Target="media/image158.wmf"/><Relationship Id="rId369" Type="http://schemas.openxmlformats.org/officeDocument/2006/relationships/image" Target="media/image169.wmf"/><Relationship Id="rId152" Type="http://schemas.openxmlformats.org/officeDocument/2006/relationships/image" Target="media/image62.wmf"/><Relationship Id="rId173" Type="http://schemas.openxmlformats.org/officeDocument/2006/relationships/oleObject" Target="embeddings/oleObject89.bin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09.bin"/><Relationship Id="rId229" Type="http://schemas.openxmlformats.org/officeDocument/2006/relationships/image" Target="media/image98.wmf"/><Relationship Id="rId380" Type="http://schemas.openxmlformats.org/officeDocument/2006/relationships/oleObject" Target="embeddings/oleObject194.bin"/><Relationship Id="rId415" Type="http://schemas.openxmlformats.org/officeDocument/2006/relationships/oleObject" Target="embeddings/oleObject212.bin"/><Relationship Id="rId240" Type="http://schemas.openxmlformats.org/officeDocument/2006/relationships/oleObject" Target="embeddings/oleObject125.bin"/><Relationship Id="rId261" Type="http://schemas.openxmlformats.org/officeDocument/2006/relationships/image" Target="media/image114.wmf"/><Relationship Id="rId14" Type="http://schemas.openxmlformats.org/officeDocument/2006/relationships/oleObject" Target="embeddings/oleObject1.bin"/><Relationship Id="rId35" Type="http://schemas.openxmlformats.org/officeDocument/2006/relationships/oleObject" Target="embeddings/oleObject13.bin"/><Relationship Id="rId56" Type="http://schemas.openxmlformats.org/officeDocument/2006/relationships/image" Target="media/image19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38.wmf"/><Relationship Id="rId282" Type="http://schemas.openxmlformats.org/officeDocument/2006/relationships/image" Target="media/image125.wmf"/><Relationship Id="rId317" Type="http://schemas.openxmlformats.org/officeDocument/2006/relationships/oleObject" Target="embeddings/oleObject163.bin"/><Relationship Id="rId338" Type="http://schemas.openxmlformats.org/officeDocument/2006/relationships/image" Target="media/image153.wmf"/><Relationship Id="rId359" Type="http://schemas.openxmlformats.org/officeDocument/2006/relationships/image" Target="media/image164.wmf"/><Relationship Id="rId8" Type="http://schemas.openxmlformats.org/officeDocument/2006/relationships/header" Target="header1.xml"/><Relationship Id="rId98" Type="http://schemas.openxmlformats.org/officeDocument/2006/relationships/image" Target="media/image37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4.bin"/><Relationship Id="rId163" Type="http://schemas.openxmlformats.org/officeDocument/2006/relationships/oleObject" Target="embeddings/oleObject84.bin"/><Relationship Id="rId184" Type="http://schemas.openxmlformats.org/officeDocument/2006/relationships/image" Target="media/image76.wmf"/><Relationship Id="rId219" Type="http://schemas.openxmlformats.org/officeDocument/2006/relationships/image" Target="media/image93.wmf"/><Relationship Id="rId370" Type="http://schemas.openxmlformats.org/officeDocument/2006/relationships/oleObject" Target="embeddings/oleObject189.bin"/><Relationship Id="rId391" Type="http://schemas.openxmlformats.org/officeDocument/2006/relationships/image" Target="media/image179.wmf"/><Relationship Id="rId405" Type="http://schemas.openxmlformats.org/officeDocument/2006/relationships/image" Target="media/image186.jpeg"/><Relationship Id="rId230" Type="http://schemas.openxmlformats.org/officeDocument/2006/relationships/oleObject" Target="embeddings/oleObject120.bin"/><Relationship Id="rId251" Type="http://schemas.openxmlformats.org/officeDocument/2006/relationships/image" Target="media/image109.wmf"/><Relationship Id="rId25" Type="http://schemas.openxmlformats.org/officeDocument/2006/relationships/image" Target="media/image7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20.wmf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328" Type="http://schemas.openxmlformats.org/officeDocument/2006/relationships/image" Target="media/image148.wmf"/><Relationship Id="rId349" Type="http://schemas.openxmlformats.org/officeDocument/2006/relationships/oleObject" Target="embeddings/oleObject179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6.bin"/><Relationship Id="rId132" Type="http://schemas.openxmlformats.org/officeDocument/2006/relationships/oleObject" Target="embeddings/oleObject69.bin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90.bin"/><Relationship Id="rId195" Type="http://schemas.openxmlformats.org/officeDocument/2006/relationships/image" Target="media/image81.wmf"/><Relationship Id="rId209" Type="http://schemas.openxmlformats.org/officeDocument/2006/relationships/image" Target="media/image88.wmf"/><Relationship Id="rId360" Type="http://schemas.openxmlformats.org/officeDocument/2006/relationships/oleObject" Target="embeddings/oleObject184.bin"/><Relationship Id="rId381" Type="http://schemas.openxmlformats.org/officeDocument/2006/relationships/oleObject" Target="embeddings/oleObject195.bin"/><Relationship Id="rId416" Type="http://schemas.openxmlformats.org/officeDocument/2006/relationships/image" Target="media/image192.wmf"/><Relationship Id="rId220" Type="http://schemas.openxmlformats.org/officeDocument/2006/relationships/oleObject" Target="embeddings/oleObject115.bin"/><Relationship Id="rId241" Type="http://schemas.openxmlformats.org/officeDocument/2006/relationships/image" Target="media/image104.wmf"/><Relationship Id="rId15" Type="http://schemas.openxmlformats.org/officeDocument/2006/relationships/image" Target="media/image2.wmf"/><Relationship Id="rId36" Type="http://schemas.openxmlformats.org/officeDocument/2006/relationships/image" Target="media/image11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6.bin"/><Relationship Id="rId283" Type="http://schemas.openxmlformats.org/officeDocument/2006/relationships/oleObject" Target="embeddings/oleObject146.bin"/><Relationship Id="rId318" Type="http://schemas.openxmlformats.org/officeDocument/2006/relationships/image" Target="media/image143.wmf"/><Relationship Id="rId339" Type="http://schemas.openxmlformats.org/officeDocument/2006/relationships/oleObject" Target="embeddings/oleObject174.bin"/><Relationship Id="rId78" Type="http://schemas.openxmlformats.org/officeDocument/2006/relationships/image" Target="media/image29.wmf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4.bin"/><Relationship Id="rId143" Type="http://schemas.openxmlformats.org/officeDocument/2006/relationships/image" Target="media/image57.wmf"/><Relationship Id="rId164" Type="http://schemas.openxmlformats.org/officeDocument/2006/relationships/image" Target="media/image68.wmf"/><Relationship Id="rId185" Type="http://schemas.openxmlformats.org/officeDocument/2006/relationships/oleObject" Target="embeddings/oleObject97.bin"/><Relationship Id="rId350" Type="http://schemas.openxmlformats.org/officeDocument/2006/relationships/image" Target="media/image159.jpeg"/><Relationship Id="rId371" Type="http://schemas.openxmlformats.org/officeDocument/2006/relationships/image" Target="media/image170.wmf"/><Relationship Id="rId406" Type="http://schemas.openxmlformats.org/officeDocument/2006/relationships/image" Target="media/image187.wmf"/><Relationship Id="rId9" Type="http://schemas.openxmlformats.org/officeDocument/2006/relationships/header" Target="header2.xml"/><Relationship Id="rId210" Type="http://schemas.openxmlformats.org/officeDocument/2006/relationships/oleObject" Target="embeddings/oleObject110.bin"/><Relationship Id="rId392" Type="http://schemas.openxmlformats.org/officeDocument/2006/relationships/oleObject" Target="embeddings/oleObject201.bin"/><Relationship Id="rId26" Type="http://schemas.openxmlformats.org/officeDocument/2006/relationships/oleObject" Target="embeddings/oleObject7.bin"/><Relationship Id="rId231" Type="http://schemas.openxmlformats.org/officeDocument/2006/relationships/image" Target="media/image99.wmf"/><Relationship Id="rId252" Type="http://schemas.openxmlformats.org/officeDocument/2006/relationships/oleObject" Target="embeddings/oleObject131.bin"/><Relationship Id="rId273" Type="http://schemas.openxmlformats.org/officeDocument/2006/relationships/oleObject" Target="embeddings/oleObject141.bin"/><Relationship Id="rId294" Type="http://schemas.openxmlformats.org/officeDocument/2006/relationships/image" Target="media/image131.wmf"/><Relationship Id="rId308" Type="http://schemas.openxmlformats.org/officeDocument/2006/relationships/image" Target="media/image138.wmf"/><Relationship Id="rId329" Type="http://schemas.openxmlformats.org/officeDocument/2006/relationships/oleObject" Target="embeddings/oleObject169.bin"/><Relationship Id="rId47" Type="http://schemas.openxmlformats.org/officeDocument/2006/relationships/oleObject" Target="embeddings/oleObject20.bin"/><Relationship Id="rId68" Type="http://schemas.openxmlformats.org/officeDocument/2006/relationships/image" Target="media/image24.wmf"/><Relationship Id="rId89" Type="http://schemas.openxmlformats.org/officeDocument/2006/relationships/image" Target="media/image34.wmf"/><Relationship Id="rId112" Type="http://schemas.openxmlformats.org/officeDocument/2006/relationships/oleObject" Target="embeddings/oleObject57.bin"/><Relationship Id="rId133" Type="http://schemas.openxmlformats.org/officeDocument/2006/relationships/image" Target="media/image52.wmf"/><Relationship Id="rId154" Type="http://schemas.openxmlformats.org/officeDocument/2006/relationships/image" Target="media/image63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54.wmf"/><Relationship Id="rId361" Type="http://schemas.openxmlformats.org/officeDocument/2006/relationships/image" Target="media/image165.wmf"/><Relationship Id="rId196" Type="http://schemas.openxmlformats.org/officeDocument/2006/relationships/oleObject" Target="embeddings/oleObject103.bin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196.bin"/><Relationship Id="rId417" Type="http://schemas.openxmlformats.org/officeDocument/2006/relationships/oleObject" Target="embeddings/oleObject213.bin"/><Relationship Id="rId16" Type="http://schemas.openxmlformats.org/officeDocument/2006/relationships/oleObject" Target="embeddings/oleObject2.bin"/><Relationship Id="rId221" Type="http://schemas.openxmlformats.org/officeDocument/2006/relationships/image" Target="media/image94.wmf"/><Relationship Id="rId242" Type="http://schemas.openxmlformats.org/officeDocument/2006/relationships/oleObject" Target="embeddings/oleObject126.bin"/><Relationship Id="rId263" Type="http://schemas.openxmlformats.org/officeDocument/2006/relationships/image" Target="media/image115.wmf"/><Relationship Id="rId284" Type="http://schemas.openxmlformats.org/officeDocument/2006/relationships/image" Target="media/image126.wmf"/><Relationship Id="rId319" Type="http://schemas.openxmlformats.org/officeDocument/2006/relationships/oleObject" Target="embeddings/oleObject164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39.wmf"/><Relationship Id="rId123" Type="http://schemas.openxmlformats.org/officeDocument/2006/relationships/image" Target="media/image47.wmf"/><Relationship Id="rId144" Type="http://schemas.openxmlformats.org/officeDocument/2006/relationships/oleObject" Target="embeddings/oleObject75.bin"/><Relationship Id="rId330" Type="http://schemas.openxmlformats.org/officeDocument/2006/relationships/image" Target="media/image149.wmf"/><Relationship Id="rId90" Type="http://schemas.openxmlformats.org/officeDocument/2006/relationships/oleObject" Target="embeddings/oleObject44.bin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8.bin"/><Relationship Id="rId351" Type="http://schemas.openxmlformats.org/officeDocument/2006/relationships/image" Target="media/image160.wmf"/><Relationship Id="rId372" Type="http://schemas.openxmlformats.org/officeDocument/2006/relationships/oleObject" Target="embeddings/oleObject190.bin"/><Relationship Id="rId393" Type="http://schemas.openxmlformats.org/officeDocument/2006/relationships/image" Target="media/image180.wmf"/><Relationship Id="rId407" Type="http://schemas.openxmlformats.org/officeDocument/2006/relationships/oleObject" Target="embeddings/oleObject208.bin"/><Relationship Id="rId211" Type="http://schemas.openxmlformats.org/officeDocument/2006/relationships/image" Target="media/image89.wmf"/><Relationship Id="rId232" Type="http://schemas.openxmlformats.org/officeDocument/2006/relationships/oleObject" Target="embeddings/oleObject121.bin"/><Relationship Id="rId253" Type="http://schemas.openxmlformats.org/officeDocument/2006/relationships/image" Target="media/image110.wmf"/><Relationship Id="rId274" Type="http://schemas.openxmlformats.org/officeDocument/2006/relationships/image" Target="media/image121.wmf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59.bin"/><Relationship Id="rId27" Type="http://schemas.openxmlformats.org/officeDocument/2006/relationships/image" Target="media/image8.wmf"/><Relationship Id="rId48" Type="http://schemas.openxmlformats.org/officeDocument/2006/relationships/image" Target="media/image16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4.wmf"/><Relationship Id="rId134" Type="http://schemas.openxmlformats.org/officeDocument/2006/relationships/oleObject" Target="embeddings/oleObject70.bin"/><Relationship Id="rId320" Type="http://schemas.openxmlformats.org/officeDocument/2006/relationships/image" Target="media/image144.wmf"/><Relationship Id="rId80" Type="http://schemas.openxmlformats.org/officeDocument/2006/relationships/image" Target="media/image30.wmf"/><Relationship Id="rId155" Type="http://schemas.openxmlformats.org/officeDocument/2006/relationships/oleObject" Target="embeddings/oleObject80.bin"/><Relationship Id="rId176" Type="http://schemas.openxmlformats.org/officeDocument/2006/relationships/oleObject" Target="embeddings/oleObject92.bin"/><Relationship Id="rId197" Type="http://schemas.openxmlformats.org/officeDocument/2006/relationships/image" Target="media/image82.wmf"/><Relationship Id="rId341" Type="http://schemas.openxmlformats.org/officeDocument/2006/relationships/oleObject" Target="embeddings/oleObject175.bin"/><Relationship Id="rId362" Type="http://schemas.openxmlformats.org/officeDocument/2006/relationships/oleObject" Target="embeddings/oleObject185.bin"/><Relationship Id="rId383" Type="http://schemas.openxmlformats.org/officeDocument/2006/relationships/image" Target="media/image175.wmf"/><Relationship Id="rId418" Type="http://schemas.openxmlformats.org/officeDocument/2006/relationships/fontTable" Target="fontTable.xml"/><Relationship Id="rId201" Type="http://schemas.openxmlformats.org/officeDocument/2006/relationships/image" Target="media/image84.wmf"/><Relationship Id="rId222" Type="http://schemas.openxmlformats.org/officeDocument/2006/relationships/oleObject" Target="embeddings/oleObject116.bin"/><Relationship Id="rId243" Type="http://schemas.openxmlformats.org/officeDocument/2006/relationships/image" Target="media/image105.wmf"/><Relationship Id="rId264" Type="http://schemas.openxmlformats.org/officeDocument/2006/relationships/oleObject" Target="embeddings/oleObject137.bin"/><Relationship Id="rId285" Type="http://schemas.openxmlformats.org/officeDocument/2006/relationships/oleObject" Target="embeddings/oleObject147.bin"/><Relationship Id="rId17" Type="http://schemas.openxmlformats.org/officeDocument/2006/relationships/image" Target="media/image3.wmf"/><Relationship Id="rId38" Type="http://schemas.openxmlformats.org/officeDocument/2006/relationships/image" Target="media/image12.wmf"/><Relationship Id="rId59" Type="http://schemas.openxmlformats.org/officeDocument/2006/relationships/image" Target="media/image20.wmf"/><Relationship Id="rId103" Type="http://schemas.openxmlformats.org/officeDocument/2006/relationships/oleObject" Target="embeddings/oleObject52.bin"/><Relationship Id="rId124" Type="http://schemas.openxmlformats.org/officeDocument/2006/relationships/oleObject" Target="embeddings/oleObject65.bin"/><Relationship Id="rId310" Type="http://schemas.openxmlformats.org/officeDocument/2006/relationships/image" Target="media/image139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5.wmf"/><Relationship Id="rId145" Type="http://schemas.openxmlformats.org/officeDocument/2006/relationships/image" Target="media/image58.wmf"/><Relationship Id="rId166" Type="http://schemas.openxmlformats.org/officeDocument/2006/relationships/image" Target="media/image69.wmf"/><Relationship Id="rId187" Type="http://schemas.openxmlformats.org/officeDocument/2006/relationships/image" Target="media/image77.wmf"/><Relationship Id="rId331" Type="http://schemas.openxmlformats.org/officeDocument/2006/relationships/oleObject" Target="embeddings/oleObject170.bin"/><Relationship Id="rId352" Type="http://schemas.openxmlformats.org/officeDocument/2006/relationships/oleObject" Target="embeddings/oleObject180.bin"/><Relationship Id="rId373" Type="http://schemas.openxmlformats.org/officeDocument/2006/relationships/image" Target="media/image171.wmf"/><Relationship Id="rId394" Type="http://schemas.openxmlformats.org/officeDocument/2006/relationships/oleObject" Target="embeddings/oleObject202.bin"/><Relationship Id="rId408" Type="http://schemas.openxmlformats.org/officeDocument/2006/relationships/image" Target="media/image188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1.bin"/><Relationship Id="rId233" Type="http://schemas.openxmlformats.org/officeDocument/2006/relationships/image" Target="media/image100.wmf"/><Relationship Id="rId254" Type="http://schemas.openxmlformats.org/officeDocument/2006/relationships/oleObject" Target="embeddings/oleObject132.bin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8.bin"/><Relationship Id="rId275" Type="http://schemas.openxmlformats.org/officeDocument/2006/relationships/oleObject" Target="embeddings/oleObject142.bin"/><Relationship Id="rId296" Type="http://schemas.openxmlformats.org/officeDocument/2006/relationships/image" Target="media/image132.wmf"/><Relationship Id="rId300" Type="http://schemas.openxmlformats.org/officeDocument/2006/relationships/image" Target="media/image134.wmf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39.bin"/><Relationship Id="rId135" Type="http://schemas.openxmlformats.org/officeDocument/2006/relationships/image" Target="media/image53.wmf"/><Relationship Id="rId156" Type="http://schemas.openxmlformats.org/officeDocument/2006/relationships/image" Target="media/image64.wmf"/><Relationship Id="rId177" Type="http://schemas.openxmlformats.org/officeDocument/2006/relationships/oleObject" Target="embeddings/oleObject93.bin"/><Relationship Id="rId198" Type="http://schemas.openxmlformats.org/officeDocument/2006/relationships/oleObject" Target="embeddings/oleObject104.bin"/><Relationship Id="rId321" Type="http://schemas.openxmlformats.org/officeDocument/2006/relationships/oleObject" Target="embeddings/oleObject165.bin"/><Relationship Id="rId342" Type="http://schemas.openxmlformats.org/officeDocument/2006/relationships/image" Target="media/image155.wmf"/><Relationship Id="rId363" Type="http://schemas.openxmlformats.org/officeDocument/2006/relationships/image" Target="media/image166.wmf"/><Relationship Id="rId384" Type="http://schemas.openxmlformats.org/officeDocument/2006/relationships/oleObject" Target="embeddings/oleObject197.bin"/><Relationship Id="rId419" Type="http://schemas.openxmlformats.org/officeDocument/2006/relationships/theme" Target="theme/theme1.xml"/><Relationship Id="rId202" Type="http://schemas.openxmlformats.org/officeDocument/2006/relationships/oleObject" Target="embeddings/oleObject106.bin"/><Relationship Id="rId223" Type="http://schemas.openxmlformats.org/officeDocument/2006/relationships/image" Target="media/image95.wmf"/><Relationship Id="rId244" Type="http://schemas.openxmlformats.org/officeDocument/2006/relationships/oleObject" Target="embeddings/oleObject127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16.png"/><Relationship Id="rId286" Type="http://schemas.openxmlformats.org/officeDocument/2006/relationships/image" Target="media/image127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0.png"/><Relationship Id="rId125" Type="http://schemas.openxmlformats.org/officeDocument/2006/relationships/image" Target="media/image48.wmf"/><Relationship Id="rId146" Type="http://schemas.openxmlformats.org/officeDocument/2006/relationships/oleObject" Target="embeddings/oleObject76.bin"/><Relationship Id="rId167" Type="http://schemas.openxmlformats.org/officeDocument/2006/relationships/oleObject" Target="embeddings/oleObject86.bin"/><Relationship Id="rId188" Type="http://schemas.openxmlformats.org/officeDocument/2006/relationships/oleObject" Target="embeddings/oleObject99.bin"/><Relationship Id="rId311" Type="http://schemas.openxmlformats.org/officeDocument/2006/relationships/oleObject" Target="embeddings/oleObject160.bin"/><Relationship Id="rId332" Type="http://schemas.openxmlformats.org/officeDocument/2006/relationships/image" Target="media/image150.wmf"/><Relationship Id="rId353" Type="http://schemas.openxmlformats.org/officeDocument/2006/relationships/image" Target="media/image161.wmf"/><Relationship Id="rId374" Type="http://schemas.openxmlformats.org/officeDocument/2006/relationships/oleObject" Target="embeddings/oleObject191.bin"/><Relationship Id="rId395" Type="http://schemas.openxmlformats.org/officeDocument/2006/relationships/image" Target="media/image181.wmf"/><Relationship Id="rId409" Type="http://schemas.openxmlformats.org/officeDocument/2006/relationships/oleObject" Target="embeddings/oleObject209.bin"/><Relationship Id="rId71" Type="http://schemas.openxmlformats.org/officeDocument/2006/relationships/image" Target="media/image25.jpeg"/><Relationship Id="rId92" Type="http://schemas.openxmlformats.org/officeDocument/2006/relationships/oleObject" Target="embeddings/oleObject45.bin"/><Relationship Id="rId213" Type="http://schemas.openxmlformats.org/officeDocument/2006/relationships/image" Target="media/image90.wmf"/><Relationship Id="rId234" Type="http://schemas.openxmlformats.org/officeDocument/2006/relationships/oleObject" Target="embeddings/oleObject1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11.wmf"/><Relationship Id="rId276" Type="http://schemas.openxmlformats.org/officeDocument/2006/relationships/image" Target="media/image122.wmf"/><Relationship Id="rId297" Type="http://schemas.openxmlformats.org/officeDocument/2006/relationships/oleObject" Target="embeddings/oleObject153.bin"/><Relationship Id="rId40" Type="http://schemas.openxmlformats.org/officeDocument/2006/relationships/image" Target="media/image13.wmf"/><Relationship Id="rId115" Type="http://schemas.openxmlformats.org/officeDocument/2006/relationships/oleObject" Target="embeddings/oleObject59.bin"/><Relationship Id="rId136" Type="http://schemas.openxmlformats.org/officeDocument/2006/relationships/oleObject" Target="embeddings/oleObject71.bin"/><Relationship Id="rId157" Type="http://schemas.openxmlformats.org/officeDocument/2006/relationships/oleObject" Target="embeddings/oleObject81.bin"/><Relationship Id="rId178" Type="http://schemas.openxmlformats.org/officeDocument/2006/relationships/image" Target="media/image73.wmf"/><Relationship Id="rId301" Type="http://schemas.openxmlformats.org/officeDocument/2006/relationships/oleObject" Target="embeddings/oleObject155.bin"/><Relationship Id="rId322" Type="http://schemas.openxmlformats.org/officeDocument/2006/relationships/image" Target="media/image145.wmf"/><Relationship Id="rId343" Type="http://schemas.openxmlformats.org/officeDocument/2006/relationships/oleObject" Target="embeddings/oleObject176.bin"/><Relationship Id="rId364" Type="http://schemas.openxmlformats.org/officeDocument/2006/relationships/oleObject" Target="embeddings/oleObject186.bin"/><Relationship Id="rId61" Type="http://schemas.openxmlformats.org/officeDocument/2006/relationships/image" Target="media/image21.wmf"/><Relationship Id="rId82" Type="http://schemas.openxmlformats.org/officeDocument/2006/relationships/image" Target="media/image31.wmf"/><Relationship Id="rId199" Type="http://schemas.openxmlformats.org/officeDocument/2006/relationships/image" Target="media/image83.wmf"/><Relationship Id="rId203" Type="http://schemas.openxmlformats.org/officeDocument/2006/relationships/image" Target="media/image85.wmf"/><Relationship Id="rId385" Type="http://schemas.openxmlformats.org/officeDocument/2006/relationships/image" Target="media/image176.wmf"/><Relationship Id="rId19" Type="http://schemas.openxmlformats.org/officeDocument/2006/relationships/image" Target="media/image4.wmf"/><Relationship Id="rId224" Type="http://schemas.openxmlformats.org/officeDocument/2006/relationships/oleObject" Target="embeddings/oleObject117.bin"/><Relationship Id="rId245" Type="http://schemas.openxmlformats.org/officeDocument/2006/relationships/image" Target="media/image106.wmf"/><Relationship Id="rId266" Type="http://schemas.openxmlformats.org/officeDocument/2006/relationships/image" Target="media/image117.wmf"/><Relationship Id="rId287" Type="http://schemas.openxmlformats.org/officeDocument/2006/relationships/oleObject" Target="embeddings/oleObject148.bin"/><Relationship Id="rId410" Type="http://schemas.openxmlformats.org/officeDocument/2006/relationships/image" Target="media/image189.wmf"/><Relationship Id="rId30" Type="http://schemas.openxmlformats.org/officeDocument/2006/relationships/image" Target="media/image9.wmf"/><Relationship Id="rId105" Type="http://schemas.openxmlformats.org/officeDocument/2006/relationships/image" Target="media/image41.wmf"/><Relationship Id="rId126" Type="http://schemas.openxmlformats.org/officeDocument/2006/relationships/oleObject" Target="embeddings/oleObject66.bin"/><Relationship Id="rId147" Type="http://schemas.openxmlformats.org/officeDocument/2006/relationships/image" Target="media/image59.jpeg"/><Relationship Id="rId168" Type="http://schemas.openxmlformats.org/officeDocument/2006/relationships/image" Target="media/image70.wmf"/><Relationship Id="rId312" Type="http://schemas.openxmlformats.org/officeDocument/2006/relationships/image" Target="media/image140.wmf"/><Relationship Id="rId333" Type="http://schemas.openxmlformats.org/officeDocument/2006/relationships/oleObject" Target="embeddings/oleObject171.bin"/><Relationship Id="rId354" Type="http://schemas.openxmlformats.org/officeDocument/2006/relationships/oleObject" Target="embeddings/oleObject181.bin"/><Relationship Id="rId51" Type="http://schemas.openxmlformats.org/officeDocument/2006/relationships/image" Target="media/image17.wmf"/><Relationship Id="rId72" Type="http://schemas.openxmlformats.org/officeDocument/2006/relationships/image" Target="media/image26.wmf"/><Relationship Id="rId93" Type="http://schemas.openxmlformats.org/officeDocument/2006/relationships/image" Target="media/image36.wmf"/><Relationship Id="rId189" Type="http://schemas.openxmlformats.org/officeDocument/2006/relationships/image" Target="media/image78.wmf"/><Relationship Id="rId375" Type="http://schemas.openxmlformats.org/officeDocument/2006/relationships/image" Target="media/image172.wmf"/><Relationship Id="rId396" Type="http://schemas.openxmlformats.org/officeDocument/2006/relationships/oleObject" Target="embeddings/oleObject203.bin"/><Relationship Id="rId3" Type="http://schemas.openxmlformats.org/officeDocument/2006/relationships/styles" Target="styles.xml"/><Relationship Id="rId214" Type="http://schemas.openxmlformats.org/officeDocument/2006/relationships/oleObject" Target="embeddings/oleObject112.bin"/><Relationship Id="rId235" Type="http://schemas.openxmlformats.org/officeDocument/2006/relationships/image" Target="media/image101.wmf"/><Relationship Id="rId256" Type="http://schemas.openxmlformats.org/officeDocument/2006/relationships/oleObject" Target="embeddings/oleObject133.bin"/><Relationship Id="rId277" Type="http://schemas.openxmlformats.org/officeDocument/2006/relationships/oleObject" Target="embeddings/oleObject143.bin"/><Relationship Id="rId298" Type="http://schemas.openxmlformats.org/officeDocument/2006/relationships/image" Target="media/image133.wmf"/><Relationship Id="rId400" Type="http://schemas.openxmlformats.org/officeDocument/2006/relationships/oleObject" Target="embeddings/oleObject205.bin"/><Relationship Id="rId116" Type="http://schemas.openxmlformats.org/officeDocument/2006/relationships/oleObject" Target="embeddings/oleObject60.bin"/><Relationship Id="rId137" Type="http://schemas.openxmlformats.org/officeDocument/2006/relationships/image" Target="media/image54.wmf"/><Relationship Id="rId158" Type="http://schemas.openxmlformats.org/officeDocument/2006/relationships/image" Target="media/image65.wmf"/><Relationship Id="rId302" Type="http://schemas.openxmlformats.org/officeDocument/2006/relationships/image" Target="media/image135.wmf"/><Relationship Id="rId323" Type="http://schemas.openxmlformats.org/officeDocument/2006/relationships/oleObject" Target="embeddings/oleObject166.bin"/><Relationship Id="rId344" Type="http://schemas.openxmlformats.org/officeDocument/2006/relationships/image" Target="media/image156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4.bin"/><Relationship Id="rId365" Type="http://schemas.openxmlformats.org/officeDocument/2006/relationships/image" Target="media/image167.wmf"/><Relationship Id="rId386" Type="http://schemas.openxmlformats.org/officeDocument/2006/relationships/oleObject" Target="embeddings/oleObject198.bin"/><Relationship Id="rId190" Type="http://schemas.openxmlformats.org/officeDocument/2006/relationships/oleObject" Target="embeddings/oleObject100.bin"/><Relationship Id="rId204" Type="http://schemas.openxmlformats.org/officeDocument/2006/relationships/oleObject" Target="embeddings/oleObject107.bin"/><Relationship Id="rId225" Type="http://schemas.openxmlformats.org/officeDocument/2006/relationships/image" Target="media/image96.wmf"/><Relationship Id="rId246" Type="http://schemas.openxmlformats.org/officeDocument/2006/relationships/oleObject" Target="embeddings/oleObject128.bin"/><Relationship Id="rId267" Type="http://schemas.openxmlformats.org/officeDocument/2006/relationships/oleObject" Target="embeddings/oleObject138.bin"/><Relationship Id="rId288" Type="http://schemas.openxmlformats.org/officeDocument/2006/relationships/image" Target="media/image128.wmf"/><Relationship Id="rId411" Type="http://schemas.openxmlformats.org/officeDocument/2006/relationships/oleObject" Target="embeddings/oleObject210.bin"/><Relationship Id="rId106" Type="http://schemas.openxmlformats.org/officeDocument/2006/relationships/oleObject" Target="embeddings/oleObject53.bin"/><Relationship Id="rId127" Type="http://schemas.openxmlformats.org/officeDocument/2006/relationships/image" Target="media/image49.wmf"/><Relationship Id="rId313" Type="http://schemas.openxmlformats.org/officeDocument/2006/relationships/oleObject" Target="embeddings/oleObject161.bin"/><Relationship Id="rId10" Type="http://schemas.openxmlformats.org/officeDocument/2006/relationships/footer" Target="footer1.xml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5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0.wmf"/><Relationship Id="rId169" Type="http://schemas.openxmlformats.org/officeDocument/2006/relationships/oleObject" Target="embeddings/oleObject87.bin"/><Relationship Id="rId334" Type="http://schemas.openxmlformats.org/officeDocument/2006/relationships/image" Target="media/image151.wmf"/><Relationship Id="rId355" Type="http://schemas.openxmlformats.org/officeDocument/2006/relationships/image" Target="media/image162.wmf"/><Relationship Id="rId376" Type="http://schemas.openxmlformats.org/officeDocument/2006/relationships/oleObject" Target="embeddings/oleObject192.bin"/><Relationship Id="rId397" Type="http://schemas.openxmlformats.org/officeDocument/2006/relationships/image" Target="media/image182.wmf"/><Relationship Id="rId4" Type="http://schemas.openxmlformats.org/officeDocument/2006/relationships/settings" Target="settings.xml"/><Relationship Id="rId180" Type="http://schemas.openxmlformats.org/officeDocument/2006/relationships/image" Target="media/image74.wmf"/><Relationship Id="rId215" Type="http://schemas.openxmlformats.org/officeDocument/2006/relationships/image" Target="media/image91.wmf"/><Relationship Id="rId236" Type="http://schemas.openxmlformats.org/officeDocument/2006/relationships/oleObject" Target="embeddings/oleObject123.bin"/><Relationship Id="rId257" Type="http://schemas.openxmlformats.org/officeDocument/2006/relationships/image" Target="media/image112.wmf"/><Relationship Id="rId278" Type="http://schemas.openxmlformats.org/officeDocument/2006/relationships/image" Target="media/image123.wmf"/><Relationship Id="rId401" Type="http://schemas.openxmlformats.org/officeDocument/2006/relationships/image" Target="media/image184.wmf"/><Relationship Id="rId422" Type="http://schemas.microsoft.com/office/2007/relationships/stylesWithEffects" Target="stylesWithEffects.xml"/><Relationship Id="rId303" Type="http://schemas.openxmlformats.org/officeDocument/2006/relationships/oleObject" Target="embeddings/oleObject156.bin"/><Relationship Id="rId42" Type="http://schemas.openxmlformats.org/officeDocument/2006/relationships/image" Target="media/image14.wmf"/><Relationship Id="rId84" Type="http://schemas.openxmlformats.org/officeDocument/2006/relationships/image" Target="media/image32.wmf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77.bin"/><Relationship Id="rId387" Type="http://schemas.openxmlformats.org/officeDocument/2006/relationships/image" Target="media/image177.wmf"/><Relationship Id="rId191" Type="http://schemas.openxmlformats.org/officeDocument/2006/relationships/image" Target="media/image79.wmf"/><Relationship Id="rId205" Type="http://schemas.openxmlformats.org/officeDocument/2006/relationships/image" Target="media/image86.jpeg"/><Relationship Id="rId247" Type="http://schemas.openxmlformats.org/officeDocument/2006/relationships/image" Target="media/image107.wmf"/><Relationship Id="rId412" Type="http://schemas.openxmlformats.org/officeDocument/2006/relationships/image" Target="media/image190.wmf"/><Relationship Id="rId107" Type="http://schemas.openxmlformats.org/officeDocument/2006/relationships/image" Target="media/image42.wmf"/><Relationship Id="rId289" Type="http://schemas.openxmlformats.org/officeDocument/2006/relationships/oleObject" Target="embeddings/oleObject149.bin"/><Relationship Id="rId11" Type="http://schemas.openxmlformats.org/officeDocument/2006/relationships/footer" Target="footer2.xml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41.wmf"/><Relationship Id="rId356" Type="http://schemas.openxmlformats.org/officeDocument/2006/relationships/oleObject" Target="embeddings/oleObject182.bin"/><Relationship Id="rId398" Type="http://schemas.openxmlformats.org/officeDocument/2006/relationships/oleObject" Target="embeddings/oleObject20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66.wmf"/><Relationship Id="rId216" Type="http://schemas.openxmlformats.org/officeDocument/2006/relationships/oleObject" Target="embeddings/oleObject11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1041;&#1083;&#1100;&#1100;&#1086;&#1086;%202\&#1053;&#1086;&#1074;&#1072;&#1103;%20&#1087;&#1072;&#1087;&#1082;&#1072;%20(3)\&#1076;&#1083;&#1103;_&#1084;&#1077;&#1090;&#1086;&#1076;&#1080;&#1095;&#1077;&#1082;\&#1096;&#1072;&#1073;&#1083;&#1086;&#1085;_&#1052;&#1059;_15&#108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D33AA-1F38-4BC7-982B-97E60E88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шаблон_МУ_15пт.dotx</Template>
  <TotalTime>2797</TotalTime>
  <Pages>47</Pages>
  <Words>8438</Words>
  <Characters>52017</Characters>
  <Application>Microsoft Office Word</Application>
  <DocSecurity>0</DocSecurity>
  <Lines>433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АДИ ДонНТУ</Company>
  <LinksUpToDate>false</LinksUpToDate>
  <CharactersWithSpaces>60335</CharactersWithSpaces>
  <SharedDoc>false</SharedDoc>
  <HLinks>
    <vt:vector size="84" baseType="variant"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_Toc257115668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_Toc257115667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_Toc257115666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_Toc257115665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_Toc257115664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_Toc257115663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_Toc257115662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_Toc257115661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_Toc257115660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_Toc257115659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_Toc257115658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_Toc257115657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_Toc257115656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_Toc257115655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</dc:creator>
  <cp:keywords/>
  <dc:description/>
  <cp:lastModifiedBy>ЦИКТ</cp:lastModifiedBy>
  <cp:revision>170</cp:revision>
  <cp:lastPrinted>2012-06-27T11:09:00Z</cp:lastPrinted>
  <dcterms:created xsi:type="dcterms:W3CDTF">2010-11-02T06:24:00Z</dcterms:created>
  <dcterms:modified xsi:type="dcterms:W3CDTF">2017-02-21T12:25:00Z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Translated">
    <vt:bool>true</vt:bool>
  </property>
  <property fmtid="{D5CDD505-2E9C-101B-9397-08002B2CF9AE}" pid="5" name="Direction">
    <vt:lpwstr>UkrRus**</vt:lpwstr>
  </property>
</Properties>
</file>